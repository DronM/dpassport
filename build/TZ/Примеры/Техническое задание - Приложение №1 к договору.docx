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196B7" w14:textId="77777777" w:rsidR="00CC4AB0" w:rsidRPr="000C520B" w:rsidRDefault="00CC4AB0" w:rsidP="007D4F86"/>
    <w:p w14:paraId="012FBFFA" w14:textId="77777777" w:rsidR="00CC4AB0" w:rsidRPr="000C520B" w:rsidRDefault="00CC4AB0" w:rsidP="007D4F86">
      <w:pPr>
        <w:rPr>
          <w:lang w:val="ru-RU"/>
        </w:rPr>
      </w:pPr>
    </w:p>
    <w:p w14:paraId="1FE496F7" w14:textId="77777777" w:rsidR="00CC4AB0" w:rsidRPr="000C520B" w:rsidRDefault="00CC4AB0" w:rsidP="007D4F86"/>
    <w:p w14:paraId="70CD9259" w14:textId="77777777" w:rsidR="00D45C19" w:rsidRPr="00D45C19" w:rsidRDefault="00D45C19" w:rsidP="00D45C19">
      <w:pPr>
        <w:widowControl w:val="0"/>
        <w:shd w:val="clear" w:color="auto" w:fill="FFFFFF"/>
        <w:jc w:val="right"/>
        <w:rPr>
          <w:b/>
          <w:color w:val="000000"/>
          <w:sz w:val="20"/>
          <w:lang w:val="ru-RU"/>
        </w:rPr>
      </w:pPr>
      <w:r>
        <w:tab/>
      </w:r>
      <w:r w:rsidRPr="00D45C19">
        <w:rPr>
          <w:b/>
          <w:color w:val="000000"/>
          <w:sz w:val="20"/>
          <w:lang w:val="ru-RU"/>
        </w:rPr>
        <w:t xml:space="preserve">Приложение № 1 </w:t>
      </w:r>
    </w:p>
    <w:p w14:paraId="197462B6" w14:textId="77777777" w:rsidR="00D45C19" w:rsidRPr="00D45C19" w:rsidRDefault="00D45C19" w:rsidP="00D45C19">
      <w:pPr>
        <w:widowControl w:val="0"/>
        <w:shd w:val="clear" w:color="auto" w:fill="FFFFFF"/>
        <w:jc w:val="right"/>
        <w:rPr>
          <w:color w:val="000000"/>
          <w:sz w:val="20"/>
          <w:lang w:val="ru-RU"/>
        </w:rPr>
      </w:pPr>
      <w:r w:rsidRPr="00D45C19">
        <w:rPr>
          <w:color w:val="000000"/>
          <w:sz w:val="20"/>
          <w:lang w:val="ru-RU"/>
        </w:rPr>
        <w:t xml:space="preserve">к </w:t>
      </w:r>
      <w:r w:rsidRPr="00D45C19">
        <w:rPr>
          <w:bCs/>
          <w:color w:val="000000"/>
          <w:sz w:val="20"/>
          <w:lang w:val="ru-RU"/>
        </w:rPr>
        <w:t xml:space="preserve">Договору </w:t>
      </w:r>
      <w:r w:rsidRPr="00D45C19">
        <w:rPr>
          <w:bCs/>
          <w:sz w:val="20"/>
          <w:lang w:val="ru-RU"/>
        </w:rPr>
        <w:t xml:space="preserve">№ _______ </w:t>
      </w:r>
      <w:r w:rsidRPr="00D45C19">
        <w:rPr>
          <w:color w:val="000000"/>
          <w:sz w:val="20"/>
          <w:lang w:val="ru-RU"/>
        </w:rPr>
        <w:t>оказания услуг</w:t>
      </w:r>
    </w:p>
    <w:p w14:paraId="20FB95B1" w14:textId="77777777" w:rsidR="00D45C19" w:rsidRPr="00D45C19" w:rsidRDefault="00D45C19" w:rsidP="00D45C19">
      <w:pPr>
        <w:ind w:firstLine="567"/>
        <w:jc w:val="right"/>
        <w:rPr>
          <w:color w:val="000000"/>
          <w:sz w:val="20"/>
          <w:lang w:val="ru-RU"/>
        </w:rPr>
      </w:pPr>
      <w:r w:rsidRPr="00D45C19">
        <w:rPr>
          <w:color w:val="000000"/>
          <w:sz w:val="20"/>
          <w:lang w:val="ru-RU"/>
        </w:rPr>
        <w:t>от «___» _____________ 2021г.</w:t>
      </w:r>
    </w:p>
    <w:p w14:paraId="1F803D9A" w14:textId="09788D33" w:rsidR="00CC4AB0" w:rsidRPr="00D45C19" w:rsidRDefault="00CC4AB0" w:rsidP="00D45C19">
      <w:pPr>
        <w:tabs>
          <w:tab w:val="left" w:pos="6930"/>
        </w:tabs>
        <w:rPr>
          <w:lang w:val="ru-RU"/>
        </w:rPr>
      </w:pPr>
    </w:p>
    <w:p w14:paraId="15C800F2" w14:textId="77777777" w:rsidR="00CC4AB0" w:rsidRPr="00D45C19" w:rsidRDefault="00CC4AB0" w:rsidP="007D4F86">
      <w:pPr>
        <w:rPr>
          <w:lang w:val="ru-RU"/>
        </w:rPr>
      </w:pPr>
    </w:p>
    <w:p w14:paraId="34D90464" w14:textId="77777777" w:rsidR="00CC4AB0" w:rsidRPr="00D45C19" w:rsidRDefault="00CC4AB0" w:rsidP="007D4F86">
      <w:pPr>
        <w:rPr>
          <w:lang w:val="ru-RU"/>
        </w:rPr>
      </w:pPr>
    </w:p>
    <w:p w14:paraId="0D8179D3" w14:textId="77777777" w:rsidR="00CC4AB0" w:rsidRPr="00D45C19" w:rsidRDefault="00CC4AB0" w:rsidP="007D4F86">
      <w:pPr>
        <w:rPr>
          <w:lang w:val="ru-RU"/>
        </w:rPr>
      </w:pPr>
    </w:p>
    <w:p w14:paraId="3B2B54EA" w14:textId="77777777" w:rsidR="00CC4AB0" w:rsidRPr="00D45C19" w:rsidRDefault="00CC4AB0" w:rsidP="007D4F86">
      <w:pPr>
        <w:rPr>
          <w:lang w:val="ru-RU"/>
        </w:rPr>
      </w:pPr>
    </w:p>
    <w:p w14:paraId="086576DE" w14:textId="77777777" w:rsidR="00CC4AB0" w:rsidRPr="00D45C19" w:rsidRDefault="00CC4AB0" w:rsidP="007D4F86">
      <w:pPr>
        <w:rPr>
          <w:lang w:val="ru-RU"/>
        </w:rPr>
      </w:pPr>
    </w:p>
    <w:p w14:paraId="378DDEAB" w14:textId="77777777" w:rsidR="00CC4AB0" w:rsidRPr="00D45C19" w:rsidRDefault="00CC4AB0" w:rsidP="007D4F86">
      <w:pPr>
        <w:rPr>
          <w:lang w:val="ru-RU"/>
        </w:rPr>
      </w:pPr>
    </w:p>
    <w:p w14:paraId="58A40C8D" w14:textId="49A8FE60" w:rsidR="00CC4AB0" w:rsidRPr="000C520B" w:rsidRDefault="00CC4AB0" w:rsidP="00AA367A">
      <w:pPr>
        <w:ind w:firstLine="0"/>
        <w:rPr>
          <w:b/>
          <w:i/>
          <w:lang w:val="ru-RU"/>
        </w:rPr>
      </w:pPr>
    </w:p>
    <w:p w14:paraId="23B801B8" w14:textId="77777777" w:rsidR="00C40355" w:rsidRDefault="00C40355" w:rsidP="000E2DF6">
      <w:pPr>
        <w:jc w:val="right"/>
        <w:rPr>
          <w:b/>
          <w:sz w:val="52"/>
          <w:szCs w:val="52"/>
          <w:lang w:val="ru-RU"/>
        </w:rPr>
      </w:pPr>
    </w:p>
    <w:p w14:paraId="0BBABB7A" w14:textId="64C5DC7A" w:rsidR="009A77FE" w:rsidRPr="009A77FE" w:rsidRDefault="009A77FE" w:rsidP="009A77FE">
      <w:pPr>
        <w:jc w:val="right"/>
        <w:rPr>
          <w:b/>
          <w:sz w:val="52"/>
          <w:szCs w:val="52"/>
          <w:lang w:val="ru-RU"/>
        </w:rPr>
      </w:pPr>
      <w:r w:rsidRPr="009A77FE">
        <w:rPr>
          <w:b/>
          <w:sz w:val="52"/>
          <w:szCs w:val="52"/>
          <w:lang w:val="ru-RU"/>
        </w:rPr>
        <w:t>Техническое задание</w:t>
      </w:r>
    </w:p>
    <w:p w14:paraId="15B6DD16" w14:textId="77777777" w:rsidR="009A77FE" w:rsidRPr="009A77FE" w:rsidRDefault="009A77FE" w:rsidP="009A77FE">
      <w:pPr>
        <w:jc w:val="right"/>
        <w:rPr>
          <w:b/>
          <w:sz w:val="52"/>
          <w:szCs w:val="52"/>
          <w:lang w:val="ru-RU"/>
        </w:rPr>
      </w:pPr>
      <w:r w:rsidRPr="009A77FE">
        <w:rPr>
          <w:b/>
          <w:sz w:val="52"/>
          <w:szCs w:val="52"/>
          <w:lang w:val="ru-RU"/>
        </w:rPr>
        <w:t>На оказание услуги по созданию и внедрению Автоматизированной информационной системы «Конфигуратор продукции»</w:t>
      </w:r>
    </w:p>
    <w:p w14:paraId="1D7424F6" w14:textId="77777777" w:rsidR="009A77FE" w:rsidRDefault="009A77FE" w:rsidP="000E2DF6">
      <w:pPr>
        <w:jc w:val="right"/>
        <w:rPr>
          <w:b/>
          <w:sz w:val="52"/>
          <w:szCs w:val="52"/>
          <w:lang w:val="ru-RU"/>
        </w:rPr>
      </w:pPr>
    </w:p>
    <w:p w14:paraId="235A4D3A" w14:textId="77777777" w:rsidR="00CC4AB0" w:rsidRDefault="00CC4AB0" w:rsidP="00AA367A">
      <w:pPr>
        <w:rPr>
          <w:lang w:val="ru-RU"/>
        </w:rPr>
      </w:pPr>
    </w:p>
    <w:p w14:paraId="15A81EB9" w14:textId="77777777" w:rsidR="009A77FE" w:rsidRDefault="009A77FE" w:rsidP="00AA367A">
      <w:pPr>
        <w:rPr>
          <w:lang w:val="ru-RU"/>
        </w:rPr>
      </w:pPr>
    </w:p>
    <w:p w14:paraId="6DAF4FFC" w14:textId="77777777" w:rsidR="009A77FE" w:rsidRDefault="009A77FE" w:rsidP="00AA367A">
      <w:pPr>
        <w:rPr>
          <w:lang w:val="ru-RU"/>
        </w:rPr>
      </w:pPr>
    </w:p>
    <w:p w14:paraId="799C59E6" w14:textId="77777777" w:rsidR="009A77FE" w:rsidRDefault="009A77FE" w:rsidP="00AA367A">
      <w:pPr>
        <w:rPr>
          <w:lang w:val="ru-RU"/>
        </w:rPr>
      </w:pPr>
    </w:p>
    <w:p w14:paraId="7E31C75C" w14:textId="77777777" w:rsidR="009A77FE" w:rsidRDefault="009A77FE" w:rsidP="00AA367A">
      <w:pPr>
        <w:rPr>
          <w:lang w:val="ru-RU"/>
        </w:rPr>
      </w:pPr>
    </w:p>
    <w:p w14:paraId="56BA0989" w14:textId="77777777" w:rsidR="009A77FE" w:rsidRDefault="009A77FE" w:rsidP="00AA367A">
      <w:pPr>
        <w:rPr>
          <w:lang w:val="ru-RU"/>
        </w:rPr>
      </w:pPr>
    </w:p>
    <w:p w14:paraId="3A0CA303" w14:textId="77777777" w:rsidR="009A77FE" w:rsidRDefault="009A77FE" w:rsidP="00AA367A">
      <w:pPr>
        <w:rPr>
          <w:lang w:val="ru-RU"/>
        </w:rPr>
      </w:pPr>
    </w:p>
    <w:p w14:paraId="11D6868E" w14:textId="77777777" w:rsidR="009A77FE" w:rsidRDefault="009A77FE" w:rsidP="00AA367A">
      <w:pPr>
        <w:rPr>
          <w:lang w:val="ru-RU"/>
        </w:rPr>
      </w:pPr>
    </w:p>
    <w:p w14:paraId="6DF4AE9B" w14:textId="77777777" w:rsidR="009A77FE" w:rsidRDefault="009A77FE" w:rsidP="00AA367A">
      <w:pPr>
        <w:rPr>
          <w:lang w:val="ru-RU"/>
        </w:rPr>
      </w:pPr>
    </w:p>
    <w:p w14:paraId="5EDB52EA" w14:textId="77777777" w:rsidR="009A77FE" w:rsidRDefault="009A77FE" w:rsidP="00AA367A">
      <w:pPr>
        <w:rPr>
          <w:lang w:val="ru-RU"/>
        </w:rPr>
      </w:pPr>
    </w:p>
    <w:p w14:paraId="1F08B659" w14:textId="77777777" w:rsidR="009A77FE" w:rsidRDefault="009A77FE" w:rsidP="00AA367A">
      <w:pPr>
        <w:rPr>
          <w:lang w:val="ru-RU"/>
        </w:rPr>
      </w:pPr>
    </w:p>
    <w:p w14:paraId="2C4837EB" w14:textId="77777777" w:rsidR="009A77FE" w:rsidRDefault="009A77FE" w:rsidP="00AA367A">
      <w:pPr>
        <w:rPr>
          <w:lang w:val="ru-RU"/>
        </w:rPr>
      </w:pPr>
    </w:p>
    <w:p w14:paraId="5A51761F" w14:textId="77777777" w:rsidR="00CC4AB0" w:rsidRPr="000C520B" w:rsidRDefault="00CC4AB0" w:rsidP="00AA367A">
      <w:pPr>
        <w:rPr>
          <w:lang w:val="ru-RU"/>
        </w:rPr>
      </w:pPr>
    </w:p>
    <w:p w14:paraId="022D6B1E" w14:textId="77777777" w:rsidR="00AA367A" w:rsidRPr="000C520B" w:rsidRDefault="00AA367A" w:rsidP="00AA367A">
      <w:pPr>
        <w:rPr>
          <w:lang w:val="ru-RU"/>
        </w:rPr>
      </w:pPr>
    </w:p>
    <w:p w14:paraId="237307EF" w14:textId="77777777" w:rsidR="00AA367A" w:rsidRPr="000C520B" w:rsidRDefault="00AA367A" w:rsidP="00AA367A">
      <w:pPr>
        <w:rPr>
          <w:lang w:val="ru-RU"/>
        </w:rPr>
      </w:pPr>
    </w:p>
    <w:p w14:paraId="0F0431D9" w14:textId="77777777" w:rsidR="00AA367A" w:rsidRPr="000C520B" w:rsidRDefault="00AA367A" w:rsidP="00AA367A">
      <w:pPr>
        <w:rPr>
          <w:lang w:val="ru-RU"/>
        </w:rPr>
      </w:pPr>
    </w:p>
    <w:p w14:paraId="465B5CB3" w14:textId="77777777" w:rsidR="00D914B3" w:rsidRPr="000C520B" w:rsidRDefault="00D914B3" w:rsidP="00D914B3">
      <w:pPr>
        <w:rPr>
          <w:lang w:val="ru-RU"/>
        </w:rPr>
      </w:pPr>
    </w:p>
    <w:p w14:paraId="3A0027A1" w14:textId="77777777" w:rsidR="002A2C9E" w:rsidRPr="000C520B" w:rsidRDefault="002A2C9E" w:rsidP="00D914B3">
      <w:pPr>
        <w:rPr>
          <w:lang w:val="ru-RU"/>
        </w:rPr>
      </w:pPr>
    </w:p>
    <w:p w14:paraId="352725FE" w14:textId="77777777" w:rsidR="00D63B2D" w:rsidRDefault="00D63B2D" w:rsidP="00D914B3">
      <w:pPr>
        <w:rPr>
          <w:lang w:val="ru-RU"/>
        </w:rPr>
      </w:pPr>
    </w:p>
    <w:p w14:paraId="6526B3A7" w14:textId="77777777" w:rsidR="00C40355" w:rsidRPr="000C520B" w:rsidRDefault="00C40355" w:rsidP="00D914B3">
      <w:pPr>
        <w:rPr>
          <w:lang w:val="ru-RU"/>
        </w:rPr>
      </w:pPr>
    </w:p>
    <w:p w14:paraId="321575A4" w14:textId="77777777" w:rsidR="00CC4AB0" w:rsidRPr="000C520B" w:rsidRDefault="00CC4AB0" w:rsidP="00D914B3">
      <w:pPr>
        <w:rPr>
          <w:lang w:val="ru-RU"/>
        </w:rPr>
      </w:pPr>
    </w:p>
    <w:p w14:paraId="7C4EDFE1" w14:textId="2E2B25CA" w:rsidR="00CC4AB0" w:rsidRPr="00D63B2D" w:rsidRDefault="00CC4AB0" w:rsidP="00D63B2D">
      <w:pPr>
        <w:ind w:firstLine="0"/>
        <w:jc w:val="center"/>
        <w:rPr>
          <w:b/>
          <w:lang w:val="ru-RU"/>
        </w:rPr>
      </w:pPr>
      <w:r w:rsidRPr="00D63B2D">
        <w:rPr>
          <w:b/>
        </w:rPr>
        <w:t xml:space="preserve">Тюмень, </w:t>
      </w:r>
      <w:r w:rsidR="00AF2C93">
        <w:rPr>
          <w:b/>
          <w:lang w:val="ru-RU"/>
        </w:rPr>
        <w:t>2021</w:t>
      </w:r>
    </w:p>
    <w:p w14:paraId="7E049006" w14:textId="101644FF" w:rsidR="00483468" w:rsidRDefault="00483468" w:rsidP="00BB6C38">
      <w:pPr>
        <w:jc w:val="center"/>
        <w:rPr>
          <w:sz w:val="24"/>
          <w:szCs w:val="24"/>
          <w:lang w:val="ru-RU"/>
        </w:rPr>
      </w:pPr>
    </w:p>
    <w:p w14:paraId="455BA637" w14:textId="71C898E2" w:rsidR="00CC4AB0" w:rsidRPr="000C520B" w:rsidRDefault="00CC4AB0" w:rsidP="009A77FE">
      <w:pPr>
        <w:ind w:firstLine="0"/>
        <w:jc w:val="center"/>
        <w:rPr>
          <w:b/>
          <w:sz w:val="28"/>
        </w:rPr>
      </w:pPr>
      <w:r w:rsidRPr="000C520B">
        <w:rPr>
          <w:b/>
          <w:sz w:val="28"/>
          <w:lang w:val="ru-RU"/>
        </w:rPr>
        <w:t>ОГЛАВЛЕНИЕ</w:t>
      </w:r>
    </w:p>
    <w:p w14:paraId="2C45C64E" w14:textId="77777777" w:rsidR="00BB6C38" w:rsidRPr="000C520B" w:rsidRDefault="00BB6C38" w:rsidP="00BB6C38"/>
    <w:p w14:paraId="6FF7C80B" w14:textId="77777777" w:rsidR="00AF2C93" w:rsidRDefault="002A5EBE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r w:rsidRPr="000C520B">
        <w:rPr>
          <w:b w:val="0"/>
          <w:caps w:val="0"/>
        </w:rPr>
        <w:fldChar w:fldCharType="begin"/>
      </w:r>
      <w:r w:rsidRPr="000C520B">
        <w:rPr>
          <w:b w:val="0"/>
          <w:caps w:val="0"/>
        </w:rPr>
        <w:instrText xml:space="preserve"> TOC \o "1-4" \h \z \u </w:instrText>
      </w:r>
      <w:r w:rsidRPr="000C520B">
        <w:rPr>
          <w:b w:val="0"/>
          <w:caps w:val="0"/>
        </w:rPr>
        <w:fldChar w:fldCharType="separate"/>
      </w:r>
      <w:hyperlink w:anchor="_Toc80160951" w:history="1">
        <w:r w:rsidR="00AF2C93" w:rsidRPr="000117BA">
          <w:rPr>
            <w:rStyle w:val="af0"/>
            <w:noProof/>
            <w:lang w:val="ru-RU"/>
          </w:rPr>
          <w:t>1</w:t>
        </w:r>
        <w:r w:rsidR="00AF2C93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="00AF2C93" w:rsidRPr="000117BA">
          <w:rPr>
            <w:rStyle w:val="af0"/>
            <w:noProof/>
            <w:lang w:val="ru-RU"/>
          </w:rPr>
          <w:t>Общие сведения</w:t>
        </w:r>
        <w:r w:rsidR="00AF2C93">
          <w:rPr>
            <w:noProof/>
            <w:webHidden/>
          </w:rPr>
          <w:tab/>
        </w:r>
        <w:r w:rsidR="00AF2C93">
          <w:rPr>
            <w:noProof/>
            <w:webHidden/>
          </w:rPr>
          <w:fldChar w:fldCharType="begin"/>
        </w:r>
        <w:r w:rsidR="00AF2C93">
          <w:rPr>
            <w:noProof/>
            <w:webHidden/>
          </w:rPr>
          <w:instrText xml:space="preserve"> PAGEREF _Toc80160951 \h </w:instrText>
        </w:r>
        <w:r w:rsidR="00AF2C93">
          <w:rPr>
            <w:noProof/>
            <w:webHidden/>
          </w:rPr>
        </w:r>
        <w:r w:rsidR="00AF2C93">
          <w:rPr>
            <w:noProof/>
            <w:webHidden/>
          </w:rPr>
          <w:fldChar w:fldCharType="separate"/>
        </w:r>
        <w:r w:rsidR="00AF2C93">
          <w:rPr>
            <w:noProof/>
            <w:webHidden/>
          </w:rPr>
          <w:t>4</w:t>
        </w:r>
        <w:r w:rsidR="00AF2C93">
          <w:rPr>
            <w:noProof/>
            <w:webHidden/>
          </w:rPr>
          <w:fldChar w:fldCharType="end"/>
        </w:r>
      </w:hyperlink>
    </w:p>
    <w:p w14:paraId="0FC2535F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52" w:history="1">
        <w:r w:rsidRPr="000117BA">
          <w:rPr>
            <w:rStyle w:val="af0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  <w:lang w:val="en-US"/>
          </w:rPr>
          <w:t>C</w:t>
        </w:r>
        <w:r w:rsidRPr="000117BA">
          <w:rPr>
            <w:rStyle w:val="af0"/>
          </w:rPr>
          <w:t>ведения о З</w:t>
        </w:r>
        <w:r w:rsidRPr="000117BA">
          <w:rPr>
            <w:rStyle w:val="af0"/>
            <w:lang w:val="en-US"/>
          </w:rPr>
          <w:t>аявителе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D052347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53" w:history="1">
        <w:r w:rsidRPr="000117BA">
          <w:rPr>
            <w:rStyle w:val="af0"/>
          </w:rPr>
          <w:t>1.2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  <w:lang w:val="en-US"/>
          </w:rPr>
          <w:t>Срок оказания услуг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9272460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54" w:history="1">
        <w:r w:rsidRPr="000117BA">
          <w:rPr>
            <w:rStyle w:val="af0"/>
          </w:rPr>
          <w:t>1.3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Термины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DAB3897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55" w:history="1">
        <w:r w:rsidRPr="000117BA">
          <w:rPr>
            <w:rStyle w:val="af0"/>
          </w:rPr>
          <w:t>1.4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Список сокращений, принятых в документе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CA6B7CC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56" w:history="1">
        <w:r w:rsidRPr="000117BA">
          <w:rPr>
            <w:rStyle w:val="af0"/>
            <w:noProof/>
            <w:lang w:val="ru-RU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Назначение и цели внедрения системы (бизнес-требования)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E5D6C4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57" w:history="1">
        <w:r w:rsidRPr="000117BA">
          <w:rPr>
            <w:rStyle w:val="af0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66CE5E3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58" w:history="1">
        <w:r w:rsidRPr="000117BA">
          <w:rPr>
            <w:rStyle w:val="af0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Цели внедрения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ABBF049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59" w:history="1">
        <w:r w:rsidRPr="000117BA">
          <w:rPr>
            <w:rStyle w:val="af0"/>
            <w:noProof/>
            <w:lang w:val="ru-RU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FDEA8D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60" w:history="1">
        <w:r w:rsidRPr="000117BA">
          <w:rPr>
            <w:rStyle w:val="af0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системе в целом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61BE862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61" w:history="1">
        <w:r w:rsidRPr="000117BA">
          <w:rPr>
            <w:rStyle w:val="af0"/>
          </w:rPr>
          <w:t>3.1.1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Границы системы, ее окружение и характеристики связей (информационных потоков)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7AEC42E" w14:textId="77777777" w:rsidR="00AF2C93" w:rsidRDefault="00AF2C93">
      <w:pPr>
        <w:pStyle w:val="40"/>
        <w:tabs>
          <w:tab w:val="left" w:pos="2084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80160962" w:history="1">
        <w:r w:rsidRPr="000117BA">
          <w:rPr>
            <w:rStyle w:val="af0"/>
            <w:noProof/>
            <w:lang w:val="ru-RU"/>
          </w:rPr>
          <w:t>3.1.1.1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Определение границ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A8E49D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63" w:history="1">
        <w:r w:rsidRPr="000117BA">
          <w:rPr>
            <w:rStyle w:val="af0"/>
          </w:rPr>
          <w:t>3.1.2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Концепция построения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85734F3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64" w:history="1">
        <w:r w:rsidRPr="000117BA">
          <w:rPr>
            <w:rStyle w:val="af0"/>
          </w:rPr>
          <w:t>3.1.3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Структура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49726EB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65" w:history="1">
        <w:r w:rsidRPr="000117BA">
          <w:rPr>
            <w:rStyle w:val="af0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Описание бизнес-процессов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5BCDAA3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66" w:history="1">
        <w:r w:rsidRPr="000117BA">
          <w:rPr>
            <w:rStyle w:val="af0"/>
          </w:rPr>
          <w:t>3.3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функциям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91C942D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67" w:history="1">
        <w:r w:rsidRPr="000117BA">
          <w:rPr>
            <w:rStyle w:val="af0"/>
          </w:rPr>
          <w:t>3.4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взаимосвязи с внешними системами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86D70F1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68" w:history="1">
        <w:r w:rsidRPr="000117BA">
          <w:rPr>
            <w:rStyle w:val="af0"/>
          </w:rPr>
          <w:t>3.4.1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Загрузка номенклатуры из файла Excel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4992AB49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69" w:history="1">
        <w:r w:rsidRPr="000117BA">
          <w:rPr>
            <w:rStyle w:val="af0"/>
          </w:rPr>
          <w:t>3.4.2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Интеграция с системой 1С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AC1F247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70" w:history="1">
        <w:r w:rsidRPr="000117BA">
          <w:rPr>
            <w:rStyle w:val="af0"/>
          </w:rPr>
          <w:t>3.4.3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Интеграция с системой Eplan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D7850B5" w14:textId="77777777" w:rsidR="00AF2C93" w:rsidRDefault="00AF2C93">
      <w:pPr>
        <w:pStyle w:val="3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80160971" w:history="1">
        <w:r w:rsidRPr="000117BA">
          <w:rPr>
            <w:rStyle w:val="af0"/>
          </w:rPr>
          <w:t>3.4.4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0117BA">
          <w:rPr>
            <w:rStyle w:val="af0"/>
          </w:rPr>
          <w:t>Синхронизация номенклатуры между системами Конфигуратор продукции и 1С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2BBCEB19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72" w:history="1">
        <w:r w:rsidRPr="000117BA">
          <w:rPr>
            <w:rStyle w:val="af0"/>
            <w:noProof/>
            <w:lang w:val="ru-RU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качеству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993F288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73" w:history="1">
        <w:r w:rsidRPr="000117BA">
          <w:rPr>
            <w:rStyle w:val="af0"/>
          </w:rPr>
          <w:t>4.1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сопровождаемости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BCBF3B9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74" w:history="1">
        <w:r w:rsidRPr="000117BA">
          <w:rPr>
            <w:rStyle w:val="af0"/>
          </w:rPr>
          <w:t>4.2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удобству применения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A51A90B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75" w:history="1">
        <w:r w:rsidRPr="000117BA">
          <w:rPr>
            <w:rStyle w:val="af0"/>
          </w:rPr>
          <w:t>4.3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универсальности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9CEE49D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76" w:history="1">
        <w:r w:rsidRPr="000117BA">
          <w:rPr>
            <w:rStyle w:val="af0"/>
          </w:rPr>
          <w:t>4.4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корректности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12517CE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77" w:history="1">
        <w:r w:rsidRPr="000117BA">
          <w:rPr>
            <w:rStyle w:val="af0"/>
            <w:noProof/>
            <w:lang w:val="ru-RU"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информационному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70EF939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78" w:history="1">
        <w:r w:rsidRPr="000117BA">
          <w:rPr>
            <w:rStyle w:val="af0"/>
          </w:rPr>
          <w:t>5.1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составу, структуре и способам организации данных в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147BF32D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79" w:history="1">
        <w:r w:rsidRPr="000117BA">
          <w:rPr>
            <w:rStyle w:val="af0"/>
          </w:rPr>
          <w:t>5.2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структуре процесса сбора, обработки, передачи данных в системе и представлению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22CB560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0" w:history="1">
        <w:r w:rsidRPr="000117BA">
          <w:rPr>
            <w:rStyle w:val="af0"/>
          </w:rPr>
          <w:t>5.3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контролю, хранению, обновлению и восстановлению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38370E46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81" w:history="1">
        <w:r w:rsidRPr="000117BA">
          <w:rPr>
            <w:rStyle w:val="af0"/>
            <w:noProof/>
            <w:lang w:val="ru-RU"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персоналу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32B6A93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2" w:history="1">
        <w:r w:rsidRPr="000117BA">
          <w:rPr>
            <w:rStyle w:val="af0"/>
          </w:rPr>
          <w:t>6.1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Структура пользователей ИС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3A44665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3" w:history="1">
        <w:r w:rsidRPr="000117BA">
          <w:rPr>
            <w:rStyle w:val="af0"/>
          </w:rPr>
          <w:t>6.2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Структура обслуживающего персонала ИС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702D64FC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4" w:history="1">
        <w:r w:rsidRPr="000117BA">
          <w:rPr>
            <w:rStyle w:val="af0"/>
          </w:rPr>
          <w:t>6.3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квалификации пользователей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1887FEA7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85" w:history="1">
        <w:r w:rsidRPr="000117BA">
          <w:rPr>
            <w:rStyle w:val="af0"/>
            <w:noProof/>
            <w:lang w:val="ru-RU"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регламенту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440FDBF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6" w:history="1">
        <w:r w:rsidRPr="000117BA">
          <w:rPr>
            <w:rStyle w:val="af0"/>
          </w:rPr>
          <w:t>7.1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составу организационно-методических документов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C536141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7" w:history="1">
        <w:r w:rsidRPr="000117BA">
          <w:rPr>
            <w:rStyle w:val="af0"/>
          </w:rPr>
          <w:t>7.2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составу эксплуатационных документов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5C6BE6C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88" w:history="1">
        <w:r w:rsidRPr="000117BA">
          <w:rPr>
            <w:rStyle w:val="af0"/>
            <w:noProof/>
            <w:lang w:val="ru-RU"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управлению и сопровождению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4841DD6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89" w:history="1">
        <w:r w:rsidRPr="000117BA">
          <w:rPr>
            <w:rStyle w:val="af0"/>
          </w:rPr>
          <w:t>8.1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мониторингу и измерениям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2B796419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0" w:history="1">
        <w:r w:rsidRPr="000117BA">
          <w:rPr>
            <w:rStyle w:val="af0"/>
          </w:rPr>
          <w:t>8.2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Требования к управлению конфигурацией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6B01E640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91" w:history="1">
        <w:r w:rsidRPr="000117BA">
          <w:rPr>
            <w:rStyle w:val="af0"/>
            <w:noProof/>
            <w:lang w:val="ru-RU"/>
          </w:rPr>
          <w:t>9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Состав и содержание работ по созданию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2EB16EB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2" w:history="1">
        <w:r w:rsidRPr="000117BA">
          <w:rPr>
            <w:rStyle w:val="af0"/>
          </w:rPr>
          <w:t>9.1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Перечень стадий и этапов работ по созданию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FDAFDFA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3" w:history="1">
        <w:r w:rsidRPr="000117BA">
          <w:rPr>
            <w:rStyle w:val="af0"/>
          </w:rPr>
          <w:t>9.2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Перечень документов по стадиям работ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1F4E3A09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4" w:history="1">
        <w:r w:rsidRPr="000117BA">
          <w:rPr>
            <w:rStyle w:val="af0"/>
          </w:rPr>
          <w:t>9.3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Возможные риски проекта и меры по их снижению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715396C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95" w:history="1">
        <w:r w:rsidRPr="000117BA">
          <w:rPr>
            <w:rStyle w:val="af0"/>
            <w:noProof/>
            <w:lang w:val="ru-RU"/>
          </w:rPr>
          <w:t>10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Порядок контроля и приемки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448A905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6" w:history="1">
        <w:r w:rsidRPr="000117BA">
          <w:rPr>
            <w:rStyle w:val="af0"/>
          </w:rPr>
          <w:t>10.1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Общие требования к приемке работ по стадиям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14:paraId="1288F4EB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0997" w:history="1">
        <w:r w:rsidRPr="000117BA">
          <w:rPr>
            <w:rStyle w:val="af0"/>
            <w:noProof/>
            <w:lang w:val="ru-RU"/>
          </w:rPr>
          <w:t>11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Требования к составу и содержанию работ по подготовке объекта автоматизации к вводу системы в эксплуатацию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B289584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8" w:history="1">
        <w:r w:rsidRPr="000117BA">
          <w:rPr>
            <w:rStyle w:val="af0"/>
          </w:rPr>
          <w:t>11.1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Приведение входящей информации к виду, пригодному для загрузки в систему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4EFCC0FE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0999" w:history="1">
        <w:r w:rsidRPr="000117BA">
          <w:rPr>
            <w:rStyle w:val="af0"/>
          </w:rPr>
          <w:t>11.2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Создание необходимых для функционирования системы подразделений и служб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_Toc80160999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5184BA85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1000" w:history="1">
        <w:r w:rsidRPr="000117BA">
          <w:rPr>
            <w:rStyle w:val="af0"/>
          </w:rPr>
          <w:t>11.3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Сроки и порядок комплектования штатов и обучения персонала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_Toc80161000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6BF46FE2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1001" w:history="1">
        <w:r w:rsidRPr="000117BA">
          <w:rPr>
            <w:rStyle w:val="af0"/>
          </w:rPr>
          <w:t>11.4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Создание условий для работы компонентов ИС, при которых гарантируется соответствие создаваемой системы требованиям, содержащимся в ТЗ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_Toc80161001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1B751CB3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1002" w:history="1">
        <w:r w:rsidRPr="000117BA">
          <w:rPr>
            <w:rStyle w:val="af0"/>
          </w:rPr>
          <w:t>11.5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Отчет об оказании услуги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_Toc80161002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14:paraId="76DAD292" w14:textId="77777777" w:rsidR="00AF2C93" w:rsidRDefault="00AF2C93">
      <w:pPr>
        <w:pStyle w:val="25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80161003" w:history="1">
        <w:r w:rsidRPr="000117BA">
          <w:rPr>
            <w:rStyle w:val="af0"/>
          </w:rPr>
          <w:t>11.6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0117BA">
          <w:rPr>
            <w:rStyle w:val="af0"/>
          </w:rPr>
          <w:t>Расчет стоимости услуги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_Toc80161003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3CD192F" w14:textId="77777777" w:rsidR="00AF2C93" w:rsidRDefault="00AF2C93">
      <w:pPr>
        <w:pStyle w:val="13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ru-RU"/>
        </w:rPr>
      </w:pPr>
      <w:hyperlink w:anchor="_Toc80161004" w:history="1">
        <w:r w:rsidRPr="000117BA">
          <w:rPr>
            <w:rStyle w:val="af0"/>
            <w:noProof/>
            <w:lang w:val="ru-RU"/>
          </w:rPr>
          <w:t>12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ru-RU"/>
          </w:rPr>
          <w:tab/>
        </w:r>
        <w:r w:rsidRPr="000117BA">
          <w:rPr>
            <w:rStyle w:val="af0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_Toc80161004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2A1EBBC" w14:textId="77777777" w:rsidR="00BB6C38" w:rsidRPr="000C520B" w:rsidRDefault="002A5EBE" w:rsidP="00BB6C38">
      <w:r w:rsidRPr="000C520B">
        <w:rPr>
          <w:b/>
          <w:caps/>
          <w:sz w:val="20"/>
        </w:rPr>
        <w:fldChar w:fldCharType="end"/>
      </w:r>
    </w:p>
    <w:p w14:paraId="38DD5121" w14:textId="77777777" w:rsidR="00BB6C38" w:rsidRPr="000C520B" w:rsidRDefault="00BB6C38" w:rsidP="00BB6C38"/>
    <w:p w14:paraId="1D7E43EB" w14:textId="77777777" w:rsidR="00CC4AB0" w:rsidRPr="000C520B" w:rsidRDefault="00CC4AB0" w:rsidP="00CC4AB0">
      <w:pPr>
        <w:tabs>
          <w:tab w:val="right" w:leader="dot" w:pos="9639"/>
        </w:tabs>
        <w:rPr>
          <w:b/>
          <w:sz w:val="2"/>
          <w:szCs w:val="2"/>
          <w:lang w:val="ru-RU"/>
        </w:rPr>
      </w:pPr>
      <w:r w:rsidRPr="000C520B">
        <w:rPr>
          <w:b/>
          <w:sz w:val="28"/>
          <w:lang w:val="ru-RU"/>
        </w:rPr>
        <w:br w:type="page"/>
      </w:r>
    </w:p>
    <w:p w14:paraId="10005B8D" w14:textId="77777777" w:rsidR="00CC4AB0" w:rsidRPr="000C520B" w:rsidRDefault="00CC4AB0" w:rsidP="00E91E5A">
      <w:pPr>
        <w:pStyle w:val="10"/>
        <w:rPr>
          <w:lang w:val="ru-RU"/>
        </w:rPr>
      </w:pPr>
      <w:bookmarkStart w:id="0" w:name="_Ref130314232"/>
      <w:bookmarkStart w:id="1" w:name="_Ref130314237"/>
      <w:bookmarkStart w:id="2" w:name="_Toc132430144"/>
      <w:bookmarkStart w:id="3" w:name="_Toc80160951"/>
      <w:r w:rsidRPr="000C520B">
        <w:rPr>
          <w:lang w:val="ru-RU"/>
        </w:rPr>
        <w:lastRenderedPageBreak/>
        <w:t>Общие сведения</w:t>
      </w:r>
      <w:bookmarkEnd w:id="0"/>
      <w:bookmarkEnd w:id="1"/>
      <w:bookmarkEnd w:id="2"/>
      <w:bookmarkEnd w:id="3"/>
    </w:p>
    <w:p w14:paraId="34E455C0" w14:textId="46DD7AED" w:rsidR="00CC4AB0" w:rsidRPr="00274329" w:rsidRDefault="002A3550" w:rsidP="00274329">
      <w:pPr>
        <w:pStyle w:val="21"/>
      </w:pPr>
      <w:bookmarkStart w:id="4" w:name="_Toc80160952"/>
      <w:r>
        <w:rPr>
          <w:lang w:val="en-US"/>
        </w:rPr>
        <w:t>C</w:t>
      </w:r>
      <w:r w:rsidR="00CC4AB0" w:rsidRPr="00274329">
        <w:t xml:space="preserve">ведения о </w:t>
      </w:r>
      <w:r>
        <w:t>З</w:t>
      </w:r>
      <w:proofErr w:type="spellStart"/>
      <w:r>
        <w:rPr>
          <w:lang w:val="en-US"/>
        </w:rPr>
        <w:t>аявителе</w:t>
      </w:r>
      <w:bookmarkEnd w:id="4"/>
      <w:proofErr w:type="spellEnd"/>
    </w:p>
    <w:p w14:paraId="4FFF68C8" w14:textId="210E7904" w:rsidR="00274329" w:rsidRPr="002A3550" w:rsidRDefault="00274329" w:rsidP="00274329">
      <w:pPr>
        <w:pStyle w:val="western"/>
        <w:spacing w:before="0" w:beforeAutospacing="0" w:after="0"/>
        <w:ind w:firstLine="567"/>
        <w:jc w:val="both"/>
      </w:pPr>
      <w:bookmarkStart w:id="5" w:name="_Toc38400072"/>
      <w:bookmarkStart w:id="6" w:name="_Toc38400124"/>
      <w:bookmarkStart w:id="7" w:name="_Toc38400158"/>
      <w:bookmarkStart w:id="8" w:name="_Toc42527964"/>
      <w:bookmarkStart w:id="9" w:name="_Ref130314240"/>
      <w:bookmarkStart w:id="10" w:name="_Toc132430146"/>
      <w:r w:rsidRPr="002A3550">
        <w:t>Получатель услуги – ООО «Тюмень Прибор» (ИНН 7203123762</w:t>
      </w:r>
      <w:r w:rsidR="006D47B6">
        <w:t>) (далее по тексту – Заявитель)</w:t>
      </w:r>
    </w:p>
    <w:p w14:paraId="1463A2E4" w14:textId="77777777" w:rsidR="00274329" w:rsidRPr="00274329" w:rsidRDefault="00274329" w:rsidP="00274329">
      <w:pPr>
        <w:ind w:firstLine="720"/>
        <w:rPr>
          <w:b/>
          <w:bCs/>
          <w:color w:val="000000"/>
          <w:sz w:val="20"/>
          <w:lang w:val="ru-RU"/>
        </w:rPr>
      </w:pPr>
    </w:p>
    <w:p w14:paraId="29386FF5" w14:textId="3A173611" w:rsidR="002A3550" w:rsidRPr="002A3550" w:rsidRDefault="00274329" w:rsidP="002A3550">
      <w:pPr>
        <w:pStyle w:val="21"/>
      </w:pPr>
      <w:bookmarkStart w:id="11" w:name="_Toc80160953"/>
      <w:proofErr w:type="spellStart"/>
      <w:r w:rsidRPr="002A3550">
        <w:rPr>
          <w:lang w:val="en-US"/>
        </w:rPr>
        <w:t>Срок</w:t>
      </w:r>
      <w:proofErr w:type="spellEnd"/>
      <w:r w:rsidRPr="002A3550">
        <w:rPr>
          <w:lang w:val="en-US"/>
        </w:rPr>
        <w:t xml:space="preserve"> </w:t>
      </w:r>
      <w:proofErr w:type="spellStart"/>
      <w:r w:rsidRPr="002A3550">
        <w:rPr>
          <w:lang w:val="en-US"/>
        </w:rPr>
        <w:t>оказания</w:t>
      </w:r>
      <w:proofErr w:type="spellEnd"/>
      <w:r w:rsidRPr="002A3550">
        <w:rPr>
          <w:lang w:val="en-US"/>
        </w:rPr>
        <w:t xml:space="preserve"> </w:t>
      </w:r>
      <w:proofErr w:type="spellStart"/>
      <w:r w:rsidRPr="002A3550">
        <w:rPr>
          <w:lang w:val="en-US"/>
        </w:rPr>
        <w:t>услуг</w:t>
      </w:r>
      <w:bookmarkEnd w:id="11"/>
      <w:proofErr w:type="spellEnd"/>
    </w:p>
    <w:p w14:paraId="0E65606B" w14:textId="7F2743CA" w:rsidR="001458EB" w:rsidRPr="001458EB" w:rsidRDefault="001458EB" w:rsidP="001458EB">
      <w:pPr>
        <w:pStyle w:val="western"/>
        <w:spacing w:before="0" w:beforeAutospacing="0" w:after="0"/>
        <w:ind w:firstLine="567"/>
        <w:jc w:val="both"/>
      </w:pPr>
      <w:r w:rsidRPr="001458EB">
        <w:t xml:space="preserve">Исполнитель выполняет весь комплекс мероприятий в рамках услуги для Заявителя в срок по </w:t>
      </w:r>
      <w:r w:rsidR="005E0BD4">
        <w:t>31</w:t>
      </w:r>
      <w:r w:rsidRPr="001458EB">
        <w:t>.</w:t>
      </w:r>
      <w:r w:rsidR="000A0FE7">
        <w:t>10</w:t>
      </w:r>
      <w:r w:rsidRPr="001458EB">
        <w:t>.2021 г.</w:t>
      </w:r>
    </w:p>
    <w:p w14:paraId="5B3B0DB7" w14:textId="5CCD6AF5" w:rsidR="00494A1F" w:rsidRPr="000C520B" w:rsidRDefault="00494A1F" w:rsidP="008E1C42">
      <w:pPr>
        <w:pStyle w:val="21"/>
      </w:pPr>
      <w:bookmarkStart w:id="12" w:name="_Toc80160954"/>
      <w:r w:rsidRPr="000C520B">
        <w:t>Термины и опре</w:t>
      </w:r>
      <w:bookmarkStart w:id="13" w:name="_GoBack"/>
      <w:bookmarkEnd w:id="13"/>
      <w:r w:rsidRPr="000C520B">
        <w:t>деления</w:t>
      </w:r>
      <w:bookmarkEnd w:id="5"/>
      <w:bookmarkEnd w:id="6"/>
      <w:bookmarkEnd w:id="7"/>
      <w:bookmarkEnd w:id="12"/>
    </w:p>
    <w:p w14:paraId="54F33603" w14:textId="075000CD" w:rsidR="00F16D0C" w:rsidRPr="002D6717" w:rsidRDefault="00F16D0C" w:rsidP="00494A1F">
      <w:pPr>
        <w:rPr>
          <w:rStyle w:val="w"/>
          <w:b/>
          <w:bCs/>
          <w:sz w:val="24"/>
          <w:szCs w:val="24"/>
          <w:lang w:val="ru-RU"/>
        </w:rPr>
      </w:pPr>
      <w:proofErr w:type="spellStart"/>
      <w:r w:rsidRPr="002D6717">
        <w:rPr>
          <w:rStyle w:val="w"/>
          <w:b/>
          <w:bCs/>
          <w:sz w:val="24"/>
          <w:szCs w:val="24"/>
          <w:lang w:val="ru-RU"/>
        </w:rPr>
        <w:t>Вендор</w:t>
      </w:r>
      <w:proofErr w:type="spellEnd"/>
      <w:r w:rsidRPr="002D6717">
        <w:rPr>
          <w:rStyle w:val="w"/>
          <w:b/>
          <w:bCs/>
          <w:sz w:val="24"/>
          <w:szCs w:val="24"/>
          <w:lang w:val="ru-RU"/>
        </w:rPr>
        <w:t xml:space="preserve"> </w:t>
      </w:r>
      <w:r w:rsidRPr="002D6717">
        <w:rPr>
          <w:rStyle w:val="w"/>
          <w:bCs/>
          <w:sz w:val="24"/>
          <w:szCs w:val="24"/>
          <w:lang w:val="ru-RU"/>
        </w:rPr>
        <w:t>– разработчик комплектующих</w:t>
      </w:r>
      <w:r w:rsidR="002D6717">
        <w:rPr>
          <w:rStyle w:val="w"/>
          <w:bCs/>
          <w:sz w:val="24"/>
          <w:szCs w:val="24"/>
          <w:lang w:val="ru-RU"/>
        </w:rPr>
        <w:t>.</w:t>
      </w:r>
    </w:p>
    <w:p w14:paraId="44B13E63" w14:textId="233B5CF7" w:rsidR="00372DF1" w:rsidRPr="002D6717" w:rsidRDefault="00816242" w:rsidP="00494A1F">
      <w:pPr>
        <w:rPr>
          <w:rStyle w:val="w"/>
          <w:b/>
          <w:bCs/>
          <w:sz w:val="24"/>
          <w:szCs w:val="24"/>
          <w:lang w:val="ru-RU"/>
        </w:rPr>
      </w:pPr>
      <w:r w:rsidRPr="002D6717">
        <w:rPr>
          <w:rStyle w:val="w"/>
          <w:b/>
          <w:bCs/>
          <w:sz w:val="24"/>
          <w:szCs w:val="24"/>
          <w:lang w:val="ru-RU"/>
        </w:rPr>
        <w:t xml:space="preserve">Ревизия </w:t>
      </w:r>
      <w:r w:rsidRPr="002D6717">
        <w:rPr>
          <w:rStyle w:val="w"/>
          <w:bCs/>
          <w:sz w:val="24"/>
          <w:szCs w:val="24"/>
          <w:lang w:val="ru-RU"/>
        </w:rPr>
        <w:t>– версия ТКП</w:t>
      </w:r>
      <w:r w:rsidR="002D6717">
        <w:rPr>
          <w:rStyle w:val="w"/>
          <w:bCs/>
          <w:sz w:val="24"/>
          <w:szCs w:val="24"/>
          <w:lang w:val="ru-RU"/>
        </w:rPr>
        <w:t>.</w:t>
      </w:r>
    </w:p>
    <w:p w14:paraId="3F850E4B" w14:textId="7716B04B" w:rsidR="00494A1F" w:rsidRPr="002D6717" w:rsidRDefault="00372DF1" w:rsidP="00494A1F">
      <w:pPr>
        <w:rPr>
          <w:rStyle w:val="w"/>
          <w:bCs/>
          <w:sz w:val="24"/>
          <w:szCs w:val="24"/>
          <w:lang w:val="ru-RU"/>
        </w:rPr>
      </w:pPr>
      <w:r w:rsidRPr="002D6717">
        <w:rPr>
          <w:b/>
          <w:sz w:val="24"/>
          <w:szCs w:val="24"/>
          <w:lang w:val="ru-RU"/>
        </w:rPr>
        <w:t xml:space="preserve">Класс </w:t>
      </w:r>
      <w:r w:rsidRPr="002D6717">
        <w:rPr>
          <w:b/>
          <w:sz w:val="24"/>
          <w:szCs w:val="24"/>
        </w:rPr>
        <w:t>SIL</w:t>
      </w:r>
      <w:r w:rsidRPr="002D6717">
        <w:rPr>
          <w:sz w:val="24"/>
          <w:szCs w:val="24"/>
          <w:lang w:val="ru-RU"/>
        </w:rPr>
        <w:t xml:space="preserve"> </w:t>
      </w:r>
      <w:r w:rsidR="002D6717">
        <w:rPr>
          <w:sz w:val="24"/>
          <w:szCs w:val="24"/>
          <w:lang w:val="ru-RU"/>
        </w:rPr>
        <w:t>–</w:t>
      </w:r>
      <w:r w:rsidRPr="002D6717">
        <w:rPr>
          <w:sz w:val="24"/>
          <w:szCs w:val="24"/>
          <w:lang w:val="ru-RU"/>
        </w:rPr>
        <w:t xml:space="preserve"> критерий повышенной надежности </w:t>
      </w:r>
      <w:r w:rsidR="00C82724" w:rsidRPr="002D6717">
        <w:rPr>
          <w:sz w:val="24"/>
          <w:szCs w:val="24"/>
          <w:lang w:val="ru-RU"/>
        </w:rPr>
        <w:t xml:space="preserve">оборудования </w:t>
      </w:r>
      <w:r w:rsidRPr="002D6717">
        <w:rPr>
          <w:sz w:val="24"/>
          <w:szCs w:val="24"/>
          <w:lang w:val="ru-RU"/>
        </w:rPr>
        <w:t>для высокоответственных производств</w:t>
      </w:r>
      <w:r w:rsidR="002D6717">
        <w:rPr>
          <w:rStyle w:val="w"/>
          <w:bCs/>
          <w:sz w:val="24"/>
          <w:szCs w:val="24"/>
          <w:lang w:val="ru-RU"/>
        </w:rPr>
        <w:t>.</w:t>
      </w:r>
    </w:p>
    <w:p w14:paraId="62B7957F" w14:textId="0E87F113" w:rsidR="00C82724" w:rsidRPr="002D6717" w:rsidRDefault="00C82724" w:rsidP="00494A1F">
      <w:pPr>
        <w:rPr>
          <w:rStyle w:val="w"/>
          <w:b/>
          <w:bCs/>
          <w:sz w:val="24"/>
          <w:szCs w:val="24"/>
          <w:lang w:val="ru-RU"/>
        </w:rPr>
      </w:pPr>
      <w:r w:rsidRPr="002D6717">
        <w:rPr>
          <w:b/>
          <w:color w:val="000000"/>
          <w:sz w:val="24"/>
          <w:szCs w:val="24"/>
          <w:lang w:val="ru-RU"/>
        </w:rPr>
        <w:t>Давальческое оборудование (материалы)</w:t>
      </w:r>
      <w:r w:rsidRPr="002D6717">
        <w:rPr>
          <w:color w:val="000000"/>
          <w:sz w:val="24"/>
          <w:szCs w:val="24"/>
        </w:rPr>
        <w:t> </w:t>
      </w:r>
      <w:r w:rsidR="002D6717">
        <w:rPr>
          <w:color w:val="000000"/>
          <w:sz w:val="24"/>
          <w:szCs w:val="24"/>
          <w:lang w:val="ru-RU"/>
        </w:rPr>
        <w:t xml:space="preserve">– </w:t>
      </w:r>
      <w:r w:rsidRPr="002D6717">
        <w:rPr>
          <w:color w:val="000000"/>
          <w:sz w:val="24"/>
          <w:szCs w:val="24"/>
          <w:lang w:val="ru-RU"/>
        </w:rPr>
        <w:t>это материалы, принятые организацией от заказчика для переработки (обработки), выполнения иных работ или изготовления продукции без оплаты стоимости принятых материалов и с обязательством полного возвращения переработанных (обработанных) материалов, сдачи выполненных работ и изготовленной продукции</w:t>
      </w:r>
      <w:r w:rsidR="002D6717">
        <w:rPr>
          <w:color w:val="000000"/>
          <w:sz w:val="24"/>
          <w:szCs w:val="24"/>
          <w:lang w:val="ru-RU"/>
        </w:rPr>
        <w:t>.</w:t>
      </w:r>
    </w:p>
    <w:p w14:paraId="37ABD133" w14:textId="77777777" w:rsidR="00D17C1D" w:rsidRPr="001938A9" w:rsidRDefault="00D17C1D" w:rsidP="00D17C1D">
      <w:pPr>
        <w:rPr>
          <w:rStyle w:val="w"/>
          <w:sz w:val="24"/>
          <w:szCs w:val="24"/>
          <w:lang w:val="ru-RU"/>
        </w:rPr>
      </w:pPr>
      <w:r w:rsidRPr="001938A9">
        <w:rPr>
          <w:rStyle w:val="w"/>
          <w:b/>
          <w:sz w:val="24"/>
          <w:szCs w:val="24"/>
          <w:lang w:val="ru-RU"/>
        </w:rPr>
        <w:t>Риск</w:t>
      </w:r>
      <w:r w:rsidRPr="001938A9">
        <w:rPr>
          <w:rStyle w:val="w"/>
          <w:sz w:val="24"/>
          <w:szCs w:val="24"/>
          <w:lang w:val="ru-RU"/>
        </w:rPr>
        <w:t xml:space="preserve"> – это условие, которое может повлечь какие-либо потери (финансовые, трудовые, временные) или другим способом повлиять на успешность проекта (технические возможности, качество проекта, эффективность работы команды, личное взаимодействие и т.д.).</w:t>
      </w:r>
    </w:p>
    <w:p w14:paraId="781EE1B8" w14:textId="75B62884" w:rsidR="00D17C1D" w:rsidRPr="001938A9" w:rsidRDefault="00D17C1D" w:rsidP="00D17C1D">
      <w:pPr>
        <w:rPr>
          <w:rStyle w:val="w"/>
          <w:sz w:val="24"/>
          <w:szCs w:val="24"/>
          <w:lang w:val="ru-RU"/>
        </w:rPr>
      </w:pPr>
      <w:r w:rsidRPr="001938A9">
        <w:rPr>
          <w:rStyle w:val="w"/>
          <w:b/>
          <w:sz w:val="24"/>
          <w:szCs w:val="24"/>
          <w:lang w:val="ru-RU"/>
        </w:rPr>
        <w:t xml:space="preserve">Управление рисками </w:t>
      </w:r>
      <w:r w:rsidRPr="001938A9">
        <w:rPr>
          <w:rStyle w:val="w"/>
          <w:sz w:val="24"/>
          <w:szCs w:val="24"/>
          <w:lang w:val="ru-RU"/>
        </w:rPr>
        <w:t xml:space="preserve">– это выявление и оценка рисков, разработка мероприятий, направленных на снижение последствий рисков до начала проекта, либо во время проекта. Риски вне сферы компетенции команды проекты будут </w:t>
      </w:r>
      <w:proofErr w:type="spellStart"/>
      <w:r w:rsidRPr="001938A9">
        <w:rPr>
          <w:rStyle w:val="w"/>
          <w:sz w:val="24"/>
          <w:szCs w:val="24"/>
          <w:lang w:val="ru-RU"/>
        </w:rPr>
        <w:t>эскалированы</w:t>
      </w:r>
      <w:proofErr w:type="spellEnd"/>
      <w:r w:rsidRPr="001938A9">
        <w:rPr>
          <w:rStyle w:val="w"/>
          <w:sz w:val="24"/>
          <w:szCs w:val="24"/>
          <w:lang w:val="ru-RU"/>
        </w:rPr>
        <w:t xml:space="preserve"> руководству </w:t>
      </w:r>
      <w:r w:rsidR="00EF12DB">
        <w:rPr>
          <w:rStyle w:val="w"/>
          <w:sz w:val="24"/>
          <w:szCs w:val="24"/>
          <w:lang w:val="ru-RU"/>
        </w:rPr>
        <w:t>Заявителя</w:t>
      </w:r>
      <w:r w:rsidRPr="001938A9">
        <w:rPr>
          <w:rStyle w:val="w"/>
          <w:sz w:val="24"/>
          <w:szCs w:val="24"/>
          <w:lang w:val="ru-RU"/>
        </w:rPr>
        <w:t xml:space="preserve"> соответствующего уровня.</w:t>
      </w:r>
    </w:p>
    <w:p w14:paraId="76229A55" w14:textId="77777777" w:rsidR="00D17C1D" w:rsidRPr="001938A9" w:rsidRDefault="00D17C1D" w:rsidP="00D17C1D">
      <w:pPr>
        <w:rPr>
          <w:rStyle w:val="w"/>
          <w:sz w:val="24"/>
          <w:szCs w:val="24"/>
          <w:lang w:val="ru-RU"/>
        </w:rPr>
      </w:pPr>
      <w:r w:rsidRPr="001938A9">
        <w:rPr>
          <w:rStyle w:val="w"/>
          <w:b/>
          <w:sz w:val="24"/>
          <w:szCs w:val="24"/>
          <w:lang w:val="ru-RU"/>
        </w:rPr>
        <w:t>Оценка риска</w:t>
      </w:r>
      <w:r w:rsidRPr="001938A9">
        <w:rPr>
          <w:rStyle w:val="w"/>
          <w:sz w:val="24"/>
          <w:szCs w:val="24"/>
          <w:lang w:val="ru-RU"/>
        </w:rPr>
        <w:t xml:space="preserve"> – вероятность риска, оценка возможных последствий, в том числе в суммовом выражении, определение приоритетов.</w:t>
      </w:r>
    </w:p>
    <w:p w14:paraId="2887AB90" w14:textId="77777777" w:rsidR="00D17C1D" w:rsidRPr="00D17C1D" w:rsidRDefault="00D17C1D" w:rsidP="00D17C1D">
      <w:pPr>
        <w:rPr>
          <w:rStyle w:val="w"/>
          <w:b/>
          <w:lang w:val="ru-RU"/>
        </w:rPr>
      </w:pPr>
    </w:p>
    <w:p w14:paraId="6E82297C" w14:textId="154C3FD5" w:rsidR="00CC4AB0" w:rsidRPr="000C520B" w:rsidRDefault="00CC4AB0" w:rsidP="008E1C42">
      <w:pPr>
        <w:pStyle w:val="21"/>
      </w:pPr>
      <w:bookmarkStart w:id="14" w:name="_Toc80160955"/>
      <w:r w:rsidRPr="000C520B">
        <w:t>Список сокращений, принятых в документе</w:t>
      </w:r>
      <w:bookmarkEnd w:id="8"/>
      <w:bookmarkEnd w:id="9"/>
      <w:bookmarkEnd w:id="10"/>
      <w:bookmarkEnd w:id="14"/>
    </w:p>
    <w:p w14:paraId="127E7CE0" w14:textId="251B9B2F" w:rsidR="00CC4AB0" w:rsidRPr="00EB4419" w:rsidRDefault="00CC4AB0" w:rsidP="00FA7E1D">
      <w:pPr>
        <w:spacing w:after="240" w:line="288" w:lineRule="auto"/>
        <w:rPr>
          <w:i/>
          <w:sz w:val="24"/>
          <w:szCs w:val="24"/>
          <w:lang w:val="ru-RU"/>
        </w:rPr>
      </w:pPr>
      <w:r w:rsidRPr="00EB4419">
        <w:rPr>
          <w:i/>
          <w:sz w:val="24"/>
          <w:szCs w:val="24"/>
          <w:lang w:val="ru-RU"/>
        </w:rPr>
        <w:t>Технические термины</w:t>
      </w:r>
      <w:r w:rsidR="0029165B">
        <w:rPr>
          <w:i/>
          <w:sz w:val="24"/>
          <w:szCs w:val="24"/>
          <w:lang w:val="ru-RU"/>
        </w:rPr>
        <w:t xml:space="preserve"> информационных систем</w:t>
      </w:r>
    </w:p>
    <w:p w14:paraId="41B2E132" w14:textId="4E753ED2" w:rsidR="00D46113" w:rsidRDefault="00D46113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ТЗ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 xml:space="preserve">– </w:t>
      </w:r>
      <w:r>
        <w:rPr>
          <w:sz w:val="24"/>
          <w:szCs w:val="24"/>
          <w:lang w:val="ru-RU"/>
        </w:rPr>
        <w:t>техническое задание</w:t>
      </w:r>
    </w:p>
    <w:p w14:paraId="1D14C91B" w14:textId="067609C5" w:rsidR="00816242" w:rsidRPr="00EB4419" w:rsidRDefault="00EB4419" w:rsidP="00FA7E1D">
      <w:pPr>
        <w:spacing w:line="288" w:lineRule="auto"/>
        <w:rPr>
          <w:sz w:val="24"/>
          <w:szCs w:val="24"/>
          <w:lang w:val="ru-RU"/>
        </w:rPr>
      </w:pPr>
      <w:r w:rsidRPr="00EB4419">
        <w:rPr>
          <w:sz w:val="24"/>
          <w:szCs w:val="24"/>
          <w:lang w:val="ru-RU"/>
        </w:rPr>
        <w:t>ИС</w:t>
      </w:r>
      <w:r w:rsidRPr="00EB4419"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="00816242" w:rsidRPr="00EB4419">
        <w:rPr>
          <w:sz w:val="24"/>
          <w:szCs w:val="24"/>
          <w:lang w:val="ru-RU"/>
        </w:rPr>
        <w:t>– информационная система</w:t>
      </w:r>
    </w:p>
    <w:p w14:paraId="1989568C" w14:textId="64248174" w:rsidR="00CC4AB0" w:rsidRPr="00EB4419" w:rsidRDefault="009367B2" w:rsidP="00FA7E1D">
      <w:pPr>
        <w:spacing w:line="288" w:lineRule="auto"/>
        <w:rPr>
          <w:sz w:val="24"/>
          <w:szCs w:val="24"/>
          <w:lang w:val="ru-RU"/>
        </w:rPr>
      </w:pPr>
      <w:r w:rsidRPr="00EB4419">
        <w:rPr>
          <w:sz w:val="24"/>
          <w:szCs w:val="24"/>
          <w:lang w:val="ru-RU"/>
        </w:rPr>
        <w:t>А</w:t>
      </w:r>
      <w:r w:rsidR="00CC4AB0" w:rsidRPr="00EB4419">
        <w:rPr>
          <w:sz w:val="24"/>
          <w:szCs w:val="24"/>
          <w:lang w:val="ru-RU"/>
        </w:rPr>
        <w:t>ИС</w:t>
      </w:r>
      <w:r w:rsidR="00CC4AB0" w:rsidRPr="00EB4419">
        <w:rPr>
          <w:sz w:val="24"/>
          <w:szCs w:val="24"/>
          <w:lang w:val="ru-RU"/>
        </w:rPr>
        <w:tab/>
      </w:r>
      <w:r w:rsidR="00EB4419">
        <w:rPr>
          <w:sz w:val="24"/>
          <w:szCs w:val="24"/>
          <w:lang w:val="ru-RU"/>
        </w:rPr>
        <w:tab/>
      </w:r>
      <w:r w:rsidR="00CC4AB0" w:rsidRPr="00EB4419">
        <w:rPr>
          <w:sz w:val="24"/>
          <w:szCs w:val="24"/>
          <w:lang w:val="ru-RU"/>
        </w:rPr>
        <w:t xml:space="preserve">– </w:t>
      </w:r>
      <w:r w:rsidR="00816242" w:rsidRPr="00EB4419">
        <w:rPr>
          <w:sz w:val="24"/>
          <w:szCs w:val="24"/>
          <w:lang w:val="ru-RU"/>
        </w:rPr>
        <w:t>а</w:t>
      </w:r>
      <w:r w:rsidRPr="00EB4419">
        <w:rPr>
          <w:sz w:val="24"/>
          <w:szCs w:val="24"/>
          <w:lang w:val="ru-RU"/>
        </w:rPr>
        <w:t>втоматизированная и</w:t>
      </w:r>
      <w:r w:rsidR="00CC4AB0" w:rsidRPr="00EB4419">
        <w:rPr>
          <w:sz w:val="24"/>
          <w:szCs w:val="24"/>
          <w:lang w:val="ru-RU"/>
        </w:rPr>
        <w:t>нформационная система</w:t>
      </w:r>
    </w:p>
    <w:p w14:paraId="44CA030A" w14:textId="483AF9F2" w:rsidR="00CC4AB0" w:rsidRPr="00EB4419" w:rsidRDefault="00BE01C3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ПМ</w:t>
      </w:r>
      <w:r w:rsidR="00816242" w:rsidRPr="00EB4419">
        <w:rPr>
          <w:sz w:val="24"/>
          <w:szCs w:val="24"/>
          <w:lang w:val="ru-RU"/>
        </w:rPr>
        <w:tab/>
      </w:r>
      <w:r w:rsidR="00EB4419">
        <w:rPr>
          <w:sz w:val="24"/>
          <w:szCs w:val="24"/>
          <w:lang w:val="ru-RU"/>
        </w:rPr>
        <w:tab/>
      </w:r>
      <w:r w:rsidR="00816242" w:rsidRPr="00EB4419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B84CA6">
        <w:rPr>
          <w:sz w:val="24"/>
          <w:szCs w:val="24"/>
          <w:lang w:val="ru-RU"/>
        </w:rPr>
        <w:t>программа модернизации</w:t>
      </w:r>
    </w:p>
    <w:p w14:paraId="735BEF44" w14:textId="48290093" w:rsidR="00CC4AB0" w:rsidRPr="00EB4419" w:rsidRDefault="00816242" w:rsidP="00FA7E1D">
      <w:pPr>
        <w:spacing w:line="288" w:lineRule="auto"/>
        <w:rPr>
          <w:sz w:val="24"/>
          <w:szCs w:val="24"/>
          <w:lang w:val="ru-RU"/>
        </w:rPr>
      </w:pPr>
      <w:r w:rsidRPr="00EB4419">
        <w:rPr>
          <w:sz w:val="24"/>
          <w:szCs w:val="24"/>
          <w:lang w:val="ru-RU"/>
        </w:rPr>
        <w:t>БД</w:t>
      </w:r>
      <w:r w:rsidRPr="00EB4419">
        <w:rPr>
          <w:sz w:val="24"/>
          <w:szCs w:val="24"/>
          <w:lang w:val="ru-RU"/>
        </w:rPr>
        <w:tab/>
      </w:r>
      <w:r w:rsidR="00EB4419"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>– б</w:t>
      </w:r>
      <w:r w:rsidR="00CC4AB0" w:rsidRPr="00EB4419">
        <w:rPr>
          <w:sz w:val="24"/>
          <w:szCs w:val="24"/>
          <w:lang w:val="ru-RU"/>
        </w:rPr>
        <w:t>аза данных</w:t>
      </w:r>
    </w:p>
    <w:p w14:paraId="28F6F6B8" w14:textId="12728C86" w:rsidR="00CC4AB0" w:rsidRPr="00EB4419" w:rsidRDefault="00EB4419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СУБД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="00816242" w:rsidRPr="00EB4419">
        <w:rPr>
          <w:sz w:val="24"/>
          <w:szCs w:val="24"/>
          <w:lang w:val="ru-RU"/>
        </w:rPr>
        <w:softHyphen/>
        <w:t>– с</w:t>
      </w:r>
      <w:r w:rsidR="00CC4AB0" w:rsidRPr="00EB4419">
        <w:rPr>
          <w:sz w:val="24"/>
          <w:szCs w:val="24"/>
          <w:lang w:val="ru-RU"/>
        </w:rPr>
        <w:t>истема управления базами данных</w:t>
      </w:r>
    </w:p>
    <w:p w14:paraId="2563C3CB" w14:textId="4F85B5D6" w:rsidR="00CC4AB0" w:rsidRDefault="00816242" w:rsidP="00FA7E1D">
      <w:pPr>
        <w:spacing w:line="288" w:lineRule="auto"/>
        <w:rPr>
          <w:sz w:val="24"/>
          <w:szCs w:val="24"/>
          <w:lang w:val="ru-RU"/>
        </w:rPr>
      </w:pPr>
      <w:r w:rsidRPr="00EB4419">
        <w:rPr>
          <w:sz w:val="24"/>
          <w:szCs w:val="24"/>
          <w:lang w:val="ru-RU"/>
        </w:rPr>
        <w:t>АРМ</w:t>
      </w:r>
      <w:r w:rsidRPr="00EB4419"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ab/>
        <w:t>– а</w:t>
      </w:r>
      <w:r w:rsidR="00CC4AB0" w:rsidRPr="00EB4419">
        <w:rPr>
          <w:sz w:val="24"/>
          <w:szCs w:val="24"/>
          <w:lang w:val="ru-RU"/>
        </w:rPr>
        <w:t>втоматизированное рабочее место</w:t>
      </w:r>
    </w:p>
    <w:p w14:paraId="49B6419E" w14:textId="16278639" w:rsidR="0029165B" w:rsidRPr="00EB4419" w:rsidRDefault="0029165B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ПО 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программное обеспечение </w:t>
      </w:r>
    </w:p>
    <w:p w14:paraId="1FF5DCB1" w14:textId="77777777" w:rsidR="00816242" w:rsidRPr="00EB4419" w:rsidRDefault="00816242" w:rsidP="00FA7E1D">
      <w:pPr>
        <w:spacing w:line="288" w:lineRule="auto"/>
        <w:rPr>
          <w:i/>
          <w:sz w:val="24"/>
          <w:szCs w:val="24"/>
          <w:lang w:val="ru-RU"/>
        </w:rPr>
      </w:pPr>
    </w:p>
    <w:p w14:paraId="7F5AF924" w14:textId="77777777" w:rsidR="00CC4AB0" w:rsidRPr="00EB4419" w:rsidRDefault="00CC4AB0" w:rsidP="00FA7E1D">
      <w:pPr>
        <w:spacing w:after="240" w:line="288" w:lineRule="auto"/>
        <w:rPr>
          <w:i/>
          <w:sz w:val="24"/>
          <w:szCs w:val="24"/>
          <w:lang w:val="ru-RU"/>
        </w:rPr>
      </w:pPr>
      <w:r w:rsidRPr="00EB4419">
        <w:rPr>
          <w:i/>
          <w:sz w:val="24"/>
          <w:szCs w:val="24"/>
          <w:lang w:val="ru-RU"/>
        </w:rPr>
        <w:t xml:space="preserve">Термины прикладной области </w:t>
      </w:r>
    </w:p>
    <w:p w14:paraId="0CCA85A8" w14:textId="42AD1E7F" w:rsidR="00F16D0C" w:rsidRDefault="00F16D0C" w:rsidP="00FA7E1D">
      <w:pPr>
        <w:spacing w:line="288" w:lineRule="auto"/>
        <w:rPr>
          <w:sz w:val="24"/>
          <w:szCs w:val="24"/>
          <w:lang w:val="ru-RU"/>
        </w:rPr>
      </w:pPr>
      <w:r w:rsidRPr="00F16D0C">
        <w:rPr>
          <w:sz w:val="24"/>
          <w:szCs w:val="24"/>
          <w:lang w:val="ru-RU"/>
        </w:rPr>
        <w:t>ТКП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Pr="00F16D0C">
        <w:rPr>
          <w:sz w:val="24"/>
          <w:szCs w:val="24"/>
          <w:lang w:val="ru-RU"/>
        </w:rPr>
        <w:t>технико-коммерческо</w:t>
      </w:r>
      <w:r>
        <w:rPr>
          <w:sz w:val="24"/>
          <w:szCs w:val="24"/>
          <w:lang w:val="ru-RU"/>
        </w:rPr>
        <w:t>е предложение</w:t>
      </w:r>
    </w:p>
    <w:p w14:paraId="10CA585E" w14:textId="59B2A9A7" w:rsidR="00372DF1" w:rsidRDefault="00372DF1" w:rsidP="00FA7E1D">
      <w:pPr>
        <w:spacing w:line="288" w:lineRule="auto"/>
        <w:rPr>
          <w:sz w:val="24"/>
          <w:szCs w:val="24"/>
          <w:lang w:val="ru-RU"/>
        </w:rPr>
      </w:pPr>
      <w:r w:rsidRPr="00372DF1">
        <w:rPr>
          <w:lang w:val="ru-RU"/>
        </w:rPr>
        <w:t>ПЛК</w:t>
      </w:r>
      <w:r>
        <w:rPr>
          <w:lang w:val="ru-RU"/>
        </w:rPr>
        <w:tab/>
      </w:r>
      <w:r>
        <w:rPr>
          <w:lang w:val="ru-RU"/>
        </w:rPr>
        <w:tab/>
      </w:r>
      <w:r w:rsidRPr="00EB4419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программируемый логический контро</w:t>
      </w:r>
      <w:r w:rsidRPr="00372DF1">
        <w:rPr>
          <w:sz w:val="24"/>
          <w:szCs w:val="24"/>
          <w:lang w:val="ru-RU"/>
        </w:rPr>
        <w:t>ллер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</w:p>
    <w:p w14:paraId="33661D41" w14:textId="2D81FC25" w:rsidR="00EB4419" w:rsidRPr="00EB4419" w:rsidRDefault="00EB4419" w:rsidP="00FA7E1D">
      <w:pPr>
        <w:spacing w:line="288" w:lineRule="auto"/>
        <w:rPr>
          <w:rFonts w:eastAsia="Arial"/>
          <w:color w:val="000000"/>
          <w:sz w:val="24"/>
          <w:szCs w:val="24"/>
          <w:lang w:val="ru-RU"/>
        </w:rPr>
      </w:pPr>
      <w:r w:rsidRPr="00EB4419">
        <w:rPr>
          <w:sz w:val="24"/>
          <w:szCs w:val="24"/>
          <w:lang w:val="ru-RU"/>
        </w:rPr>
        <w:t xml:space="preserve">1С </w:t>
      </w:r>
      <w:r w:rsidRPr="00EB4419"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ab/>
        <w:t>–</w:t>
      </w:r>
      <w:r>
        <w:rPr>
          <w:sz w:val="24"/>
          <w:szCs w:val="24"/>
          <w:lang w:val="ru-RU"/>
        </w:rPr>
        <w:t xml:space="preserve"> </w:t>
      </w:r>
      <w:r w:rsidRPr="00EB4419">
        <w:rPr>
          <w:sz w:val="24"/>
          <w:szCs w:val="24"/>
          <w:lang w:val="ru-RU"/>
        </w:rPr>
        <w:t xml:space="preserve">учетная система </w:t>
      </w:r>
      <w:r w:rsidRPr="00EB4419">
        <w:rPr>
          <w:rFonts w:eastAsia="Arial"/>
          <w:color w:val="000000"/>
          <w:sz w:val="24"/>
          <w:szCs w:val="24"/>
          <w:lang w:val="ru-RU"/>
        </w:rPr>
        <w:t>1</w:t>
      </w:r>
      <w:proofErr w:type="gramStart"/>
      <w:r w:rsidRPr="00EB4419">
        <w:rPr>
          <w:rFonts w:eastAsia="Arial"/>
          <w:color w:val="000000"/>
          <w:sz w:val="24"/>
          <w:szCs w:val="24"/>
          <w:lang w:val="ru-RU"/>
        </w:rPr>
        <w:t>С:Управление</w:t>
      </w:r>
      <w:proofErr w:type="gramEnd"/>
      <w:r w:rsidRPr="00EB4419">
        <w:rPr>
          <w:rFonts w:eastAsia="Arial"/>
          <w:color w:val="000000"/>
          <w:sz w:val="24"/>
          <w:szCs w:val="24"/>
          <w:lang w:val="ru-RU"/>
        </w:rPr>
        <w:t xml:space="preserve"> торговлей, установленная у </w:t>
      </w:r>
      <w:r w:rsidR="00EF12DB">
        <w:rPr>
          <w:rStyle w:val="w"/>
          <w:sz w:val="24"/>
          <w:szCs w:val="24"/>
          <w:lang w:val="ru-RU"/>
        </w:rPr>
        <w:t>Заявителя</w:t>
      </w:r>
    </w:p>
    <w:p w14:paraId="4FA2B095" w14:textId="6C823597" w:rsidR="00EB4419" w:rsidRPr="00EB4419" w:rsidRDefault="00EB4419" w:rsidP="00FA7E1D">
      <w:pPr>
        <w:spacing w:line="288" w:lineRule="auto"/>
        <w:ind w:left="2124" w:hanging="1415"/>
        <w:jc w:val="left"/>
        <w:rPr>
          <w:sz w:val="24"/>
          <w:szCs w:val="24"/>
          <w:lang w:val="ru-RU"/>
        </w:rPr>
      </w:pPr>
      <w:proofErr w:type="spellStart"/>
      <w:r w:rsidRPr="00EB4419">
        <w:rPr>
          <w:sz w:val="24"/>
          <w:szCs w:val="24"/>
          <w:lang w:val="ru-RU"/>
        </w:rPr>
        <w:t>Eplan</w:t>
      </w:r>
      <w:proofErr w:type="spellEnd"/>
      <w:r w:rsidRPr="00EB4419">
        <w:rPr>
          <w:sz w:val="24"/>
          <w:szCs w:val="24"/>
          <w:lang w:val="ru-RU"/>
        </w:rPr>
        <w:t> </w:t>
      </w:r>
      <w:r w:rsidRPr="00EB4419">
        <w:rPr>
          <w:sz w:val="24"/>
          <w:szCs w:val="24"/>
          <w:lang w:val="ru-RU"/>
        </w:rPr>
        <w:tab/>
        <w:t>–</w:t>
      </w:r>
      <w:r>
        <w:rPr>
          <w:sz w:val="24"/>
          <w:szCs w:val="24"/>
          <w:lang w:val="ru-RU"/>
        </w:rPr>
        <w:t xml:space="preserve"> </w:t>
      </w:r>
      <w:r w:rsidRPr="00EB4419">
        <w:rPr>
          <w:sz w:val="24"/>
          <w:szCs w:val="24"/>
          <w:lang w:val="ru-RU"/>
        </w:rPr>
        <w:t xml:space="preserve">система автоматизированного проектирования </w:t>
      </w:r>
      <w:proofErr w:type="spellStart"/>
      <w:r w:rsidRPr="00EB4419">
        <w:rPr>
          <w:sz w:val="24"/>
          <w:szCs w:val="24"/>
          <w:lang w:val="ru-RU"/>
        </w:rPr>
        <w:t>Eplan</w:t>
      </w:r>
      <w:proofErr w:type="spellEnd"/>
      <w:r w:rsidRPr="00EB4419">
        <w:rPr>
          <w:sz w:val="24"/>
          <w:szCs w:val="24"/>
          <w:lang w:val="ru-RU"/>
        </w:rPr>
        <w:t> </w:t>
      </w:r>
      <w:proofErr w:type="spellStart"/>
      <w:r w:rsidRPr="00EB4419">
        <w:rPr>
          <w:sz w:val="24"/>
          <w:szCs w:val="24"/>
          <w:lang w:val="ru-RU"/>
        </w:rPr>
        <w:t>Electric</w:t>
      </w:r>
      <w:proofErr w:type="spellEnd"/>
      <w:r w:rsidRPr="00EB4419">
        <w:rPr>
          <w:sz w:val="24"/>
          <w:szCs w:val="24"/>
          <w:lang w:val="ru-RU"/>
        </w:rPr>
        <w:t xml:space="preserve"> P8, установленная у </w:t>
      </w:r>
      <w:r w:rsidR="00EF12DB">
        <w:rPr>
          <w:rStyle w:val="w"/>
          <w:sz w:val="24"/>
          <w:szCs w:val="24"/>
          <w:lang w:val="ru-RU"/>
        </w:rPr>
        <w:t>Заявителя</w:t>
      </w:r>
    </w:p>
    <w:p w14:paraId="222A8CAC" w14:textId="06B3133F" w:rsidR="00CC4AB0" w:rsidRDefault="00EB4419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ТМЦ 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="00CC4AB0" w:rsidRPr="00EB4419">
        <w:rPr>
          <w:sz w:val="24"/>
          <w:szCs w:val="24"/>
          <w:lang w:val="ru-RU"/>
        </w:rPr>
        <w:t xml:space="preserve">– </w:t>
      </w:r>
      <w:r w:rsidR="00F16D0C">
        <w:rPr>
          <w:sz w:val="24"/>
          <w:szCs w:val="24"/>
          <w:lang w:val="ru-RU"/>
        </w:rPr>
        <w:t>т</w:t>
      </w:r>
      <w:r w:rsidR="00CC4AB0" w:rsidRPr="00EB4419">
        <w:rPr>
          <w:sz w:val="24"/>
          <w:szCs w:val="24"/>
          <w:lang w:val="ru-RU"/>
        </w:rPr>
        <w:t>оварно-материальные ценности</w:t>
      </w:r>
    </w:p>
    <w:p w14:paraId="483EC145" w14:textId="15DE3A78" w:rsidR="00F16D0C" w:rsidRDefault="00F16D0C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ЗИП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Pr="00F16D0C">
        <w:rPr>
          <w:sz w:val="24"/>
          <w:szCs w:val="24"/>
          <w:lang w:val="ru-RU"/>
        </w:rPr>
        <w:t>запасные части, инструменты и принадлежности</w:t>
      </w:r>
    </w:p>
    <w:p w14:paraId="31B27993" w14:textId="063A9AA7" w:rsidR="00A14A7F" w:rsidRDefault="00A14A7F" w:rsidP="00FA7E1D">
      <w:pPr>
        <w:spacing w:line="288" w:lineRule="auto"/>
        <w:rPr>
          <w:sz w:val="24"/>
          <w:szCs w:val="24"/>
          <w:lang w:val="ru-RU"/>
        </w:rPr>
      </w:pPr>
      <w:r w:rsidRPr="00A14A7F">
        <w:rPr>
          <w:sz w:val="24"/>
          <w:szCs w:val="24"/>
          <w:lang w:val="ru-RU"/>
        </w:rPr>
        <w:t>УЗИП</w:t>
      </w:r>
      <w:r w:rsidRPr="00A14A7F">
        <w:rPr>
          <w:sz w:val="24"/>
          <w:szCs w:val="24"/>
          <w:lang w:val="ru-RU"/>
        </w:rPr>
        <w:tab/>
      </w:r>
      <w:r w:rsidRPr="00A14A7F">
        <w:rPr>
          <w:sz w:val="24"/>
          <w:szCs w:val="24"/>
          <w:lang w:val="ru-RU"/>
        </w:rPr>
        <w:tab/>
      </w:r>
      <w:r w:rsidRPr="00EB4419">
        <w:rPr>
          <w:sz w:val="24"/>
          <w:szCs w:val="24"/>
          <w:lang w:val="ru-RU"/>
        </w:rPr>
        <w:t>–</w:t>
      </w:r>
      <w:r w:rsidRPr="00A14A7F">
        <w:rPr>
          <w:sz w:val="24"/>
          <w:szCs w:val="24"/>
          <w:lang w:val="ru-RU"/>
        </w:rPr>
        <w:t xml:space="preserve"> устройства защиты от импульсных перенапряжений</w:t>
      </w:r>
    </w:p>
    <w:p w14:paraId="114BB3CA" w14:textId="398A217E" w:rsidR="00A14A7F" w:rsidRDefault="00A14A7F" w:rsidP="00FA7E1D">
      <w:pPr>
        <w:spacing w:line="288" w:lineRule="auto"/>
        <w:rPr>
          <w:sz w:val="24"/>
          <w:szCs w:val="24"/>
          <w:lang w:val="ru-RU"/>
        </w:rPr>
      </w:pPr>
      <w:proofErr w:type="spellStart"/>
      <w:r w:rsidRPr="0029165B">
        <w:rPr>
          <w:sz w:val="24"/>
          <w:szCs w:val="24"/>
          <w:lang w:val="ru-RU"/>
        </w:rPr>
        <w:t>Exi</w:t>
      </w:r>
      <w:proofErr w:type="spellEnd"/>
      <w:r w:rsidRPr="0029165B">
        <w:rPr>
          <w:sz w:val="24"/>
          <w:szCs w:val="24"/>
          <w:lang w:val="ru-RU"/>
        </w:rPr>
        <w:t xml:space="preserve"> </w:t>
      </w:r>
      <w:r w:rsidRPr="0029165B">
        <w:rPr>
          <w:sz w:val="24"/>
          <w:szCs w:val="24"/>
          <w:lang w:val="ru-RU"/>
        </w:rPr>
        <w:tab/>
      </w:r>
      <w:r w:rsidRPr="0029165B">
        <w:rPr>
          <w:sz w:val="24"/>
          <w:szCs w:val="24"/>
          <w:lang w:val="ru-RU"/>
        </w:rPr>
        <w:tab/>
      </w:r>
      <w:r w:rsidR="0029165B" w:rsidRPr="00EB4419">
        <w:rPr>
          <w:sz w:val="24"/>
          <w:szCs w:val="24"/>
          <w:lang w:val="ru-RU"/>
        </w:rPr>
        <w:t>–</w:t>
      </w:r>
      <w:r w:rsidR="0029165B" w:rsidRPr="00A14A7F">
        <w:rPr>
          <w:sz w:val="24"/>
          <w:szCs w:val="24"/>
          <w:lang w:val="ru-RU"/>
        </w:rPr>
        <w:t xml:space="preserve"> </w:t>
      </w:r>
      <w:r w:rsidRPr="0029165B">
        <w:rPr>
          <w:sz w:val="24"/>
          <w:szCs w:val="24"/>
          <w:lang w:val="ru-RU"/>
        </w:rPr>
        <w:t xml:space="preserve">вид </w:t>
      </w:r>
      <w:proofErr w:type="spellStart"/>
      <w:r w:rsidRPr="0029165B">
        <w:rPr>
          <w:sz w:val="24"/>
          <w:szCs w:val="24"/>
          <w:lang w:val="ru-RU"/>
        </w:rPr>
        <w:t>взрывозащиты</w:t>
      </w:r>
      <w:proofErr w:type="spellEnd"/>
      <w:r w:rsidRPr="0029165B">
        <w:rPr>
          <w:sz w:val="24"/>
          <w:szCs w:val="24"/>
          <w:lang w:val="ru-RU"/>
        </w:rPr>
        <w:t xml:space="preserve"> </w:t>
      </w:r>
      <w:r w:rsidR="0029165B">
        <w:rPr>
          <w:sz w:val="24"/>
          <w:szCs w:val="24"/>
          <w:lang w:val="ru-RU"/>
        </w:rPr>
        <w:t xml:space="preserve">– </w:t>
      </w:r>
      <w:r w:rsidRPr="0029165B">
        <w:rPr>
          <w:sz w:val="24"/>
          <w:szCs w:val="24"/>
          <w:lang w:val="ru-RU"/>
        </w:rPr>
        <w:t>искробезопасная электрическая цепь</w:t>
      </w:r>
    </w:p>
    <w:p w14:paraId="0333AC2E" w14:textId="139B591C" w:rsidR="0029165B" w:rsidRPr="00A14A7F" w:rsidRDefault="0029165B" w:rsidP="00FA7E1D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ПО </w:t>
      </w:r>
      <w:r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ab/>
        <w:t>– полевое оборудование</w:t>
      </w:r>
    </w:p>
    <w:p w14:paraId="36202C72" w14:textId="57AA64CA" w:rsidR="00816242" w:rsidRDefault="00372DF1" w:rsidP="00FA7E1D">
      <w:pPr>
        <w:spacing w:line="288" w:lineRule="auto"/>
        <w:rPr>
          <w:sz w:val="24"/>
          <w:szCs w:val="24"/>
          <w:lang w:val="ru-RU"/>
        </w:rPr>
      </w:pPr>
      <w:r w:rsidRPr="00372DF1">
        <w:rPr>
          <w:sz w:val="24"/>
          <w:szCs w:val="24"/>
          <w:lang w:val="ru-RU"/>
        </w:rPr>
        <w:t>HART</w:t>
      </w:r>
      <w:r w:rsidRPr="00372DF1">
        <w:rPr>
          <w:sz w:val="24"/>
          <w:szCs w:val="24"/>
          <w:lang w:val="ru-RU"/>
        </w:rPr>
        <w:tab/>
      </w:r>
      <w:r w:rsidRPr="00372DF1">
        <w:rPr>
          <w:sz w:val="24"/>
          <w:szCs w:val="24"/>
          <w:lang w:val="ru-RU"/>
        </w:rPr>
        <w:tab/>
      </w:r>
      <w:r>
        <w:rPr>
          <w:sz w:val="24"/>
          <w:szCs w:val="24"/>
          <w:lang w:val="ru-RU"/>
        </w:rPr>
        <w:t>–</w:t>
      </w:r>
      <w:r w:rsidRPr="00372DF1">
        <w:rPr>
          <w:sz w:val="24"/>
          <w:szCs w:val="24"/>
          <w:lang w:val="ru-RU"/>
        </w:rPr>
        <w:t xml:space="preserve"> набор коммуникационных стандартов для промышленных сетей</w:t>
      </w:r>
    </w:p>
    <w:p w14:paraId="3EE97C4A" w14:textId="77777777" w:rsidR="00372DF1" w:rsidRPr="00372DF1" w:rsidRDefault="00372DF1" w:rsidP="00FA7E1D">
      <w:pPr>
        <w:spacing w:line="288" w:lineRule="auto"/>
        <w:rPr>
          <w:sz w:val="24"/>
          <w:szCs w:val="24"/>
          <w:lang w:val="ru-RU"/>
        </w:rPr>
      </w:pPr>
    </w:p>
    <w:p w14:paraId="7D578289" w14:textId="77777777" w:rsidR="00372DF1" w:rsidRPr="00EB4419" w:rsidRDefault="00372DF1" w:rsidP="00FA7E1D">
      <w:pPr>
        <w:spacing w:line="288" w:lineRule="auto"/>
        <w:rPr>
          <w:i/>
          <w:sz w:val="24"/>
          <w:szCs w:val="24"/>
          <w:lang w:val="ru-RU"/>
        </w:rPr>
      </w:pPr>
    </w:p>
    <w:p w14:paraId="6F6B301D" w14:textId="77777777" w:rsidR="00CC4AB0" w:rsidRPr="00EB4419" w:rsidRDefault="00CC4AB0" w:rsidP="00FA7E1D">
      <w:pPr>
        <w:spacing w:after="240" w:line="288" w:lineRule="auto"/>
        <w:rPr>
          <w:i/>
          <w:sz w:val="24"/>
          <w:szCs w:val="24"/>
          <w:lang w:val="ru-RU"/>
        </w:rPr>
      </w:pPr>
      <w:r w:rsidRPr="00EB4419">
        <w:rPr>
          <w:i/>
          <w:sz w:val="24"/>
          <w:szCs w:val="24"/>
          <w:lang w:val="ru-RU"/>
        </w:rPr>
        <w:t>Подразделения предприятия</w:t>
      </w:r>
    </w:p>
    <w:p w14:paraId="42433E84" w14:textId="69878564" w:rsidR="00CC4AB0" w:rsidRDefault="00E73A50" w:rsidP="00842D42">
      <w:pPr>
        <w:spacing w:line="288" w:lineRule="auto"/>
        <w:ind w:left="2124" w:hanging="1415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ИСУ</w:t>
      </w:r>
      <w:r w:rsidRPr="00EB4419">
        <w:rPr>
          <w:sz w:val="24"/>
          <w:szCs w:val="24"/>
          <w:lang w:val="ru-RU"/>
        </w:rPr>
        <w:t xml:space="preserve"> </w:t>
      </w:r>
      <w:r w:rsidRPr="00EB4419">
        <w:rPr>
          <w:sz w:val="24"/>
          <w:szCs w:val="24"/>
          <w:lang w:val="ru-RU"/>
        </w:rPr>
        <w:tab/>
        <w:t xml:space="preserve">– </w:t>
      </w:r>
      <w:r>
        <w:rPr>
          <w:sz w:val="24"/>
          <w:szCs w:val="24"/>
          <w:lang w:val="ru-RU"/>
        </w:rPr>
        <w:t>отдел инжиниринга систем управления</w:t>
      </w:r>
      <w:r w:rsidR="00CC4AB0" w:rsidRPr="00EB4419">
        <w:rPr>
          <w:sz w:val="24"/>
          <w:szCs w:val="24"/>
          <w:lang w:val="ru-RU"/>
        </w:rPr>
        <w:t xml:space="preserve"> </w:t>
      </w:r>
    </w:p>
    <w:p w14:paraId="38CB8775" w14:textId="74ACE840" w:rsidR="00CC4AB0" w:rsidRPr="000C520B" w:rsidRDefault="00CC4AB0" w:rsidP="004B6B0C">
      <w:pPr>
        <w:pStyle w:val="10"/>
        <w:pageBreakBefore/>
        <w:rPr>
          <w:lang w:val="ru-RU"/>
        </w:rPr>
      </w:pPr>
      <w:bookmarkStart w:id="15" w:name="_Ref130748483"/>
      <w:bookmarkStart w:id="16" w:name="_Toc132430147"/>
      <w:bookmarkStart w:id="17" w:name="_Toc80160956"/>
      <w:r w:rsidRPr="000C520B">
        <w:rPr>
          <w:lang w:val="ru-RU"/>
        </w:rPr>
        <w:lastRenderedPageBreak/>
        <w:t>Назначение и цели внедрения системы</w:t>
      </w:r>
      <w:bookmarkEnd w:id="15"/>
      <w:bookmarkEnd w:id="16"/>
      <w:r w:rsidR="00494A1F" w:rsidRPr="000C520B">
        <w:rPr>
          <w:lang w:val="ru-RU"/>
        </w:rPr>
        <w:t xml:space="preserve"> (</w:t>
      </w:r>
      <w:r w:rsidR="007820A6" w:rsidRPr="000C520B">
        <w:rPr>
          <w:lang w:val="ru-RU"/>
        </w:rPr>
        <w:t>бизнес-требования</w:t>
      </w:r>
      <w:r w:rsidR="00494A1F" w:rsidRPr="000C520B">
        <w:rPr>
          <w:lang w:val="ru-RU"/>
        </w:rPr>
        <w:t>)</w:t>
      </w:r>
      <w:bookmarkEnd w:id="17"/>
    </w:p>
    <w:p w14:paraId="73186480" w14:textId="77777777" w:rsidR="00CC4AB0" w:rsidRDefault="00CC4AB0" w:rsidP="008E1C42">
      <w:pPr>
        <w:pStyle w:val="21"/>
      </w:pPr>
      <w:bookmarkStart w:id="18" w:name="_Toc132430148"/>
      <w:bookmarkStart w:id="19" w:name="_Toc80160957"/>
      <w:r w:rsidRPr="000C520B">
        <w:t>Назначение системы</w:t>
      </w:r>
      <w:bookmarkEnd w:id="18"/>
      <w:bookmarkEnd w:id="19"/>
    </w:p>
    <w:p w14:paraId="73FE4D65" w14:textId="7F093AB5" w:rsidR="00F12350" w:rsidRPr="00E56CAE" w:rsidRDefault="00F12350" w:rsidP="00DF23A3">
      <w:pPr>
        <w:spacing w:before="240" w:line="288" w:lineRule="auto"/>
        <w:rPr>
          <w:sz w:val="24"/>
          <w:szCs w:val="24"/>
          <w:lang w:val="ru-RU"/>
        </w:rPr>
      </w:pPr>
      <w:r w:rsidRPr="00E56CAE">
        <w:rPr>
          <w:sz w:val="24"/>
          <w:szCs w:val="24"/>
          <w:lang w:val="ru-RU"/>
        </w:rPr>
        <w:t>АИС «Конфигуратор продукции» предназначена для автоматизации процесса составления ТКП, а также</w:t>
      </w:r>
      <w:r w:rsidR="00E56CAE">
        <w:rPr>
          <w:sz w:val="24"/>
          <w:szCs w:val="24"/>
          <w:lang w:val="ru-RU"/>
        </w:rPr>
        <w:t xml:space="preserve"> для создания единого информационного пространства в рамках этого процесса, которое также включает в себя </w:t>
      </w:r>
      <w:r w:rsidRPr="00E56CAE">
        <w:rPr>
          <w:sz w:val="24"/>
          <w:szCs w:val="24"/>
          <w:lang w:val="ru-RU"/>
        </w:rPr>
        <w:t>систем</w:t>
      </w:r>
      <w:r w:rsidR="00E56CAE">
        <w:rPr>
          <w:sz w:val="24"/>
          <w:szCs w:val="24"/>
          <w:lang w:val="ru-RU"/>
        </w:rPr>
        <w:t>ы</w:t>
      </w:r>
      <w:r w:rsidRPr="00E56CAE">
        <w:rPr>
          <w:sz w:val="24"/>
          <w:szCs w:val="24"/>
          <w:lang w:val="ru-RU"/>
        </w:rPr>
        <w:t xml:space="preserve"> 1С и </w:t>
      </w:r>
      <w:proofErr w:type="spellStart"/>
      <w:r w:rsidRPr="00E56CAE">
        <w:rPr>
          <w:sz w:val="24"/>
          <w:szCs w:val="24"/>
          <w:lang w:val="ru-RU"/>
        </w:rPr>
        <w:t>Eplan</w:t>
      </w:r>
      <w:proofErr w:type="spellEnd"/>
      <w:r w:rsidRPr="00E56CAE">
        <w:rPr>
          <w:sz w:val="24"/>
          <w:szCs w:val="24"/>
          <w:lang w:val="ru-RU"/>
        </w:rPr>
        <w:t xml:space="preserve">. </w:t>
      </w:r>
    </w:p>
    <w:p w14:paraId="2640914B" w14:textId="23AC4AA3" w:rsidR="00CC4AB0" w:rsidRPr="000C520B" w:rsidRDefault="00CC4AB0" w:rsidP="008E1C42">
      <w:pPr>
        <w:pStyle w:val="21"/>
      </w:pPr>
      <w:bookmarkStart w:id="20" w:name="_Ref38072259"/>
      <w:bookmarkStart w:id="21" w:name="_Toc132430149"/>
      <w:bookmarkStart w:id="22" w:name="_Toc80160958"/>
      <w:r w:rsidRPr="000C520B">
        <w:t xml:space="preserve">Цели </w:t>
      </w:r>
      <w:r w:rsidR="00C40355" w:rsidRPr="000C520B">
        <w:t xml:space="preserve">внедрения </w:t>
      </w:r>
      <w:r w:rsidRPr="000C520B">
        <w:t>системы</w:t>
      </w:r>
      <w:bookmarkEnd w:id="20"/>
      <w:bookmarkEnd w:id="21"/>
      <w:bookmarkEnd w:id="22"/>
      <w:r w:rsidR="000449C5" w:rsidRPr="000C520B">
        <w:t xml:space="preserve"> </w:t>
      </w:r>
    </w:p>
    <w:p w14:paraId="05C8056F" w14:textId="72AFC46E" w:rsidR="00F12350" w:rsidRPr="00E56CAE" w:rsidRDefault="00F12350" w:rsidP="00E56CAE">
      <w:pPr>
        <w:spacing w:before="240" w:after="240"/>
        <w:rPr>
          <w:sz w:val="24"/>
          <w:szCs w:val="24"/>
        </w:rPr>
      </w:pPr>
      <w:proofErr w:type="spellStart"/>
      <w:r w:rsidRPr="00E56CAE">
        <w:rPr>
          <w:sz w:val="24"/>
          <w:szCs w:val="24"/>
        </w:rPr>
        <w:t>Основные</w:t>
      </w:r>
      <w:proofErr w:type="spellEnd"/>
      <w:r w:rsidRPr="00E56CAE">
        <w:rPr>
          <w:sz w:val="24"/>
          <w:szCs w:val="24"/>
        </w:rPr>
        <w:t xml:space="preserve"> </w:t>
      </w:r>
      <w:proofErr w:type="spellStart"/>
      <w:r w:rsidRPr="00E56CAE">
        <w:rPr>
          <w:sz w:val="24"/>
          <w:szCs w:val="24"/>
        </w:rPr>
        <w:t>цели</w:t>
      </w:r>
      <w:proofErr w:type="spellEnd"/>
      <w:r w:rsidRPr="00E56CAE">
        <w:rPr>
          <w:sz w:val="24"/>
          <w:szCs w:val="24"/>
        </w:rPr>
        <w:t xml:space="preserve"> </w:t>
      </w:r>
      <w:proofErr w:type="spellStart"/>
      <w:r w:rsidRPr="00E56CAE">
        <w:rPr>
          <w:sz w:val="24"/>
          <w:szCs w:val="24"/>
        </w:rPr>
        <w:t>разработки</w:t>
      </w:r>
      <w:proofErr w:type="spellEnd"/>
      <w:r w:rsidRPr="00E56CAE">
        <w:rPr>
          <w:sz w:val="24"/>
          <w:szCs w:val="24"/>
        </w:rPr>
        <w:t xml:space="preserve"> </w:t>
      </w:r>
      <w:proofErr w:type="spellStart"/>
      <w:r w:rsidRPr="00E56CAE">
        <w:rPr>
          <w:sz w:val="24"/>
          <w:szCs w:val="24"/>
        </w:rPr>
        <w:t>системы</w:t>
      </w:r>
      <w:proofErr w:type="spellEnd"/>
      <w:r w:rsidRPr="00E56CAE">
        <w:rPr>
          <w:sz w:val="24"/>
          <w:szCs w:val="24"/>
        </w:rPr>
        <w:t>:</w:t>
      </w:r>
    </w:p>
    <w:p w14:paraId="472D3B2F" w14:textId="060D86CF" w:rsidR="00E56CAE" w:rsidRDefault="00E56CAE" w:rsidP="001223C8">
      <w:pPr>
        <w:pStyle w:val="affb"/>
        <w:numPr>
          <w:ilvl w:val="0"/>
          <w:numId w:val="16"/>
        </w:numPr>
      </w:pPr>
      <w:r>
        <w:t>О</w:t>
      </w:r>
      <w:r w:rsidR="00F12350" w:rsidRPr="00E56CAE">
        <w:t>птимизаци</w:t>
      </w:r>
      <w:r>
        <w:t>я</w:t>
      </w:r>
      <w:r w:rsidR="00F12350" w:rsidRPr="00E56CAE">
        <w:t xml:space="preserve"> процесса </w:t>
      </w:r>
      <w:r>
        <w:t>составления ТКП</w:t>
      </w:r>
    </w:p>
    <w:p w14:paraId="710072A0" w14:textId="77777777" w:rsidR="00E56CAE" w:rsidRDefault="00E56CAE" w:rsidP="001223C8">
      <w:pPr>
        <w:pStyle w:val="affb"/>
        <w:numPr>
          <w:ilvl w:val="0"/>
          <w:numId w:val="16"/>
        </w:numPr>
      </w:pPr>
      <w:r>
        <w:t>С</w:t>
      </w:r>
      <w:r w:rsidR="00F12350" w:rsidRPr="00E56CAE">
        <w:t>окращени</w:t>
      </w:r>
      <w:r>
        <w:t xml:space="preserve">е </w:t>
      </w:r>
      <w:r w:rsidR="00F12350" w:rsidRPr="00E56CAE">
        <w:t xml:space="preserve">времени </w:t>
      </w:r>
      <w:r>
        <w:t>на составление ТКП</w:t>
      </w:r>
    </w:p>
    <w:p w14:paraId="58EC9762" w14:textId="77777777" w:rsidR="00E56CAE" w:rsidRDefault="00E56CAE" w:rsidP="001223C8">
      <w:pPr>
        <w:pStyle w:val="affb"/>
        <w:numPr>
          <w:ilvl w:val="0"/>
          <w:numId w:val="16"/>
        </w:numPr>
      </w:pPr>
      <w:r>
        <w:t xml:space="preserve">Сокращение </w:t>
      </w:r>
      <w:r w:rsidR="00F12350" w:rsidRPr="00E56CAE">
        <w:t xml:space="preserve">трудозатрат специалистов </w:t>
      </w:r>
      <w:r>
        <w:t>на составление ТКП</w:t>
      </w:r>
      <w:r w:rsidRPr="00E56CAE">
        <w:t xml:space="preserve"> </w:t>
      </w:r>
    </w:p>
    <w:p w14:paraId="0A0FBFA2" w14:textId="756ED5B3" w:rsidR="00F12350" w:rsidRPr="00E56CAE" w:rsidRDefault="00C40355" w:rsidP="001223C8">
      <w:pPr>
        <w:pStyle w:val="affb"/>
        <w:numPr>
          <w:ilvl w:val="0"/>
          <w:numId w:val="16"/>
        </w:numPr>
      </w:pPr>
      <w:r>
        <w:t xml:space="preserve">Упорядочивание процесса работы с производственной номенклатурой, в том числе в </w:t>
      </w:r>
      <w:r w:rsidRPr="00E56CAE">
        <w:t>систем</w:t>
      </w:r>
      <w:r>
        <w:t xml:space="preserve">ах </w:t>
      </w:r>
      <w:r w:rsidRPr="00E56CAE">
        <w:t xml:space="preserve">1С и </w:t>
      </w:r>
      <w:proofErr w:type="spellStart"/>
      <w:r w:rsidRPr="00E56CAE">
        <w:t>Eplan</w:t>
      </w:r>
      <w:proofErr w:type="spellEnd"/>
      <w:r w:rsidRPr="00E56CAE">
        <w:t>.</w:t>
      </w:r>
    </w:p>
    <w:p w14:paraId="1612BE78" w14:textId="77777777" w:rsidR="00CC4AB0" w:rsidRPr="000C520B" w:rsidRDefault="00CC4AB0" w:rsidP="00CC4AB0">
      <w:pPr>
        <w:rPr>
          <w:sz w:val="24"/>
          <w:lang w:val="ru-RU"/>
        </w:rPr>
      </w:pPr>
    </w:p>
    <w:p w14:paraId="029BB276" w14:textId="77777777" w:rsidR="00CC4AB0" w:rsidRPr="000C520B" w:rsidRDefault="00CC4AB0" w:rsidP="00E91E5A">
      <w:pPr>
        <w:pStyle w:val="10"/>
        <w:rPr>
          <w:lang w:val="ru-RU"/>
        </w:rPr>
      </w:pPr>
      <w:bookmarkStart w:id="23" w:name="_Toc132430150"/>
      <w:bookmarkStart w:id="24" w:name="_Toc80160959"/>
      <w:r w:rsidRPr="000C520B">
        <w:rPr>
          <w:lang w:val="ru-RU"/>
        </w:rPr>
        <w:t>Требования к системе</w:t>
      </w:r>
      <w:bookmarkEnd w:id="23"/>
      <w:bookmarkEnd w:id="24"/>
    </w:p>
    <w:p w14:paraId="2A1A1BC8" w14:textId="77777777" w:rsidR="00CC4AB0" w:rsidRPr="000C520B" w:rsidRDefault="00CC4AB0" w:rsidP="008E1C42">
      <w:pPr>
        <w:pStyle w:val="21"/>
      </w:pPr>
      <w:bookmarkStart w:id="25" w:name="_Toc132430151"/>
      <w:bookmarkStart w:id="26" w:name="_Toc80160960"/>
      <w:r w:rsidRPr="000C520B">
        <w:t>Требования к системе в целом</w:t>
      </w:r>
      <w:bookmarkEnd w:id="25"/>
      <w:bookmarkEnd w:id="26"/>
    </w:p>
    <w:p w14:paraId="49B68272" w14:textId="77777777" w:rsidR="00494A1F" w:rsidRPr="000C520B" w:rsidRDefault="00494A1F" w:rsidP="00494A1F">
      <w:pPr>
        <w:pStyle w:val="31"/>
        <w:rPr>
          <w:lang w:val="ru-RU"/>
        </w:rPr>
      </w:pPr>
      <w:bookmarkStart w:id="27" w:name="_Toc38400127"/>
      <w:bookmarkStart w:id="28" w:name="_Toc38400161"/>
      <w:bookmarkStart w:id="29" w:name="_Toc80160961"/>
      <w:r w:rsidRPr="000C520B">
        <w:rPr>
          <w:lang w:val="ru-RU"/>
        </w:rPr>
        <w:t>Границы системы, ее окружение и характеристики связей (информационных потоков)</w:t>
      </w:r>
      <w:bookmarkEnd w:id="27"/>
      <w:bookmarkEnd w:id="28"/>
      <w:bookmarkEnd w:id="29"/>
    </w:p>
    <w:p w14:paraId="79B73B62" w14:textId="77777777" w:rsidR="00494A1F" w:rsidRDefault="00494A1F" w:rsidP="003050DE">
      <w:pPr>
        <w:ind w:firstLine="0"/>
        <w:rPr>
          <w:szCs w:val="22"/>
          <w:lang w:val="ru-RU"/>
        </w:rPr>
      </w:pPr>
    </w:p>
    <w:p w14:paraId="056E14FE" w14:textId="4ED728AB" w:rsidR="00494A1F" w:rsidRPr="003050DE" w:rsidRDefault="00DC1FDA" w:rsidP="003050DE">
      <w:pPr>
        <w:spacing w:line="288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Общий процесс взаимодействия с заказчиком, который включает в себя п</w:t>
      </w:r>
      <w:r w:rsidR="00494A1F" w:rsidRPr="003050DE">
        <w:rPr>
          <w:sz w:val="24"/>
          <w:szCs w:val="24"/>
          <w:lang w:val="ru-RU"/>
        </w:rPr>
        <w:t xml:space="preserve">роцесс </w:t>
      </w:r>
      <w:r w:rsidR="00C40355" w:rsidRPr="003050DE">
        <w:rPr>
          <w:sz w:val="24"/>
          <w:szCs w:val="24"/>
          <w:lang w:val="ru-RU"/>
        </w:rPr>
        <w:t xml:space="preserve">подготовки ТКП </w:t>
      </w:r>
      <w:r w:rsidR="00494A1F" w:rsidRPr="003050DE">
        <w:rPr>
          <w:sz w:val="24"/>
          <w:szCs w:val="24"/>
          <w:lang w:val="ru-RU"/>
        </w:rPr>
        <w:t>состоит из следующих этапов:</w:t>
      </w:r>
    </w:p>
    <w:p w14:paraId="6109E104" w14:textId="77777777" w:rsidR="003050DE" w:rsidRPr="003050DE" w:rsidRDefault="003050DE" w:rsidP="003050DE">
      <w:pPr>
        <w:spacing w:line="288" w:lineRule="auto"/>
        <w:rPr>
          <w:sz w:val="24"/>
          <w:szCs w:val="24"/>
          <w:lang w:val="ru-RU"/>
        </w:rPr>
      </w:pPr>
    </w:p>
    <w:p w14:paraId="5ADE6885" w14:textId="0F809ABA" w:rsidR="003050DE" w:rsidRPr="003050DE" w:rsidRDefault="00ED29B6" w:rsidP="001223C8">
      <w:pPr>
        <w:pStyle w:val="affb"/>
        <w:numPr>
          <w:ilvl w:val="0"/>
          <w:numId w:val="17"/>
        </w:numPr>
        <w:spacing w:line="288" w:lineRule="auto"/>
        <w:jc w:val="left"/>
      </w:pPr>
      <w:r>
        <w:t>Получение заявки от з</w:t>
      </w:r>
      <w:r w:rsidR="003050DE" w:rsidRPr="003050DE">
        <w:t>аказчика</w:t>
      </w:r>
    </w:p>
    <w:p w14:paraId="215C91CE" w14:textId="792C5CFB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 xml:space="preserve">Получение письма по </w:t>
      </w:r>
      <w:r w:rsidRPr="003050DE">
        <w:rPr>
          <w:lang w:val="en-US"/>
        </w:rPr>
        <w:t>e</w:t>
      </w:r>
      <w:r w:rsidRPr="003050DE">
        <w:t>-</w:t>
      </w:r>
      <w:r w:rsidRPr="003050DE">
        <w:rPr>
          <w:lang w:val="en-US"/>
        </w:rPr>
        <w:t>mail</w:t>
      </w:r>
      <w:r w:rsidRPr="003050DE">
        <w:t xml:space="preserve"> с заявкой в свободной форме возможно с приложением </w:t>
      </w:r>
      <w:r w:rsidR="00BE01C3">
        <w:t>технического задания</w:t>
      </w:r>
      <w:r w:rsidRPr="003050DE">
        <w:t>, фото и другой неструктурированной информацией</w:t>
      </w:r>
    </w:p>
    <w:p w14:paraId="77525D5B" w14:textId="77777777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>Регистрация заявки в 1С документооборот</w:t>
      </w:r>
    </w:p>
    <w:p w14:paraId="2DD45DE0" w14:textId="6C85E12C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>Формирование задачи в 1С по составлению ТКП ответственному сотруднику</w:t>
      </w:r>
    </w:p>
    <w:p w14:paraId="472230EB" w14:textId="77777777" w:rsidR="003050DE" w:rsidRPr="002E6C29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  <w:rPr>
          <w:i/>
        </w:rPr>
      </w:pPr>
      <w:bookmarkStart w:id="30" w:name="_Ref59188815"/>
      <w:r w:rsidRPr="002E6C29">
        <w:rPr>
          <w:i/>
        </w:rPr>
        <w:t>Формирование технико-коммерческого предложения (ТКП)</w:t>
      </w:r>
      <w:bookmarkEnd w:id="30"/>
    </w:p>
    <w:p w14:paraId="05BB7959" w14:textId="16585BB0" w:rsidR="003050DE" w:rsidRPr="002E6C29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2E6C29">
        <w:rPr>
          <w:i/>
        </w:rPr>
        <w:t>Создание папки на диске где будут размещаться все файлы по данному ТКП (файл с конфигурацией изделия, входные данные, переписка, счета, сметы и т.д.)</w:t>
      </w:r>
    </w:p>
    <w:p w14:paraId="042AF3DF" w14:textId="77777777" w:rsidR="003050DE" w:rsidRPr="002E6C29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2E6C29">
        <w:rPr>
          <w:i/>
        </w:rPr>
        <w:t>Подготовка входных данных для загрузки в систему (прайс-листы поставщиков и т.д.)</w:t>
      </w:r>
    </w:p>
    <w:p w14:paraId="7EDA6FC0" w14:textId="56C22B8E" w:rsidR="003050DE" w:rsidRPr="002E6C29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2E6C29">
        <w:rPr>
          <w:i/>
        </w:rPr>
        <w:t xml:space="preserve">Формирование конфигурации изделия </w:t>
      </w:r>
    </w:p>
    <w:p w14:paraId="1CFE0C5E" w14:textId="720DBE66" w:rsidR="003050DE" w:rsidRPr="002E6C29" w:rsidRDefault="003050DE" w:rsidP="001223C8">
      <w:pPr>
        <w:pStyle w:val="affb"/>
        <w:numPr>
          <w:ilvl w:val="2"/>
          <w:numId w:val="17"/>
        </w:numPr>
        <w:tabs>
          <w:tab w:val="left" w:pos="1418"/>
        </w:tabs>
        <w:spacing w:line="288" w:lineRule="auto"/>
        <w:ind w:hanging="373"/>
        <w:jc w:val="left"/>
        <w:rPr>
          <w:i/>
        </w:rPr>
      </w:pPr>
      <w:r w:rsidRPr="002E6C29">
        <w:rPr>
          <w:i/>
        </w:rPr>
        <w:t xml:space="preserve">Классификация сигналов </w:t>
      </w:r>
    </w:p>
    <w:p w14:paraId="144E4AC4" w14:textId="474F481A" w:rsidR="003050DE" w:rsidRPr="002E6C29" w:rsidRDefault="003050DE" w:rsidP="001223C8">
      <w:pPr>
        <w:pStyle w:val="affb"/>
        <w:numPr>
          <w:ilvl w:val="2"/>
          <w:numId w:val="17"/>
        </w:numPr>
        <w:tabs>
          <w:tab w:val="left" w:pos="1418"/>
        </w:tabs>
        <w:spacing w:line="288" w:lineRule="auto"/>
        <w:ind w:hanging="373"/>
        <w:jc w:val="left"/>
        <w:rPr>
          <w:i/>
        </w:rPr>
      </w:pPr>
      <w:r w:rsidRPr="002E6C29">
        <w:rPr>
          <w:i/>
        </w:rPr>
        <w:t>Выбор промежуточного оборудования между модулями и сигналам</w:t>
      </w:r>
    </w:p>
    <w:p w14:paraId="592D301D" w14:textId="77777777" w:rsidR="003050DE" w:rsidRPr="002E6C29" w:rsidRDefault="003050DE" w:rsidP="001223C8">
      <w:pPr>
        <w:pStyle w:val="affb"/>
        <w:numPr>
          <w:ilvl w:val="2"/>
          <w:numId w:val="17"/>
        </w:numPr>
        <w:tabs>
          <w:tab w:val="left" w:pos="1418"/>
        </w:tabs>
        <w:spacing w:line="288" w:lineRule="auto"/>
        <w:ind w:hanging="373"/>
        <w:jc w:val="left"/>
        <w:rPr>
          <w:i/>
        </w:rPr>
      </w:pPr>
      <w:r w:rsidRPr="002E6C29">
        <w:rPr>
          <w:i/>
        </w:rPr>
        <w:lastRenderedPageBreak/>
        <w:t>Выбор модулей для ПЛК</w:t>
      </w:r>
    </w:p>
    <w:p w14:paraId="359BAAB1" w14:textId="77777777" w:rsidR="003050DE" w:rsidRPr="002E6C29" w:rsidRDefault="003050DE" w:rsidP="001223C8">
      <w:pPr>
        <w:pStyle w:val="affb"/>
        <w:numPr>
          <w:ilvl w:val="2"/>
          <w:numId w:val="17"/>
        </w:numPr>
        <w:tabs>
          <w:tab w:val="left" w:pos="1418"/>
        </w:tabs>
        <w:spacing w:line="288" w:lineRule="auto"/>
        <w:ind w:hanging="373"/>
        <w:jc w:val="left"/>
        <w:rPr>
          <w:i/>
        </w:rPr>
      </w:pPr>
      <w:r w:rsidRPr="002E6C29">
        <w:rPr>
          <w:i/>
        </w:rPr>
        <w:t>Выбор ПЛК и контроллеров шины</w:t>
      </w:r>
    </w:p>
    <w:p w14:paraId="2A0FD41D" w14:textId="29399557" w:rsidR="003050DE" w:rsidRPr="002E6C29" w:rsidRDefault="003050DE" w:rsidP="001223C8">
      <w:pPr>
        <w:pStyle w:val="affb"/>
        <w:numPr>
          <w:ilvl w:val="2"/>
          <w:numId w:val="17"/>
        </w:numPr>
        <w:tabs>
          <w:tab w:val="left" w:pos="1418"/>
        </w:tabs>
        <w:spacing w:line="288" w:lineRule="auto"/>
        <w:ind w:left="1418" w:hanging="567"/>
        <w:jc w:val="left"/>
        <w:rPr>
          <w:i/>
        </w:rPr>
      </w:pPr>
      <w:r w:rsidRPr="002E6C29">
        <w:rPr>
          <w:i/>
        </w:rPr>
        <w:t xml:space="preserve">Выбор периферийного оборудования: блоки питания ПЛК и модулей, автоматические выключатели защиты, наличие освещения, определение необходимости бесперебойной работы и т.д. </w:t>
      </w:r>
    </w:p>
    <w:p w14:paraId="3C492DFC" w14:textId="77777777" w:rsidR="003050DE" w:rsidRPr="002E6C29" w:rsidRDefault="003050DE" w:rsidP="001223C8">
      <w:pPr>
        <w:pStyle w:val="affb"/>
        <w:numPr>
          <w:ilvl w:val="2"/>
          <w:numId w:val="17"/>
        </w:numPr>
        <w:tabs>
          <w:tab w:val="left" w:pos="1418"/>
        </w:tabs>
        <w:spacing w:line="288" w:lineRule="auto"/>
        <w:ind w:hanging="373"/>
        <w:jc w:val="left"/>
        <w:rPr>
          <w:i/>
        </w:rPr>
      </w:pPr>
      <w:r w:rsidRPr="002E6C29">
        <w:rPr>
          <w:i/>
        </w:rPr>
        <w:t>Определение необходимого корпуса</w:t>
      </w:r>
    </w:p>
    <w:p w14:paraId="5E75E108" w14:textId="77777777" w:rsidR="003050DE" w:rsidRPr="002E6C29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2E6C29">
        <w:rPr>
          <w:i/>
        </w:rPr>
        <w:t>Расчет стоимости изделия</w:t>
      </w:r>
    </w:p>
    <w:p w14:paraId="6B46CA7E" w14:textId="77777777" w:rsidR="003050DE" w:rsidRPr="002E6C29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2E6C29">
        <w:rPr>
          <w:i/>
        </w:rPr>
        <w:t>Расчет стоимости работ</w:t>
      </w:r>
    </w:p>
    <w:p w14:paraId="15D334C5" w14:textId="2122FB15" w:rsidR="003050DE" w:rsidRPr="003050DE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</w:pPr>
      <w:r w:rsidRPr="003050DE">
        <w:t xml:space="preserve">Проектирование изделия конструкторским отделом в системе </w:t>
      </w:r>
      <w:proofErr w:type="spellStart"/>
      <w:r w:rsidRPr="003050DE">
        <w:rPr>
          <w:lang w:val="en-US"/>
        </w:rPr>
        <w:t>Eplan</w:t>
      </w:r>
      <w:proofErr w:type="spellEnd"/>
      <w:r w:rsidRPr="003050DE">
        <w:t xml:space="preserve"> </w:t>
      </w:r>
    </w:p>
    <w:p w14:paraId="629C19BE" w14:textId="56070B40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 xml:space="preserve">Формирование номенклатуры в системе </w:t>
      </w:r>
      <w:proofErr w:type="spellStart"/>
      <w:r w:rsidRPr="003050DE">
        <w:rPr>
          <w:lang w:val="en-US"/>
        </w:rPr>
        <w:t>Eplan</w:t>
      </w:r>
      <w:proofErr w:type="spellEnd"/>
    </w:p>
    <w:p w14:paraId="1994865C" w14:textId="6747800C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 xml:space="preserve">Разработка проекта изделия в системе </w:t>
      </w:r>
      <w:proofErr w:type="spellStart"/>
      <w:r w:rsidRPr="003050DE">
        <w:rPr>
          <w:lang w:val="en-US"/>
        </w:rPr>
        <w:t>Eplan</w:t>
      </w:r>
      <w:proofErr w:type="spellEnd"/>
    </w:p>
    <w:p w14:paraId="71F34652" w14:textId="77777777" w:rsidR="003050DE" w:rsidRPr="00DC1FDA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  <w:rPr>
          <w:i/>
        </w:rPr>
      </w:pPr>
      <w:bookmarkStart w:id="31" w:name="_Ref59703104"/>
      <w:r w:rsidRPr="00DC1FDA">
        <w:rPr>
          <w:i/>
        </w:rPr>
        <w:t>Корректировка ТКП по результатам проектирования</w:t>
      </w:r>
      <w:bookmarkEnd w:id="31"/>
      <w:r w:rsidRPr="00DC1FDA">
        <w:rPr>
          <w:i/>
        </w:rPr>
        <w:t xml:space="preserve"> </w:t>
      </w:r>
    </w:p>
    <w:p w14:paraId="1CDD9BE5" w14:textId="77777777" w:rsidR="003050DE" w:rsidRPr="00DC1FDA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  <w:rPr>
          <w:i/>
        </w:rPr>
      </w:pPr>
      <w:bookmarkStart w:id="32" w:name="_Ref59703219"/>
      <w:r w:rsidRPr="00DC1FDA">
        <w:rPr>
          <w:i/>
        </w:rPr>
        <w:t>Согласование ТКП с заказчиком</w:t>
      </w:r>
      <w:bookmarkEnd w:id="32"/>
    </w:p>
    <w:p w14:paraId="7CB26D70" w14:textId="77777777" w:rsidR="003050DE" w:rsidRPr="00DC1FDA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DC1FDA">
        <w:rPr>
          <w:i/>
        </w:rPr>
        <w:t>Возможно появление новых версий (ревизий) ТКП</w:t>
      </w:r>
    </w:p>
    <w:p w14:paraId="641D6C4E" w14:textId="77777777" w:rsidR="003050DE" w:rsidRPr="00DC1FDA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  <w:rPr>
          <w:i/>
        </w:rPr>
      </w:pPr>
      <w:r w:rsidRPr="00DC1FDA">
        <w:rPr>
          <w:i/>
        </w:rPr>
        <w:t>Регистрация согласованного ТКП в задаче в 1С</w:t>
      </w:r>
    </w:p>
    <w:p w14:paraId="57D0C7AC" w14:textId="77777777" w:rsidR="003050DE" w:rsidRPr="003050DE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</w:pPr>
      <w:r w:rsidRPr="003050DE">
        <w:t>Закупка комплектующих</w:t>
      </w:r>
    </w:p>
    <w:p w14:paraId="7F88FB6E" w14:textId="77777777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>Формирование номенклатуры и первичных документов на закупку в 1С</w:t>
      </w:r>
    </w:p>
    <w:p w14:paraId="4522A505" w14:textId="77777777" w:rsidR="003050DE" w:rsidRPr="003050DE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</w:pPr>
      <w:r w:rsidRPr="003050DE">
        <w:t>Изготовление изделия</w:t>
      </w:r>
    </w:p>
    <w:p w14:paraId="5D21869C" w14:textId="77777777" w:rsidR="003050DE" w:rsidRPr="003050DE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</w:pPr>
      <w:r w:rsidRPr="003050DE">
        <w:t>Передача изделия заказчику</w:t>
      </w:r>
    </w:p>
    <w:p w14:paraId="6A35E7AF" w14:textId="77777777" w:rsidR="003050DE" w:rsidRPr="003050DE" w:rsidRDefault="003050DE" w:rsidP="001223C8">
      <w:pPr>
        <w:pStyle w:val="affb"/>
        <w:numPr>
          <w:ilvl w:val="1"/>
          <w:numId w:val="17"/>
        </w:numPr>
        <w:spacing w:line="288" w:lineRule="auto"/>
        <w:jc w:val="left"/>
      </w:pPr>
      <w:r w:rsidRPr="003050DE">
        <w:t>Формирование первичных документов на продажу в 1С</w:t>
      </w:r>
    </w:p>
    <w:p w14:paraId="31061CAF" w14:textId="77777777" w:rsidR="003050DE" w:rsidRDefault="003050DE" w:rsidP="001223C8">
      <w:pPr>
        <w:pStyle w:val="affb"/>
        <w:numPr>
          <w:ilvl w:val="0"/>
          <w:numId w:val="17"/>
        </w:numPr>
        <w:spacing w:line="288" w:lineRule="auto"/>
        <w:jc w:val="left"/>
      </w:pPr>
      <w:r w:rsidRPr="003050DE">
        <w:t>Сервисное обслуживание изделия (при необходимости)</w:t>
      </w:r>
    </w:p>
    <w:p w14:paraId="61718C44" w14:textId="77777777" w:rsidR="00B361E3" w:rsidRPr="00921253" w:rsidRDefault="00B361E3" w:rsidP="00B361E3">
      <w:pPr>
        <w:spacing w:line="288" w:lineRule="auto"/>
        <w:ind w:firstLine="0"/>
        <w:jc w:val="left"/>
        <w:rPr>
          <w:lang w:val="ru-RU"/>
        </w:rPr>
      </w:pPr>
    </w:p>
    <w:p w14:paraId="2B65DCC6" w14:textId="5C0572CD" w:rsidR="00B361E3" w:rsidRPr="00B361E3" w:rsidRDefault="00B361E3" w:rsidP="00B361E3">
      <w:pPr>
        <w:spacing w:line="288" w:lineRule="auto"/>
        <w:ind w:firstLine="0"/>
        <w:jc w:val="left"/>
        <w:rPr>
          <w:sz w:val="24"/>
          <w:szCs w:val="24"/>
          <w:lang w:val="ru-RU"/>
        </w:rPr>
      </w:pPr>
      <w:r w:rsidRPr="00B361E3">
        <w:rPr>
          <w:sz w:val="24"/>
          <w:szCs w:val="24"/>
          <w:lang w:val="ru-RU"/>
        </w:rPr>
        <w:t>Курсивом выделен автоматизируемый процесс.</w:t>
      </w:r>
    </w:p>
    <w:p w14:paraId="5DD4DB15" w14:textId="77777777" w:rsidR="000C5EB8" w:rsidRPr="00CD22BC" w:rsidRDefault="000C5EB8" w:rsidP="00CD22BC">
      <w:pPr>
        <w:pStyle w:val="4"/>
        <w:rPr>
          <w:sz w:val="24"/>
          <w:szCs w:val="24"/>
          <w:lang w:val="ru-RU"/>
        </w:rPr>
      </w:pPr>
      <w:bookmarkStart w:id="33" w:name="_Toc80160962"/>
      <w:r w:rsidRPr="00CD22BC">
        <w:rPr>
          <w:sz w:val="24"/>
          <w:szCs w:val="24"/>
          <w:lang w:val="ru-RU"/>
        </w:rPr>
        <w:t>Определение границ проекта</w:t>
      </w:r>
      <w:bookmarkEnd w:id="33"/>
    </w:p>
    <w:p w14:paraId="43F5134E" w14:textId="77777777" w:rsidR="00CD22BC" w:rsidRPr="00CD22BC" w:rsidRDefault="00CD22BC" w:rsidP="00CD22BC">
      <w:pPr>
        <w:ind w:firstLine="0"/>
        <w:rPr>
          <w:sz w:val="24"/>
          <w:szCs w:val="24"/>
          <w:lang w:val="ru-RU"/>
        </w:rPr>
      </w:pPr>
    </w:p>
    <w:p w14:paraId="6136B9DC" w14:textId="60B75E7F" w:rsidR="00CD22BC" w:rsidRPr="00CD22BC" w:rsidRDefault="00CD22BC" w:rsidP="00CD22BC">
      <w:pPr>
        <w:spacing w:line="288" w:lineRule="auto"/>
        <w:ind w:firstLine="708"/>
        <w:rPr>
          <w:sz w:val="24"/>
          <w:szCs w:val="24"/>
          <w:lang w:val="ru-RU"/>
        </w:rPr>
      </w:pPr>
      <w:r w:rsidRPr="00CD22BC">
        <w:rPr>
          <w:sz w:val="24"/>
          <w:szCs w:val="24"/>
          <w:lang w:val="ru-RU"/>
        </w:rPr>
        <w:t>В рамках данного проекта разрабатывается система «Конфигуратор продукции», которая будет автоматизировать процесс формирования технико-коммерческого предложения (ТКП), описанный в п.</w:t>
      </w:r>
      <w:r w:rsidRPr="00CD22BC">
        <w:rPr>
          <w:sz w:val="24"/>
          <w:szCs w:val="24"/>
          <w:lang w:val="ru-RU"/>
        </w:rPr>
        <w:fldChar w:fldCharType="begin"/>
      </w:r>
      <w:r w:rsidRPr="00CD22BC">
        <w:rPr>
          <w:sz w:val="24"/>
          <w:szCs w:val="24"/>
          <w:lang w:val="ru-RU"/>
        </w:rPr>
        <w:instrText xml:space="preserve"> REF _Ref59188815 \r \h </w:instrText>
      </w:r>
      <w:r>
        <w:rPr>
          <w:sz w:val="24"/>
          <w:szCs w:val="24"/>
          <w:lang w:val="ru-RU"/>
        </w:rPr>
        <w:instrText xml:space="preserve"> \* MERGEFORMAT </w:instrText>
      </w:r>
      <w:r w:rsidRPr="00CD22BC">
        <w:rPr>
          <w:sz w:val="24"/>
          <w:szCs w:val="24"/>
          <w:lang w:val="ru-RU"/>
        </w:rPr>
      </w:r>
      <w:r w:rsidRPr="00CD22BC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2</w:t>
      </w:r>
      <w:r w:rsidRPr="00CD22BC">
        <w:rPr>
          <w:sz w:val="24"/>
          <w:szCs w:val="24"/>
          <w:lang w:val="ru-RU"/>
        </w:rPr>
        <w:fldChar w:fldCharType="end"/>
      </w:r>
      <w:r w:rsidR="00DC1FDA">
        <w:rPr>
          <w:sz w:val="24"/>
          <w:szCs w:val="24"/>
          <w:lang w:val="ru-RU"/>
        </w:rPr>
        <w:t xml:space="preserve">, </w:t>
      </w:r>
      <w:r w:rsidR="00DC1FDA">
        <w:rPr>
          <w:sz w:val="24"/>
          <w:szCs w:val="24"/>
          <w:lang w:val="ru-RU"/>
        </w:rPr>
        <w:fldChar w:fldCharType="begin"/>
      </w:r>
      <w:r w:rsidR="00DC1FDA">
        <w:rPr>
          <w:sz w:val="24"/>
          <w:szCs w:val="24"/>
          <w:lang w:val="ru-RU"/>
        </w:rPr>
        <w:instrText xml:space="preserve"> REF _Ref59703104 \r \h </w:instrText>
      </w:r>
      <w:r w:rsidR="00DC1FDA">
        <w:rPr>
          <w:sz w:val="24"/>
          <w:szCs w:val="24"/>
          <w:lang w:val="ru-RU"/>
        </w:rPr>
      </w:r>
      <w:r w:rsidR="00DC1FDA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4</w:t>
      </w:r>
      <w:r w:rsidR="00DC1FDA">
        <w:rPr>
          <w:sz w:val="24"/>
          <w:szCs w:val="24"/>
          <w:lang w:val="ru-RU"/>
        </w:rPr>
        <w:fldChar w:fldCharType="end"/>
      </w:r>
      <w:r w:rsidR="00DC1FDA">
        <w:rPr>
          <w:sz w:val="24"/>
          <w:szCs w:val="24"/>
          <w:lang w:val="ru-RU"/>
        </w:rPr>
        <w:t xml:space="preserve">, </w:t>
      </w:r>
      <w:r w:rsidR="00DC1FDA">
        <w:rPr>
          <w:sz w:val="24"/>
          <w:szCs w:val="24"/>
          <w:lang w:val="ru-RU"/>
        </w:rPr>
        <w:fldChar w:fldCharType="begin"/>
      </w:r>
      <w:r w:rsidR="00DC1FDA">
        <w:rPr>
          <w:sz w:val="24"/>
          <w:szCs w:val="24"/>
          <w:lang w:val="ru-RU"/>
        </w:rPr>
        <w:instrText xml:space="preserve"> REF _Ref59703219 \r \h </w:instrText>
      </w:r>
      <w:r w:rsidR="00DC1FDA">
        <w:rPr>
          <w:sz w:val="24"/>
          <w:szCs w:val="24"/>
          <w:lang w:val="ru-RU"/>
        </w:rPr>
      </w:r>
      <w:r w:rsidR="00DC1FDA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5</w:t>
      </w:r>
      <w:r w:rsidR="00DC1FDA">
        <w:rPr>
          <w:sz w:val="24"/>
          <w:szCs w:val="24"/>
          <w:lang w:val="ru-RU"/>
        </w:rPr>
        <w:fldChar w:fldCharType="end"/>
      </w:r>
      <w:r>
        <w:rPr>
          <w:sz w:val="24"/>
          <w:szCs w:val="24"/>
          <w:lang w:val="ru-RU"/>
        </w:rPr>
        <w:t>.</w:t>
      </w:r>
    </w:p>
    <w:p w14:paraId="5D3618EA" w14:textId="4DDE38D2" w:rsidR="00CD22BC" w:rsidRPr="00CD22BC" w:rsidRDefault="00CD22BC" w:rsidP="00CD22BC">
      <w:pPr>
        <w:ind w:firstLine="0"/>
        <w:rPr>
          <w:sz w:val="24"/>
          <w:szCs w:val="24"/>
          <w:lang w:val="ru-RU"/>
        </w:rPr>
      </w:pPr>
    </w:p>
    <w:p w14:paraId="2C490587" w14:textId="28B7DECF" w:rsidR="00494A1F" w:rsidRPr="000C520B" w:rsidRDefault="00494A1F" w:rsidP="00494A1F">
      <w:pPr>
        <w:pStyle w:val="31"/>
      </w:pPr>
      <w:bookmarkStart w:id="34" w:name="_Toc38400128"/>
      <w:bookmarkStart w:id="35" w:name="_Toc38400162"/>
      <w:bookmarkStart w:id="36" w:name="_Toc80160963"/>
      <w:r w:rsidRPr="000C520B">
        <w:rPr>
          <w:lang w:val="ru-RU"/>
        </w:rPr>
        <w:t>Концепция построения системы</w:t>
      </w:r>
      <w:bookmarkEnd w:id="34"/>
      <w:bookmarkEnd w:id="35"/>
      <w:bookmarkEnd w:id="36"/>
    </w:p>
    <w:p w14:paraId="0865CD16" w14:textId="77777777" w:rsidR="00494A1F" w:rsidRPr="000C520B" w:rsidRDefault="00494A1F" w:rsidP="00494A1F">
      <w:pPr>
        <w:rPr>
          <w:lang w:val="ru-RU"/>
        </w:rPr>
      </w:pPr>
    </w:p>
    <w:p w14:paraId="27421634" w14:textId="67CC843D" w:rsidR="003526F7" w:rsidRDefault="00F861B8" w:rsidP="00F861B8">
      <w:pPr>
        <w:spacing w:line="288" w:lineRule="auto"/>
        <w:ind w:firstLine="708"/>
        <w:rPr>
          <w:sz w:val="24"/>
          <w:szCs w:val="24"/>
          <w:lang w:val="ru-RU"/>
        </w:rPr>
      </w:pPr>
      <w:r w:rsidRPr="00F861B8">
        <w:rPr>
          <w:sz w:val="24"/>
          <w:szCs w:val="24"/>
          <w:lang w:val="ru-RU"/>
        </w:rPr>
        <w:t xml:space="preserve">ТКП содержит описание конфигурации (спецификацию) готового изделия и расчёт стоимости работ по разработке документации на изделие. </w:t>
      </w:r>
      <w:r w:rsidR="003526F7">
        <w:rPr>
          <w:sz w:val="24"/>
          <w:szCs w:val="24"/>
          <w:lang w:val="ru-RU"/>
        </w:rPr>
        <w:t>АИС «Конфигуратор продукции» будет</w:t>
      </w:r>
      <w:r>
        <w:rPr>
          <w:sz w:val="24"/>
          <w:szCs w:val="24"/>
          <w:lang w:val="ru-RU"/>
        </w:rPr>
        <w:t xml:space="preserve"> обеспечивать к</w:t>
      </w:r>
      <w:r w:rsidR="00CD22BC" w:rsidRPr="00F861B8">
        <w:rPr>
          <w:sz w:val="24"/>
          <w:szCs w:val="24"/>
          <w:lang w:val="ru-RU"/>
        </w:rPr>
        <w:t xml:space="preserve">онфигурирование готового изделия на основе </w:t>
      </w:r>
      <w:r w:rsidRPr="00F861B8">
        <w:rPr>
          <w:sz w:val="24"/>
          <w:szCs w:val="24"/>
          <w:lang w:val="ru-RU"/>
        </w:rPr>
        <w:t>требований заказчика</w:t>
      </w:r>
      <w:r w:rsidR="003526F7">
        <w:rPr>
          <w:sz w:val="24"/>
          <w:szCs w:val="24"/>
          <w:lang w:val="ru-RU"/>
        </w:rPr>
        <w:t>, перечня сигналов</w:t>
      </w:r>
      <w:r w:rsidR="00DF23A3">
        <w:rPr>
          <w:sz w:val="24"/>
          <w:szCs w:val="24"/>
          <w:lang w:val="ru-RU"/>
        </w:rPr>
        <w:t>,</w:t>
      </w:r>
      <w:r w:rsidR="00DF23A3">
        <w:rPr>
          <w:lang w:val="ru-RU"/>
        </w:rPr>
        <w:t xml:space="preserve"> </w:t>
      </w:r>
      <w:r w:rsidR="00DF23A3" w:rsidRPr="00DF23A3">
        <w:rPr>
          <w:sz w:val="24"/>
          <w:szCs w:val="24"/>
          <w:lang w:val="ru-RU"/>
        </w:rPr>
        <w:t>прайс-лист</w:t>
      </w:r>
      <w:r w:rsidR="00DF23A3">
        <w:rPr>
          <w:sz w:val="24"/>
          <w:szCs w:val="24"/>
          <w:lang w:val="ru-RU"/>
        </w:rPr>
        <w:t>ов</w:t>
      </w:r>
      <w:r w:rsidR="00DF23A3" w:rsidRPr="00DF23A3">
        <w:rPr>
          <w:sz w:val="24"/>
          <w:szCs w:val="24"/>
          <w:lang w:val="ru-RU"/>
        </w:rPr>
        <w:t xml:space="preserve"> поставщиков</w:t>
      </w:r>
      <w:r w:rsidRPr="00F861B8">
        <w:rPr>
          <w:sz w:val="24"/>
          <w:szCs w:val="24"/>
          <w:lang w:val="ru-RU"/>
        </w:rPr>
        <w:t xml:space="preserve"> и алгоритмов подбора позиций спецификации изделия</w:t>
      </w:r>
      <w:r w:rsidR="00DF23A3">
        <w:rPr>
          <w:sz w:val="24"/>
          <w:szCs w:val="24"/>
          <w:lang w:val="ru-RU"/>
        </w:rPr>
        <w:t>. А</w:t>
      </w:r>
      <w:r>
        <w:rPr>
          <w:sz w:val="24"/>
          <w:szCs w:val="24"/>
          <w:lang w:val="ru-RU"/>
        </w:rPr>
        <w:t xml:space="preserve"> также </w:t>
      </w:r>
      <w:r w:rsidR="00DF23A3">
        <w:rPr>
          <w:sz w:val="24"/>
          <w:szCs w:val="24"/>
          <w:lang w:val="ru-RU"/>
        </w:rPr>
        <w:t xml:space="preserve">система производит </w:t>
      </w:r>
      <w:r>
        <w:rPr>
          <w:sz w:val="24"/>
          <w:szCs w:val="24"/>
          <w:lang w:val="ru-RU"/>
        </w:rPr>
        <w:t xml:space="preserve">расчёт стоимости работ </w:t>
      </w:r>
      <w:r w:rsidRPr="00F861B8">
        <w:rPr>
          <w:sz w:val="24"/>
          <w:szCs w:val="24"/>
          <w:lang w:val="ru-RU"/>
        </w:rPr>
        <w:t xml:space="preserve">по разработке документации </w:t>
      </w:r>
      <w:r>
        <w:rPr>
          <w:sz w:val="24"/>
          <w:szCs w:val="24"/>
          <w:lang w:val="ru-RU"/>
        </w:rPr>
        <w:t xml:space="preserve">на основе нормативов на подготовку различных видов документов и </w:t>
      </w:r>
      <w:r w:rsidR="003526F7">
        <w:rPr>
          <w:sz w:val="24"/>
          <w:szCs w:val="24"/>
          <w:lang w:val="ru-RU"/>
        </w:rPr>
        <w:t xml:space="preserve">зарплатных </w:t>
      </w:r>
      <w:r>
        <w:rPr>
          <w:sz w:val="24"/>
          <w:szCs w:val="24"/>
          <w:lang w:val="ru-RU"/>
        </w:rPr>
        <w:t>ставок специалистов.</w:t>
      </w:r>
      <w:r w:rsidR="003526F7">
        <w:rPr>
          <w:sz w:val="24"/>
          <w:szCs w:val="24"/>
          <w:lang w:val="ru-RU"/>
        </w:rPr>
        <w:t xml:space="preserve"> На выходе система формирует печатную форму </w:t>
      </w:r>
      <w:r w:rsidR="003526F7" w:rsidRPr="00F861B8">
        <w:rPr>
          <w:sz w:val="24"/>
          <w:szCs w:val="24"/>
          <w:lang w:val="ru-RU"/>
        </w:rPr>
        <w:t>ТКП</w:t>
      </w:r>
      <w:r w:rsidR="003526F7">
        <w:rPr>
          <w:sz w:val="24"/>
          <w:szCs w:val="24"/>
          <w:lang w:val="ru-RU"/>
        </w:rPr>
        <w:t xml:space="preserve"> в формате </w:t>
      </w:r>
      <w:proofErr w:type="spellStart"/>
      <w:r w:rsidR="003526F7">
        <w:rPr>
          <w:sz w:val="24"/>
          <w:szCs w:val="24"/>
          <w:lang w:val="ru-RU"/>
        </w:rPr>
        <w:t>Mic</w:t>
      </w:r>
      <w:r w:rsidR="003526F7">
        <w:rPr>
          <w:sz w:val="24"/>
          <w:szCs w:val="24"/>
        </w:rPr>
        <w:t>rosoft</w:t>
      </w:r>
      <w:proofErr w:type="spellEnd"/>
      <w:r w:rsidR="003526F7" w:rsidRPr="003526F7">
        <w:rPr>
          <w:sz w:val="24"/>
          <w:szCs w:val="24"/>
          <w:lang w:val="ru-RU"/>
        </w:rPr>
        <w:t xml:space="preserve"> </w:t>
      </w:r>
      <w:r w:rsidR="003526F7">
        <w:rPr>
          <w:sz w:val="24"/>
          <w:szCs w:val="24"/>
        </w:rPr>
        <w:t>Word</w:t>
      </w:r>
      <w:r w:rsidR="004A347A">
        <w:rPr>
          <w:sz w:val="24"/>
          <w:szCs w:val="24"/>
          <w:lang w:val="ru-RU"/>
        </w:rPr>
        <w:t xml:space="preserve"> </w:t>
      </w:r>
      <w:r w:rsidR="004A347A">
        <w:rPr>
          <w:sz w:val="24"/>
          <w:szCs w:val="24"/>
          <w:lang w:val="ru-RU"/>
        </w:rPr>
        <w:lastRenderedPageBreak/>
        <w:t xml:space="preserve">для согласования с заказчиком, а также </w:t>
      </w:r>
      <w:r w:rsidR="00EE479D">
        <w:rPr>
          <w:sz w:val="24"/>
          <w:szCs w:val="24"/>
          <w:lang w:val="ru-RU"/>
        </w:rPr>
        <w:t xml:space="preserve">осуществляется </w:t>
      </w:r>
      <w:r w:rsidR="004A347A">
        <w:rPr>
          <w:sz w:val="24"/>
          <w:szCs w:val="24"/>
          <w:lang w:val="ru-RU"/>
        </w:rPr>
        <w:t xml:space="preserve">выгрузка спецификации готового </w:t>
      </w:r>
      <w:r w:rsidR="00EE479D">
        <w:rPr>
          <w:sz w:val="24"/>
          <w:szCs w:val="24"/>
          <w:lang w:val="ru-RU"/>
        </w:rPr>
        <w:t xml:space="preserve">изделия </w:t>
      </w:r>
      <w:r w:rsidR="004A347A">
        <w:rPr>
          <w:sz w:val="24"/>
          <w:szCs w:val="24"/>
          <w:lang w:val="ru-RU"/>
        </w:rPr>
        <w:t xml:space="preserve">в формате </w:t>
      </w:r>
      <w:r w:rsidR="004A347A">
        <w:rPr>
          <w:sz w:val="24"/>
          <w:szCs w:val="24"/>
        </w:rPr>
        <w:t>XML</w:t>
      </w:r>
      <w:r w:rsidR="004A347A">
        <w:rPr>
          <w:sz w:val="24"/>
          <w:szCs w:val="24"/>
          <w:lang w:val="ru-RU"/>
        </w:rPr>
        <w:t xml:space="preserve"> для его дальнейшего проектирования</w:t>
      </w:r>
      <w:r w:rsidR="003526F7" w:rsidRPr="003526F7">
        <w:rPr>
          <w:sz w:val="24"/>
          <w:szCs w:val="24"/>
          <w:lang w:val="ru-RU"/>
        </w:rPr>
        <w:t xml:space="preserve">. </w:t>
      </w:r>
    </w:p>
    <w:p w14:paraId="3D30D756" w14:textId="3C430F0C" w:rsidR="00CD22BC" w:rsidRDefault="003526F7" w:rsidP="00F861B8">
      <w:pPr>
        <w:spacing w:line="288" w:lineRule="auto"/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Система позволяет управлять перечнем всех созданных ТКП, отслеживать версии ТКП (ревизии), создавать ТКП и ревизии на основе уже имеющихся в системе.</w:t>
      </w:r>
    </w:p>
    <w:p w14:paraId="73A51021" w14:textId="3FFFC1A5" w:rsidR="003526F7" w:rsidRPr="004A347A" w:rsidRDefault="003526F7" w:rsidP="00F861B8">
      <w:pPr>
        <w:spacing w:line="288" w:lineRule="auto"/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Система позволяет управлять перечнем производственной номенклатуры и обеспечивает </w:t>
      </w:r>
      <w:r w:rsidR="00DF23A3">
        <w:rPr>
          <w:sz w:val="24"/>
          <w:szCs w:val="24"/>
          <w:lang w:val="ru-RU"/>
        </w:rPr>
        <w:t xml:space="preserve">ее синхронизацию с системами 1С и </w:t>
      </w:r>
      <w:proofErr w:type="spellStart"/>
      <w:r w:rsidR="00DF23A3">
        <w:rPr>
          <w:sz w:val="24"/>
          <w:szCs w:val="24"/>
        </w:rPr>
        <w:t>Eplan</w:t>
      </w:r>
      <w:proofErr w:type="spellEnd"/>
      <w:r w:rsidR="00DF23A3" w:rsidRPr="00DF23A3">
        <w:rPr>
          <w:sz w:val="24"/>
          <w:szCs w:val="24"/>
          <w:lang w:val="ru-RU"/>
        </w:rPr>
        <w:t>.</w:t>
      </w:r>
    </w:p>
    <w:p w14:paraId="376EBD70" w14:textId="77777777" w:rsidR="00B82E80" w:rsidRDefault="00B82E80" w:rsidP="00494A1F">
      <w:pPr>
        <w:rPr>
          <w:lang w:val="ru-RU"/>
        </w:rPr>
      </w:pPr>
    </w:p>
    <w:p w14:paraId="38A2116B" w14:textId="49DD06CF" w:rsidR="00194B28" w:rsidRPr="000C5EB8" w:rsidRDefault="00194B28" w:rsidP="00194B28">
      <w:pPr>
        <w:pStyle w:val="31"/>
        <w:rPr>
          <w:lang w:val="ru-RU"/>
        </w:rPr>
      </w:pPr>
      <w:bookmarkStart w:id="37" w:name="_Toc38400129"/>
      <w:bookmarkStart w:id="38" w:name="_Toc38400163"/>
      <w:bookmarkStart w:id="39" w:name="_Toc80160964"/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37FEFD4" wp14:editId="76B667EC">
                <wp:simplePos x="0" y="0"/>
                <wp:positionH relativeFrom="column">
                  <wp:posOffset>2283460</wp:posOffset>
                </wp:positionH>
                <wp:positionV relativeFrom="paragraph">
                  <wp:posOffset>325483</wp:posOffset>
                </wp:positionV>
                <wp:extent cx="1711960" cy="4573905"/>
                <wp:effectExtent l="0" t="0" r="21590" b="17145"/>
                <wp:wrapNone/>
                <wp:docPr id="25" name="Скругленный 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60" cy="45739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42F8E" w14:textId="5C311B3B" w:rsidR="00AF2C93" w:rsidRPr="0017030E" w:rsidRDefault="00AF2C93" w:rsidP="005E05C9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Конфигуратор продукции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FEFD4" id="Скругленный прямоугольник 25" o:spid="_x0000_s1026" style="position:absolute;left:0;text-align:left;margin-left:179.8pt;margin-top:25.65pt;width:134.8pt;height:360.1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" fillcolor="#5b9bd5 [3204]" strokecolor="#1f4d78 [1604]" strokeweight="1pt">
                <v:stroke joinstyle="miter"/>
                <v:textbox inset="0,0,0,0">
                  <w:txbxContent>
                    <w:p w14:paraId="73742F8E" w14:textId="5C311B3B" w:rsidR="00AF2C93" w:rsidRPr="0017030E" w:rsidRDefault="00AF2C93" w:rsidP="005E05C9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Конфигуратор продукции</w:t>
                      </w:r>
                    </w:p>
                  </w:txbxContent>
                </v:textbox>
              </v:roundrect>
            </w:pict>
          </mc:Fallback>
        </mc:AlternateContent>
      </w:r>
      <w:r w:rsidRPr="000C5EB8">
        <w:rPr>
          <w:lang w:val="ru-RU"/>
        </w:rPr>
        <w:t>Структура системы</w:t>
      </w:r>
      <w:bookmarkEnd w:id="37"/>
      <w:bookmarkEnd w:id="38"/>
      <w:bookmarkEnd w:id="39"/>
    </w:p>
    <w:p w14:paraId="2380C1D5" w14:textId="40A9B6F7" w:rsidR="00B82E80" w:rsidRDefault="00B82E80" w:rsidP="00494A1F">
      <w:pPr>
        <w:rPr>
          <w:lang w:val="ru-RU"/>
        </w:rPr>
      </w:pPr>
    </w:p>
    <w:p w14:paraId="2CDB7468" w14:textId="29CD362E" w:rsidR="00494A1F" w:rsidRPr="000C520B" w:rsidRDefault="00494A1F" w:rsidP="00494A1F">
      <w:pPr>
        <w:rPr>
          <w:lang w:val="ru-RU"/>
        </w:rPr>
      </w:pPr>
    </w:p>
    <w:p w14:paraId="19AB886F" w14:textId="15DF61B8" w:rsidR="00494A1F" w:rsidRPr="004B6B0C" w:rsidRDefault="00494A1F" w:rsidP="00494A1F">
      <w:pPr>
        <w:ind w:firstLine="0"/>
        <w:rPr>
          <w:color w:val="FF0000"/>
          <w:lang w:val="ru-RU"/>
        </w:rPr>
      </w:pPr>
    </w:p>
    <w:p w14:paraId="1680C55E" w14:textId="2648D8F0" w:rsidR="00494A1F" w:rsidRPr="000C520B" w:rsidRDefault="004A347A" w:rsidP="00494A1F">
      <w:pPr>
        <w:jc w:val="center"/>
        <w:rPr>
          <w:b/>
          <w:i/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E6ADD5" wp14:editId="394E4528">
                <wp:simplePos x="0" y="0"/>
                <wp:positionH relativeFrom="margin">
                  <wp:posOffset>2397760</wp:posOffset>
                </wp:positionH>
                <wp:positionV relativeFrom="paragraph">
                  <wp:posOffset>30480</wp:posOffset>
                </wp:positionV>
                <wp:extent cx="1488259" cy="538843"/>
                <wp:effectExtent l="114300" t="76200" r="93345" b="109220"/>
                <wp:wrapNone/>
                <wp:docPr id="14" name="Скругленный 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59" cy="538843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5814D" w14:textId="1D5182F5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Управление</w:t>
                            </w:r>
                          </w:p>
                          <w:p w14:paraId="123E59FE" w14:textId="29C59D6F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заказами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6ADD5" id="Скругленный прямоугольник 14" o:spid="_x0000_s1027" style="position:absolute;left:0;text-align:left;margin-left:188.8pt;margin-top:2.4pt;width:117.2pt;height:4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405814D" w14:textId="1D5182F5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Управление</w:t>
                      </w:r>
                    </w:p>
                    <w:p w14:paraId="123E59FE" w14:textId="29C59D6F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заказами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205920" w14:textId="1EAEB146" w:rsidR="00494A1F" w:rsidRDefault="005E05C9" w:rsidP="00494A1F">
      <w:pPr>
        <w:ind w:firstLine="0"/>
        <w:jc w:val="left"/>
        <w:rPr>
          <w:noProof/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820AD" wp14:editId="65A63B5E">
                <wp:simplePos x="0" y="0"/>
                <wp:positionH relativeFrom="margin">
                  <wp:posOffset>4455795</wp:posOffset>
                </wp:positionH>
                <wp:positionV relativeFrom="paragraph">
                  <wp:posOffset>100330</wp:posOffset>
                </wp:positionV>
                <wp:extent cx="1487805" cy="538480"/>
                <wp:effectExtent l="114300" t="76200" r="93345" b="10922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C1ECC" w14:textId="48A64160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Печатная форма ТКП</w:t>
                            </w: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в </w:t>
                            </w: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RTF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4820AD" id="Скругленный прямоугольник 22" o:spid="_x0000_s1028" style="position:absolute;margin-left:350.85pt;margin-top:7.9pt;width:117.15pt;height:42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2C1ECC" w14:textId="48A64160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Печатная форма ТКП</w:t>
                      </w: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в </w:t>
                      </w: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  <w:t>RTF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F671D" wp14:editId="09345488">
                <wp:simplePos x="0" y="0"/>
                <wp:positionH relativeFrom="column">
                  <wp:posOffset>341630</wp:posOffset>
                </wp:positionH>
                <wp:positionV relativeFrom="paragraph">
                  <wp:posOffset>99695</wp:posOffset>
                </wp:positionV>
                <wp:extent cx="1488259" cy="538480"/>
                <wp:effectExtent l="114300" t="76200" r="93345" b="10922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59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22A26" w14:textId="77777777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Требования </w:t>
                            </w:r>
                          </w:p>
                          <w:p w14:paraId="6ECB5FE7" w14:textId="46F7F881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заказчика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8F671D" id="Скругленный прямоугольник 11" o:spid="_x0000_s1029" style="position:absolute;margin-left:26.9pt;margin-top:7.85pt;width:117.2pt;height:4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E622A26" w14:textId="77777777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Требования </w:t>
                      </w:r>
                    </w:p>
                    <w:p w14:paraId="6ECB5FE7" w14:textId="46F7F881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заказчика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E3BFFD2" w14:textId="22FDE314" w:rsidR="004A347A" w:rsidRDefault="004A347A" w:rsidP="00494A1F">
      <w:pPr>
        <w:ind w:firstLine="0"/>
        <w:jc w:val="left"/>
        <w:rPr>
          <w:noProof/>
          <w:lang w:val="ru-RU"/>
        </w:rPr>
      </w:pPr>
    </w:p>
    <w:p w14:paraId="13C590B3" w14:textId="00FD32D0" w:rsidR="004A347A" w:rsidRPr="000C520B" w:rsidRDefault="00C6328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50E3CD" wp14:editId="5E047A91">
                <wp:simplePos x="0" y="0"/>
                <wp:positionH relativeFrom="column">
                  <wp:posOffset>3999865</wp:posOffset>
                </wp:positionH>
                <wp:positionV relativeFrom="paragraph">
                  <wp:posOffset>51707</wp:posOffset>
                </wp:positionV>
                <wp:extent cx="457200" cy="0"/>
                <wp:effectExtent l="0" t="95250" r="0" b="952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8F6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314.95pt;margin-top:4.05pt;width:36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" strokecolor="black [3200]" strokeweight="3pt">
                <v:stroke endarrow="block" joinstyle="miter"/>
              </v:shape>
            </w:pict>
          </mc:Fallback>
        </mc:AlternateContent>
      </w:r>
      <w:r w:rsidR="00015021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7C9E6F" wp14:editId="34665570">
                <wp:simplePos x="0" y="0"/>
                <wp:positionH relativeFrom="column">
                  <wp:posOffset>1828165</wp:posOffset>
                </wp:positionH>
                <wp:positionV relativeFrom="paragraph">
                  <wp:posOffset>52342</wp:posOffset>
                </wp:positionV>
                <wp:extent cx="457654" cy="0"/>
                <wp:effectExtent l="0" t="95250" r="0" b="952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654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409E9" id="Прямая со стрелкой 28" o:spid="_x0000_s1026" type="#_x0000_t32" style="position:absolute;margin-left:143.95pt;margin-top:4.1pt;width:36.0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" strokecolor="black [3200]" strokeweight="3pt">
                <v:stroke endarrow="block" joinstyle="miter"/>
              </v:shape>
            </w:pict>
          </mc:Fallback>
        </mc:AlternateContent>
      </w:r>
    </w:p>
    <w:p w14:paraId="2A8613BF" w14:textId="59C9CDF0" w:rsidR="004A347A" w:rsidRDefault="004A347A" w:rsidP="00494A1F">
      <w:pPr>
        <w:ind w:firstLine="0"/>
        <w:jc w:val="left"/>
        <w:rPr>
          <w:lang w:val="ru-RU"/>
        </w:rPr>
      </w:pPr>
    </w:p>
    <w:p w14:paraId="74B05FA0" w14:textId="444159D5" w:rsidR="004A347A" w:rsidRDefault="007A696A" w:rsidP="00494A1F">
      <w:pPr>
        <w:ind w:firstLine="0"/>
        <w:jc w:val="left"/>
        <w:rPr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BBFDCD" wp14:editId="17E003A6">
                <wp:simplePos x="0" y="0"/>
                <wp:positionH relativeFrom="margin">
                  <wp:posOffset>2400300</wp:posOffset>
                </wp:positionH>
                <wp:positionV relativeFrom="paragraph">
                  <wp:posOffset>-107315</wp:posOffset>
                </wp:positionV>
                <wp:extent cx="1484902" cy="538843"/>
                <wp:effectExtent l="114300" t="76200" r="96520" b="10922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902" cy="538843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C852B" w14:textId="0BD3C47F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Классификация сигналов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BFDCD" id="Скругленный прямоугольник 15" o:spid="_x0000_s1030" style="position:absolute;margin-left:189pt;margin-top:-8.45pt;width:116.9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4C852B" w14:textId="0BD3C47F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Классификация сигналов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5163C7" w14:textId="4F58B019" w:rsidR="004A347A" w:rsidRDefault="000C797A" w:rsidP="00494A1F">
      <w:pPr>
        <w:ind w:firstLine="0"/>
        <w:jc w:val="left"/>
        <w:rPr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52A2CE" wp14:editId="52664956">
                <wp:simplePos x="0" y="0"/>
                <wp:positionH relativeFrom="column">
                  <wp:posOffset>340360</wp:posOffset>
                </wp:positionH>
                <wp:positionV relativeFrom="paragraph">
                  <wp:posOffset>248285</wp:posOffset>
                </wp:positionV>
                <wp:extent cx="1487805" cy="538480"/>
                <wp:effectExtent l="114300" t="76200" r="93345" b="10922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32B7D8" w14:textId="4349F53E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Прайс-листы поставщиков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2A2CE" id="Скругленный прямоугольник 13" o:spid="_x0000_s1031" style="position:absolute;margin-left:26.8pt;margin-top:19.55pt;width:117.15pt;height:4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732B7D8" w14:textId="4349F53E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Прайс-листы поставщиков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44BD48B" w14:textId="5C5BDCC5" w:rsidR="004A347A" w:rsidRDefault="004A347A" w:rsidP="00494A1F">
      <w:pPr>
        <w:ind w:firstLine="0"/>
        <w:jc w:val="left"/>
        <w:rPr>
          <w:lang w:val="ru-RU"/>
        </w:rPr>
      </w:pPr>
    </w:p>
    <w:p w14:paraId="4C25B721" w14:textId="58314172" w:rsidR="004A347A" w:rsidRDefault="00C6328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68EB42E7" wp14:editId="0145430E">
                <wp:simplePos x="0" y="0"/>
                <wp:positionH relativeFrom="margin">
                  <wp:posOffset>4307840</wp:posOffset>
                </wp:positionH>
                <wp:positionV relativeFrom="paragraph">
                  <wp:posOffset>76835</wp:posOffset>
                </wp:positionV>
                <wp:extent cx="1773555" cy="1022622"/>
                <wp:effectExtent l="0" t="0" r="17145" b="2540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555" cy="10226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EBE67" w14:textId="0872361F" w:rsidR="00AF2C93" w:rsidRPr="0017030E" w:rsidRDefault="00AF2C93" w:rsidP="005E05C9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Eplan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EB42E7" id="Скругленный прямоугольник 26" o:spid="_x0000_s1032" style="position:absolute;margin-left:339.2pt;margin-top:6.05pt;width:139.65pt;height:80.5pt;z-index:2516551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" fillcolor="#5b9bd5 [3204]" strokecolor="#1f4d78 [1604]" strokeweight="1pt">
                <v:stroke joinstyle="miter"/>
                <v:textbox inset="0,0,0,0">
                  <w:txbxContent>
                    <w:p w14:paraId="2E7EBE67" w14:textId="0872361F" w:rsidR="00AF2C93" w:rsidRPr="0017030E" w:rsidRDefault="00AF2C93" w:rsidP="005E05C9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  <w:t>Eplan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A696A"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30A02B" wp14:editId="1A5BF19E">
                <wp:simplePos x="0" y="0"/>
                <wp:positionH relativeFrom="margin">
                  <wp:posOffset>2403384</wp:posOffset>
                </wp:positionH>
                <wp:positionV relativeFrom="paragraph">
                  <wp:posOffset>77016</wp:posOffset>
                </wp:positionV>
                <wp:extent cx="1479187" cy="538480"/>
                <wp:effectExtent l="114300" t="76200" r="102235" b="10922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187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D0332" w14:textId="0D780C17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Формирование спецификации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0A02B" id="Скругленный прямоугольник 16" o:spid="_x0000_s1033" style="position:absolute;margin-left:189.25pt;margin-top:6.05pt;width:116.45pt;height:42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DD0332" w14:textId="0D780C17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Формирование спецификации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DEF56A3" w14:textId="20E04E86" w:rsidR="004A347A" w:rsidRDefault="00C6328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0C5AC3" wp14:editId="654CC2B1">
                <wp:simplePos x="0" y="0"/>
                <wp:positionH relativeFrom="column">
                  <wp:posOffset>1824355</wp:posOffset>
                </wp:positionH>
                <wp:positionV relativeFrom="paragraph">
                  <wp:posOffset>28212</wp:posOffset>
                </wp:positionV>
                <wp:extent cx="457654" cy="0"/>
                <wp:effectExtent l="0" t="95250" r="0" b="952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654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93464" id="Прямая со стрелкой 29" o:spid="_x0000_s1026" type="#_x0000_t32" style="position:absolute;margin-left:143.65pt;margin-top:2.2pt;width:36.0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" strokecolor="black [3200]" strokeweight="3pt">
                <v:stroke endarrow="block" joinstyle="miter"/>
              </v:shape>
            </w:pict>
          </mc:Fallback>
        </mc:AlternateContent>
      </w:r>
      <w:r w:rsidR="000C797A"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392438" wp14:editId="29FA7758">
                <wp:simplePos x="0" y="0"/>
                <wp:positionH relativeFrom="margin">
                  <wp:posOffset>4455795</wp:posOffset>
                </wp:positionH>
                <wp:positionV relativeFrom="paragraph">
                  <wp:posOffset>236855</wp:posOffset>
                </wp:positionV>
                <wp:extent cx="1488259" cy="538843"/>
                <wp:effectExtent l="114300" t="76200" r="93345" b="109220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59" cy="538843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7700D" w14:textId="1D183889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Спе</w:t>
                            </w: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цификация</w:t>
                            </w:r>
                            <w:proofErr w:type="spellEnd"/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изделия в </w:t>
                            </w: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92438" id="Скругленный прямоугольник 23" o:spid="_x0000_s1034" style="position:absolute;margin-left:350.85pt;margin-top:18.65pt;width:117.2pt;height:42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D7700D" w14:textId="1D183889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  <w:t>Спе</w:t>
                      </w: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цификация</w:t>
                      </w:r>
                      <w:proofErr w:type="spellEnd"/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изделия в </w:t>
                      </w: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  <w:t>XML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1DB8966" w14:textId="01BF4719" w:rsidR="004A347A" w:rsidRDefault="000C797A" w:rsidP="00494A1F">
      <w:pPr>
        <w:ind w:firstLine="0"/>
        <w:jc w:val="left"/>
        <w:rPr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4BD652" wp14:editId="28D1D9CD">
                <wp:simplePos x="0" y="0"/>
                <wp:positionH relativeFrom="column">
                  <wp:posOffset>342265</wp:posOffset>
                </wp:positionH>
                <wp:positionV relativeFrom="paragraph">
                  <wp:posOffset>557530</wp:posOffset>
                </wp:positionV>
                <wp:extent cx="1487805" cy="538480"/>
                <wp:effectExtent l="114300" t="76200" r="93345" b="10922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23A5F" w14:textId="345FEBCE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Нормативы на документацию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BD652" id="Скругленный прямоугольник 20" o:spid="_x0000_s1035" style="position:absolute;margin-left:26.95pt;margin-top:43.9pt;width:117.15pt;height:42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923A5F" w14:textId="345FEBCE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Нормативы на документацию</w:t>
                      </w:r>
                    </w:p>
                  </w:txbxContent>
                </v:textbox>
              </v:roundrect>
            </w:pict>
          </mc:Fallback>
        </mc:AlternateContent>
      </w:r>
      <w:r w:rsidR="004A347A">
        <w:rPr>
          <w:lang w:val="ru-RU"/>
        </w:rPr>
        <w:br/>
      </w:r>
    </w:p>
    <w:p w14:paraId="77BA9812" w14:textId="4E455EB0" w:rsidR="004A347A" w:rsidRDefault="00C6328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657DFF" wp14:editId="32774DA7">
                <wp:simplePos x="0" y="0"/>
                <wp:positionH relativeFrom="column">
                  <wp:posOffset>3999865</wp:posOffset>
                </wp:positionH>
                <wp:positionV relativeFrom="paragraph">
                  <wp:posOffset>30752</wp:posOffset>
                </wp:positionV>
                <wp:extent cx="457200" cy="0"/>
                <wp:effectExtent l="0" t="95250" r="0" b="952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B4636" id="Прямая со стрелкой 33" o:spid="_x0000_s1026" type="#_x0000_t32" style="position:absolute;margin-left:314.95pt;margin-top:2.4pt;width:36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" strokecolor="black [3200]" strokeweight="3pt">
                <v:stroke endarrow="block" joinstyle="miter"/>
              </v:shape>
            </w:pict>
          </mc:Fallback>
        </mc:AlternateContent>
      </w:r>
    </w:p>
    <w:p w14:paraId="4C68ED97" w14:textId="1D4AC681" w:rsidR="004A347A" w:rsidRDefault="007A696A" w:rsidP="00494A1F">
      <w:pPr>
        <w:ind w:firstLine="0"/>
        <w:jc w:val="left"/>
        <w:rPr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7A15FD" wp14:editId="3F33DE6B">
                <wp:simplePos x="0" y="0"/>
                <wp:positionH relativeFrom="margin">
                  <wp:posOffset>2402840</wp:posOffset>
                </wp:positionH>
                <wp:positionV relativeFrom="paragraph">
                  <wp:posOffset>-61595</wp:posOffset>
                </wp:positionV>
                <wp:extent cx="1481818" cy="538480"/>
                <wp:effectExtent l="114300" t="76200" r="99695" b="109220"/>
                <wp:wrapNone/>
                <wp:docPr id="17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818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42FF4" w14:textId="77777777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Расчёт стоимости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A15FD" id="Скругленный прямоугольник 17" o:spid="_x0000_s1036" style="position:absolute;margin-left:189.2pt;margin-top:-4.85pt;width:116.7pt;height:4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4542FF4" w14:textId="77777777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Расчёт стоимости работ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6F87DA" w14:textId="5331461D" w:rsidR="004A347A" w:rsidRDefault="004A347A" w:rsidP="00494A1F">
      <w:pPr>
        <w:ind w:firstLine="0"/>
        <w:jc w:val="left"/>
        <w:rPr>
          <w:lang w:val="ru-RU"/>
        </w:rPr>
      </w:pPr>
    </w:p>
    <w:p w14:paraId="3629637D" w14:textId="1D1A3171" w:rsidR="004A347A" w:rsidRDefault="00C6328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3719DD" wp14:editId="18005B5A">
                <wp:simplePos x="0" y="0"/>
                <wp:positionH relativeFrom="column">
                  <wp:posOffset>1826260</wp:posOffset>
                </wp:positionH>
                <wp:positionV relativeFrom="paragraph">
                  <wp:posOffset>15512</wp:posOffset>
                </wp:positionV>
                <wp:extent cx="457654" cy="0"/>
                <wp:effectExtent l="0" t="95250" r="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654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AF33D" id="Прямая со стрелкой 30" o:spid="_x0000_s1026" type="#_x0000_t32" style="position:absolute;margin-left:143.8pt;margin-top:1.2pt;width:36.0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" strokecolor="black [3200]" strokeweight="3pt">
                <v:stroke endarrow="block" joinstyle="miter"/>
              </v:shape>
            </w:pict>
          </mc:Fallback>
        </mc:AlternateContent>
      </w:r>
    </w:p>
    <w:p w14:paraId="6CDA911E" w14:textId="6643E10E" w:rsidR="004A347A" w:rsidRDefault="004A347A" w:rsidP="00494A1F">
      <w:pPr>
        <w:ind w:firstLine="0"/>
        <w:jc w:val="left"/>
        <w:rPr>
          <w:lang w:val="ru-RU"/>
        </w:rPr>
      </w:pPr>
    </w:p>
    <w:p w14:paraId="17FE1C85" w14:textId="2A8ED451" w:rsidR="004A347A" w:rsidRDefault="005E05C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0669AD18" wp14:editId="103839AC">
                <wp:simplePos x="0" y="0"/>
                <wp:positionH relativeFrom="column">
                  <wp:posOffset>4308384</wp:posOffset>
                </wp:positionH>
                <wp:positionV relativeFrom="paragraph">
                  <wp:posOffset>40821</wp:posOffset>
                </wp:positionV>
                <wp:extent cx="1773737" cy="1028246"/>
                <wp:effectExtent l="0" t="0" r="17145" b="19685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737" cy="10282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147B6" w14:textId="4B52F6AC" w:rsidR="00AF2C93" w:rsidRPr="0017030E" w:rsidRDefault="00AF2C93" w:rsidP="005E05C9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1C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69AD18" id="Скругленный прямоугольник 27" o:spid="_x0000_s1037" style="position:absolute;margin-left:339.25pt;margin-top:3.2pt;width:139.65pt;height:80.95pt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" fillcolor="#5b9bd5 [3204]" strokecolor="#1f4d78 [1604]" strokeweight="1pt">
                <v:stroke joinstyle="miter"/>
                <v:textbox inset="0,0,0,0">
                  <w:txbxContent>
                    <w:p w14:paraId="150147B6" w14:textId="4B52F6AC" w:rsidR="00AF2C93" w:rsidRPr="0017030E" w:rsidRDefault="00AF2C93" w:rsidP="005E05C9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</w:rPr>
                        <w:t>1C</w:t>
                      </w:r>
                    </w:p>
                  </w:txbxContent>
                </v:textbox>
              </v:roundrect>
            </w:pict>
          </mc:Fallback>
        </mc:AlternateContent>
      </w:r>
      <w:r w:rsidR="007A696A"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84678B" wp14:editId="5FC3D803">
                <wp:simplePos x="0" y="0"/>
                <wp:positionH relativeFrom="margin">
                  <wp:posOffset>2397760</wp:posOffset>
                </wp:positionH>
                <wp:positionV relativeFrom="paragraph">
                  <wp:posOffset>-38735</wp:posOffset>
                </wp:positionV>
                <wp:extent cx="1487624" cy="538843"/>
                <wp:effectExtent l="114300" t="76200" r="93980" b="109220"/>
                <wp:wrapNone/>
                <wp:docPr id="18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624" cy="538843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933D9" w14:textId="364DA2D1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Управление справочниками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84678B" id="Скругленный прямоугольник 18" o:spid="_x0000_s1038" style="position:absolute;margin-left:188.8pt;margin-top:-3.05pt;width:117.15pt;height:42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BE933D9" w14:textId="364DA2D1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Управление справочниками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2680AA7" w14:textId="0D620E03" w:rsidR="004A347A" w:rsidRDefault="004A347A" w:rsidP="00494A1F">
      <w:pPr>
        <w:ind w:firstLine="0"/>
        <w:jc w:val="left"/>
        <w:rPr>
          <w:lang w:val="ru-RU"/>
        </w:rPr>
      </w:pPr>
    </w:p>
    <w:p w14:paraId="6C6D6356" w14:textId="6E15B0D3" w:rsidR="004A347A" w:rsidRDefault="005E05C9" w:rsidP="00494A1F">
      <w:pPr>
        <w:ind w:firstLine="0"/>
        <w:jc w:val="left"/>
        <w:rPr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41171A" wp14:editId="35662E86">
                <wp:simplePos x="0" y="0"/>
                <wp:positionH relativeFrom="margin">
                  <wp:posOffset>4455795</wp:posOffset>
                </wp:positionH>
                <wp:positionV relativeFrom="paragraph">
                  <wp:posOffset>52070</wp:posOffset>
                </wp:positionV>
                <wp:extent cx="1487805" cy="538480"/>
                <wp:effectExtent l="114300" t="76200" r="93345" b="10922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860A1" w14:textId="4663D88A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Перечень номенклатуры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41171A" id="Скругленный прямоугольник 24" o:spid="_x0000_s1039" style="position:absolute;margin-left:350.85pt;margin-top:4.1pt;width:117.15pt;height:42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82860A1" w14:textId="4663D88A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Перечень номенклатуры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82BB60" wp14:editId="7A45E079">
                <wp:simplePos x="0" y="0"/>
                <wp:positionH relativeFrom="column">
                  <wp:posOffset>342265</wp:posOffset>
                </wp:positionH>
                <wp:positionV relativeFrom="paragraph">
                  <wp:posOffset>63500</wp:posOffset>
                </wp:positionV>
                <wp:extent cx="1487805" cy="538480"/>
                <wp:effectExtent l="114300" t="76200" r="93345" b="109220"/>
                <wp:wrapNone/>
                <wp:docPr id="21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38480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8EA59" w14:textId="2A5221F7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Ставки специалистов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2BB60" id="Скругленный прямоугольник 21" o:spid="_x0000_s1040" style="position:absolute;margin-left:26.95pt;margin-top:5pt;width:117.15pt;height:4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58EA59" w14:textId="2A5221F7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Ставки специалистов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B88BCB3" w14:textId="767AB60F" w:rsidR="004A347A" w:rsidRDefault="007A696A" w:rsidP="00494A1F">
      <w:pPr>
        <w:ind w:firstLine="0"/>
        <w:jc w:val="left"/>
        <w:rPr>
          <w:lang w:val="ru-RU"/>
        </w:rPr>
      </w:pPr>
      <w:r>
        <w:rPr>
          <w:b/>
          <w:i/>
          <w:noProof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07C04F" wp14:editId="399A11D7">
                <wp:simplePos x="0" y="0"/>
                <wp:positionH relativeFrom="margin">
                  <wp:posOffset>2397941</wp:posOffset>
                </wp:positionH>
                <wp:positionV relativeFrom="paragraph">
                  <wp:posOffset>146685</wp:posOffset>
                </wp:positionV>
                <wp:extent cx="1488259" cy="538843"/>
                <wp:effectExtent l="114300" t="76200" r="93345" b="109220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59" cy="538843"/>
                        </a:xfrm>
                        <a:prstGeom prst="roundRect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B67BE" w14:textId="3F1B671B" w:rsidR="00AF2C93" w:rsidRPr="0017030E" w:rsidRDefault="00AF2C93" w:rsidP="004A347A">
                            <w:pPr>
                              <w:ind w:firstLine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17030E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Настройки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07C04F" id="Скругленный прямоугольник 19" o:spid="_x0000_s1041" style="position:absolute;margin-left:188.8pt;margin-top:11.55pt;width:117.2pt;height:42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87B67BE" w14:textId="3F1B671B" w:rsidR="00AF2C93" w:rsidRPr="0017030E" w:rsidRDefault="00AF2C93" w:rsidP="004A347A">
                      <w:pPr>
                        <w:ind w:firstLine="0"/>
                        <w:jc w:val="center"/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17030E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Настройки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BFB4C8D" w14:textId="06596AA4" w:rsidR="007A696A" w:rsidRDefault="00C63289" w:rsidP="00494A1F">
      <w:pPr>
        <w:ind w:firstLine="0"/>
        <w:jc w:val="left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8798BA" wp14:editId="11D8892A">
                <wp:simplePos x="0" y="0"/>
                <wp:positionH relativeFrom="column">
                  <wp:posOffset>3995147</wp:posOffset>
                </wp:positionH>
                <wp:positionV relativeFrom="paragraph">
                  <wp:posOffset>6350</wp:posOffset>
                </wp:positionV>
                <wp:extent cx="457200" cy="0"/>
                <wp:effectExtent l="0" t="95250" r="0" b="9525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BCCB07" id="Прямая со стрелкой 32" o:spid="_x0000_s1026" type="#_x0000_t32" style="position:absolute;margin-left:314.6pt;margin-top:.5pt;width:36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" strokecolor="black [3200]" strokeweight="3pt">
                <v:stroke startarrow="block" endarrow="block" joinstyle="miter"/>
              </v:shape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5A0224" wp14:editId="37CEC3B1">
                <wp:simplePos x="0" y="0"/>
                <wp:positionH relativeFrom="column">
                  <wp:posOffset>1824355</wp:posOffset>
                </wp:positionH>
                <wp:positionV relativeFrom="paragraph">
                  <wp:posOffset>7257</wp:posOffset>
                </wp:positionV>
                <wp:extent cx="457200" cy="0"/>
                <wp:effectExtent l="0" t="95250" r="0" b="952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17889" id="Прямая со стрелкой 31" o:spid="_x0000_s1026" type="#_x0000_t32" style="position:absolute;margin-left:143.65pt;margin-top:.55pt;width:36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" strokecolor="black [3200]" strokeweight="3pt">
                <v:stroke endarrow="block" joinstyle="miter"/>
              </v:shape>
            </w:pict>
          </mc:Fallback>
        </mc:AlternateContent>
      </w:r>
    </w:p>
    <w:p w14:paraId="32B49D0F" w14:textId="19CA70E3" w:rsidR="007A696A" w:rsidRDefault="007A696A" w:rsidP="00494A1F">
      <w:pPr>
        <w:ind w:firstLine="0"/>
        <w:jc w:val="left"/>
        <w:rPr>
          <w:lang w:val="ru-RU"/>
        </w:rPr>
      </w:pPr>
    </w:p>
    <w:p w14:paraId="55FA0823" w14:textId="0A96612E" w:rsidR="007A696A" w:rsidRDefault="007A696A" w:rsidP="00494A1F">
      <w:pPr>
        <w:ind w:firstLine="0"/>
        <w:jc w:val="left"/>
        <w:rPr>
          <w:lang w:val="ru-RU"/>
        </w:rPr>
      </w:pPr>
    </w:p>
    <w:p w14:paraId="74170FB0" w14:textId="5C24BD0B" w:rsidR="007A696A" w:rsidRDefault="007A696A" w:rsidP="00494A1F">
      <w:pPr>
        <w:ind w:firstLine="0"/>
        <w:jc w:val="left"/>
        <w:rPr>
          <w:lang w:val="ru-RU"/>
        </w:rPr>
      </w:pPr>
    </w:p>
    <w:p w14:paraId="33C1BF23" w14:textId="056780FD" w:rsidR="007A696A" w:rsidRDefault="007A696A" w:rsidP="00494A1F">
      <w:pPr>
        <w:ind w:firstLine="0"/>
        <w:jc w:val="left"/>
        <w:rPr>
          <w:lang w:val="ru-RU"/>
        </w:rPr>
      </w:pPr>
    </w:p>
    <w:p w14:paraId="5B6BF5E1" w14:textId="77777777" w:rsidR="007A696A" w:rsidRDefault="007A696A" w:rsidP="00494A1F">
      <w:pPr>
        <w:ind w:firstLine="0"/>
        <w:jc w:val="left"/>
        <w:rPr>
          <w:lang w:val="ru-RU"/>
        </w:rPr>
      </w:pPr>
    </w:p>
    <w:p w14:paraId="3B50AC93" w14:textId="44F2AEFE" w:rsidR="00484CB6" w:rsidRPr="00484CB6" w:rsidRDefault="00494A1F" w:rsidP="00484CB6">
      <w:pPr>
        <w:spacing w:line="288" w:lineRule="auto"/>
        <w:ind w:firstLine="708"/>
        <w:rPr>
          <w:sz w:val="24"/>
          <w:szCs w:val="24"/>
          <w:lang w:val="ru-RU"/>
        </w:rPr>
      </w:pPr>
      <w:r w:rsidRPr="00484CB6">
        <w:rPr>
          <w:sz w:val="24"/>
          <w:szCs w:val="24"/>
          <w:lang w:val="ru-RU"/>
        </w:rPr>
        <w:t xml:space="preserve">На схеме обозначены </w:t>
      </w:r>
      <w:r w:rsidR="00484CB6" w:rsidRPr="00484CB6">
        <w:rPr>
          <w:sz w:val="24"/>
          <w:szCs w:val="24"/>
          <w:lang w:val="ru-RU"/>
        </w:rPr>
        <w:t xml:space="preserve">модули системы Конфигуратор продукции, входная информация, выходные документы, а также </w:t>
      </w:r>
      <w:r w:rsidRPr="00484CB6">
        <w:rPr>
          <w:sz w:val="24"/>
          <w:szCs w:val="24"/>
          <w:lang w:val="ru-RU"/>
        </w:rPr>
        <w:t xml:space="preserve">взаимосвязи </w:t>
      </w:r>
      <w:r w:rsidR="00484CB6" w:rsidRPr="00484CB6">
        <w:rPr>
          <w:sz w:val="24"/>
          <w:szCs w:val="24"/>
          <w:lang w:val="ru-RU"/>
        </w:rPr>
        <w:t xml:space="preserve">с внешними системами 1С и </w:t>
      </w:r>
      <w:proofErr w:type="spellStart"/>
      <w:r w:rsidR="00484CB6" w:rsidRPr="00484CB6">
        <w:rPr>
          <w:sz w:val="24"/>
          <w:szCs w:val="24"/>
          <w:lang w:val="ru-RU"/>
        </w:rPr>
        <w:t>Eplan</w:t>
      </w:r>
      <w:proofErr w:type="spellEnd"/>
      <w:r w:rsidR="00484CB6" w:rsidRPr="00484CB6">
        <w:rPr>
          <w:sz w:val="24"/>
          <w:szCs w:val="24"/>
          <w:lang w:val="ru-RU"/>
        </w:rPr>
        <w:t>, стрелками обозначены информационные потоки</w:t>
      </w:r>
      <w:r w:rsidR="00484CB6">
        <w:rPr>
          <w:sz w:val="24"/>
          <w:szCs w:val="24"/>
          <w:lang w:val="ru-RU"/>
        </w:rPr>
        <w:t>.</w:t>
      </w:r>
    </w:p>
    <w:p w14:paraId="25080063" w14:textId="2D301BB1" w:rsidR="00494A1F" w:rsidRPr="00484CB6" w:rsidRDefault="00494A1F" w:rsidP="00484CB6">
      <w:pPr>
        <w:spacing w:line="288" w:lineRule="auto"/>
        <w:ind w:firstLine="0"/>
        <w:rPr>
          <w:sz w:val="24"/>
          <w:szCs w:val="24"/>
          <w:lang w:val="ru-RU"/>
        </w:rPr>
      </w:pPr>
    </w:p>
    <w:p w14:paraId="3F038EB0" w14:textId="77777777" w:rsidR="00494A1F" w:rsidRPr="00484CB6" w:rsidRDefault="00494A1F" w:rsidP="00484CB6">
      <w:pPr>
        <w:spacing w:line="288" w:lineRule="auto"/>
        <w:ind w:firstLine="708"/>
        <w:rPr>
          <w:sz w:val="24"/>
          <w:szCs w:val="24"/>
          <w:lang w:val="ru-RU"/>
        </w:rPr>
      </w:pPr>
      <w:r w:rsidRPr="00484CB6">
        <w:rPr>
          <w:sz w:val="24"/>
          <w:szCs w:val="24"/>
          <w:lang w:val="ru-RU"/>
        </w:rPr>
        <w:br w:type="page"/>
      </w:r>
    </w:p>
    <w:p w14:paraId="0F0829C9" w14:textId="77777777" w:rsidR="00807B89" w:rsidRPr="000C520B" w:rsidRDefault="00807B89" w:rsidP="008E1C42">
      <w:pPr>
        <w:pStyle w:val="21"/>
      </w:pPr>
      <w:bookmarkStart w:id="40" w:name="_Ref37812759"/>
      <w:bookmarkStart w:id="41" w:name="_Toc132430153"/>
      <w:bookmarkStart w:id="42" w:name="_Toc80160965"/>
      <w:r w:rsidRPr="000C520B">
        <w:lastRenderedPageBreak/>
        <w:t>Описание бизнес-процессов</w:t>
      </w:r>
      <w:bookmarkEnd w:id="42"/>
    </w:p>
    <w:p w14:paraId="579CF71F" w14:textId="5E3068CB" w:rsidR="00952D69" w:rsidRPr="00952D69" w:rsidRDefault="00952D69" w:rsidP="00952D69">
      <w:pPr>
        <w:spacing w:line="288" w:lineRule="auto"/>
        <w:ind w:firstLine="708"/>
        <w:rPr>
          <w:sz w:val="24"/>
          <w:szCs w:val="24"/>
          <w:lang w:val="ru-RU"/>
        </w:rPr>
      </w:pPr>
      <w:r w:rsidRPr="00952D69">
        <w:rPr>
          <w:sz w:val="24"/>
          <w:szCs w:val="24"/>
          <w:lang w:val="ru-RU"/>
        </w:rPr>
        <w:t>Описание бизнес-процессов</w:t>
      </w:r>
      <w:r>
        <w:rPr>
          <w:sz w:val="24"/>
          <w:szCs w:val="24"/>
          <w:lang w:val="ru-RU"/>
        </w:rPr>
        <w:t xml:space="preserve"> формирования спецификации готового изделия приведено в </w:t>
      </w:r>
      <w:r w:rsidRPr="00952D69">
        <w:rPr>
          <w:b/>
          <w:sz w:val="24"/>
          <w:szCs w:val="24"/>
          <w:lang w:val="ru-RU"/>
        </w:rPr>
        <w:t>Приложение №5</w:t>
      </w:r>
      <w:r w:rsidR="00E8212B">
        <w:rPr>
          <w:b/>
          <w:sz w:val="24"/>
          <w:szCs w:val="24"/>
          <w:lang w:val="ru-RU"/>
        </w:rPr>
        <w:t xml:space="preserve"> </w:t>
      </w:r>
      <w:r>
        <w:rPr>
          <w:b/>
          <w:sz w:val="24"/>
          <w:szCs w:val="24"/>
          <w:lang w:val="ru-RU"/>
        </w:rPr>
        <w:t>–</w:t>
      </w:r>
      <w:r w:rsidRPr="00952D69">
        <w:rPr>
          <w:b/>
          <w:sz w:val="24"/>
          <w:szCs w:val="24"/>
          <w:lang w:val="ru-RU"/>
        </w:rPr>
        <w:t xml:space="preserve"> Блок-схемы</w:t>
      </w:r>
      <w:r w:rsidR="00635F5B">
        <w:rPr>
          <w:b/>
          <w:sz w:val="24"/>
          <w:szCs w:val="24"/>
          <w:lang w:val="ru-RU"/>
        </w:rPr>
        <w:t xml:space="preserve"> бизнес-процессов</w:t>
      </w:r>
      <w:r w:rsidRPr="00635F5B">
        <w:rPr>
          <w:sz w:val="24"/>
          <w:szCs w:val="24"/>
          <w:lang w:val="ru-RU"/>
        </w:rPr>
        <w:t>.</w:t>
      </w:r>
    </w:p>
    <w:p w14:paraId="52B495B9" w14:textId="77777777" w:rsidR="0094004E" w:rsidRDefault="0094004E" w:rsidP="0094004E">
      <w:pPr>
        <w:rPr>
          <w:b/>
          <w:lang w:val="ru-RU"/>
        </w:rPr>
      </w:pPr>
    </w:p>
    <w:p w14:paraId="75017823" w14:textId="07803784" w:rsidR="00CC4AB0" w:rsidRPr="00F97D1A" w:rsidRDefault="00CC4AB0" w:rsidP="008E1C42">
      <w:pPr>
        <w:pStyle w:val="21"/>
      </w:pPr>
      <w:bookmarkStart w:id="43" w:name="_Ref59196468"/>
      <w:bookmarkStart w:id="44" w:name="_Toc80160966"/>
      <w:r w:rsidRPr="00F97D1A">
        <w:t>Требования к функциям системы</w:t>
      </w:r>
      <w:bookmarkEnd w:id="40"/>
      <w:bookmarkEnd w:id="41"/>
      <w:bookmarkEnd w:id="43"/>
      <w:bookmarkEnd w:id="44"/>
    </w:p>
    <w:p w14:paraId="6600FDA8" w14:textId="0F0D1B67" w:rsidR="00E8212B" w:rsidRPr="00E8212B" w:rsidRDefault="00E8212B" w:rsidP="00E8212B">
      <w:pPr>
        <w:spacing w:before="120" w:line="288" w:lineRule="auto"/>
        <w:rPr>
          <w:sz w:val="24"/>
          <w:szCs w:val="24"/>
          <w:lang w:val="ru-RU"/>
        </w:rPr>
      </w:pPr>
      <w:bookmarkStart w:id="45" w:name="_Toc132430154"/>
      <w:r w:rsidRPr="00E8212B">
        <w:rPr>
          <w:sz w:val="24"/>
          <w:szCs w:val="24"/>
          <w:lang w:val="ru-RU"/>
        </w:rPr>
        <w:t xml:space="preserve">В </w:t>
      </w:r>
      <w:r w:rsidRPr="00E8212B">
        <w:rPr>
          <w:b/>
          <w:sz w:val="24"/>
          <w:szCs w:val="24"/>
          <w:lang w:val="ru-RU"/>
        </w:rPr>
        <w:t>Приложении №1 – Интерфейсы</w:t>
      </w:r>
      <w:r w:rsidR="00635F5B">
        <w:rPr>
          <w:b/>
          <w:sz w:val="24"/>
          <w:szCs w:val="24"/>
          <w:lang w:val="ru-RU"/>
        </w:rPr>
        <w:t xml:space="preserve"> системы</w:t>
      </w:r>
      <w:r w:rsidRPr="00E8212B">
        <w:rPr>
          <w:sz w:val="24"/>
          <w:szCs w:val="24"/>
          <w:lang w:val="ru-RU"/>
        </w:rPr>
        <w:t xml:space="preserve"> приведен примерный вид и содержание интерфейсов системы за исключением справочников. Окончательная реализация интерфейсов в процессе разработки системы будет отличаться по дизайну и эргономике. Интерфейс </w:t>
      </w:r>
      <w:r w:rsidRPr="00E8212B">
        <w:rPr>
          <w:b/>
          <w:sz w:val="24"/>
          <w:szCs w:val="24"/>
          <w:lang w:val="ru-RU"/>
        </w:rPr>
        <w:t>Справочники</w:t>
      </w:r>
      <w:r w:rsidRPr="00E8212B">
        <w:rPr>
          <w:sz w:val="24"/>
          <w:szCs w:val="24"/>
          <w:lang w:val="ru-RU"/>
        </w:rPr>
        <w:t xml:space="preserve"> описан в разделе </w:t>
      </w:r>
      <w:r w:rsidRPr="00E8212B">
        <w:rPr>
          <w:sz w:val="24"/>
          <w:szCs w:val="24"/>
        </w:rPr>
        <w:fldChar w:fldCharType="begin"/>
      </w:r>
      <w:r w:rsidRPr="00E8212B">
        <w:rPr>
          <w:sz w:val="24"/>
          <w:szCs w:val="24"/>
          <w:lang w:val="ru-RU"/>
        </w:rPr>
        <w:instrText xml:space="preserve"> </w:instrText>
      </w:r>
      <w:r w:rsidRPr="00E8212B">
        <w:rPr>
          <w:sz w:val="24"/>
          <w:szCs w:val="24"/>
        </w:rPr>
        <w:instrText>REF</w:instrText>
      </w:r>
      <w:r w:rsidRPr="00E8212B">
        <w:rPr>
          <w:sz w:val="24"/>
          <w:szCs w:val="24"/>
          <w:lang w:val="ru-RU"/>
        </w:rPr>
        <w:instrText xml:space="preserve"> _</w:instrText>
      </w:r>
      <w:r w:rsidRPr="00E8212B">
        <w:rPr>
          <w:sz w:val="24"/>
          <w:szCs w:val="24"/>
        </w:rPr>
        <w:instrText>Ref</w:instrText>
      </w:r>
      <w:r w:rsidRPr="00E8212B">
        <w:rPr>
          <w:sz w:val="24"/>
          <w:szCs w:val="24"/>
          <w:lang w:val="ru-RU"/>
        </w:rPr>
        <w:instrText>59063359 \</w:instrText>
      </w:r>
      <w:r w:rsidRPr="00E8212B">
        <w:rPr>
          <w:sz w:val="24"/>
          <w:szCs w:val="24"/>
        </w:rPr>
        <w:instrText>r</w:instrText>
      </w:r>
      <w:r w:rsidRPr="00E8212B">
        <w:rPr>
          <w:sz w:val="24"/>
          <w:szCs w:val="24"/>
          <w:lang w:val="ru-RU"/>
        </w:rPr>
        <w:instrText xml:space="preserve"> \</w:instrText>
      </w:r>
      <w:r w:rsidRPr="00E8212B">
        <w:rPr>
          <w:sz w:val="24"/>
          <w:szCs w:val="24"/>
        </w:rPr>
        <w:instrText>h</w:instrText>
      </w:r>
      <w:r w:rsidRPr="00E8212B">
        <w:rPr>
          <w:sz w:val="24"/>
          <w:szCs w:val="24"/>
          <w:lang w:val="ru-RU"/>
        </w:rPr>
        <w:instrText xml:space="preserve"> </w:instrText>
      </w:r>
      <w:r w:rsidRPr="00635F5B">
        <w:rPr>
          <w:sz w:val="24"/>
          <w:szCs w:val="24"/>
          <w:lang w:val="ru-RU"/>
        </w:rPr>
        <w:instrText xml:space="preserve"> \* </w:instrText>
      </w:r>
      <w:r>
        <w:rPr>
          <w:sz w:val="24"/>
          <w:szCs w:val="24"/>
        </w:rPr>
        <w:instrText>MERGEFORMAT</w:instrText>
      </w:r>
      <w:r w:rsidRPr="00635F5B">
        <w:rPr>
          <w:sz w:val="24"/>
          <w:szCs w:val="24"/>
          <w:lang w:val="ru-RU"/>
        </w:rPr>
        <w:instrText xml:space="preserve"> </w:instrText>
      </w:r>
      <w:r w:rsidRPr="00E8212B">
        <w:rPr>
          <w:sz w:val="24"/>
          <w:szCs w:val="24"/>
        </w:rPr>
      </w:r>
      <w:r w:rsidRPr="00E8212B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0</w:t>
      </w:r>
      <w:r w:rsidRPr="00E8212B">
        <w:rPr>
          <w:sz w:val="24"/>
          <w:szCs w:val="24"/>
        </w:rPr>
        <w:fldChar w:fldCharType="end"/>
      </w:r>
      <w:r w:rsidRPr="00E8212B">
        <w:rPr>
          <w:sz w:val="24"/>
          <w:szCs w:val="24"/>
          <w:lang w:val="ru-RU"/>
        </w:rPr>
        <w:t>.</w:t>
      </w:r>
    </w:p>
    <w:p w14:paraId="4F0FF6EA" w14:textId="38C5DA45" w:rsidR="00E8212B" w:rsidRPr="00E8212B" w:rsidRDefault="00E8212B" w:rsidP="00E8212B">
      <w:pPr>
        <w:spacing w:before="120" w:line="288" w:lineRule="auto"/>
        <w:rPr>
          <w:sz w:val="24"/>
          <w:szCs w:val="24"/>
          <w:lang w:val="ru-RU"/>
        </w:rPr>
      </w:pPr>
      <w:r w:rsidRPr="00E8212B">
        <w:rPr>
          <w:sz w:val="24"/>
          <w:szCs w:val="24"/>
          <w:lang w:val="ru-RU"/>
        </w:rPr>
        <w:t xml:space="preserve">В </w:t>
      </w:r>
      <w:r w:rsidRPr="00E8212B">
        <w:rPr>
          <w:b/>
          <w:sz w:val="24"/>
          <w:szCs w:val="24"/>
          <w:lang w:val="ru-RU"/>
        </w:rPr>
        <w:t>Приложении №2 – Структура базы данных</w:t>
      </w:r>
      <w:r w:rsidR="00635F5B">
        <w:rPr>
          <w:b/>
          <w:sz w:val="24"/>
          <w:szCs w:val="24"/>
          <w:lang w:val="ru-RU"/>
        </w:rPr>
        <w:t xml:space="preserve"> системы</w:t>
      </w:r>
      <w:r w:rsidRPr="00E8212B">
        <w:rPr>
          <w:b/>
          <w:sz w:val="24"/>
          <w:szCs w:val="24"/>
          <w:lang w:val="ru-RU"/>
        </w:rPr>
        <w:t xml:space="preserve"> </w:t>
      </w:r>
      <w:r w:rsidRPr="00E8212B">
        <w:rPr>
          <w:sz w:val="24"/>
          <w:szCs w:val="24"/>
          <w:lang w:val="ru-RU"/>
        </w:rPr>
        <w:t>приведено предварительное описание структуры базы данных и дополнительных структур данных</w:t>
      </w:r>
      <w:r w:rsidRPr="00E8212B">
        <w:rPr>
          <w:b/>
          <w:sz w:val="24"/>
          <w:szCs w:val="24"/>
          <w:lang w:val="ru-RU"/>
        </w:rPr>
        <w:t xml:space="preserve"> </w:t>
      </w:r>
      <w:r w:rsidRPr="00E8212B">
        <w:rPr>
          <w:sz w:val="24"/>
          <w:szCs w:val="24"/>
          <w:lang w:val="ru-RU"/>
        </w:rPr>
        <w:t xml:space="preserve">с указанием сущностей, атрибутов, типов и описания по каждому атрибуту. Структура базы данных составлена с использованием информации, предоставленной </w:t>
      </w:r>
      <w:r w:rsidR="0011258E">
        <w:rPr>
          <w:sz w:val="24"/>
          <w:szCs w:val="24"/>
          <w:lang w:val="ru-RU"/>
        </w:rPr>
        <w:t>Заявителем</w:t>
      </w:r>
      <w:r w:rsidRPr="00E8212B">
        <w:rPr>
          <w:sz w:val="24"/>
          <w:szCs w:val="24"/>
          <w:lang w:val="ru-RU"/>
        </w:rPr>
        <w:t xml:space="preserve"> в </w:t>
      </w:r>
      <w:r w:rsidRPr="00E8212B">
        <w:rPr>
          <w:b/>
          <w:sz w:val="24"/>
          <w:szCs w:val="24"/>
          <w:lang w:val="ru-RU"/>
        </w:rPr>
        <w:t>Приложении №4 – Классификации</w:t>
      </w:r>
      <w:r w:rsidRPr="00E8212B">
        <w:rPr>
          <w:sz w:val="24"/>
          <w:szCs w:val="24"/>
          <w:lang w:val="ru-RU"/>
        </w:rPr>
        <w:t>. Окончательная реализация структуры базы данных в процессе разработки системы может измениться.</w:t>
      </w:r>
    </w:p>
    <w:p w14:paraId="32804387" w14:textId="77777777" w:rsidR="00E8212B" w:rsidRPr="00E8212B" w:rsidRDefault="00E8212B" w:rsidP="00E8212B">
      <w:pPr>
        <w:spacing w:before="120" w:line="288" w:lineRule="auto"/>
        <w:rPr>
          <w:sz w:val="24"/>
          <w:szCs w:val="24"/>
          <w:lang w:val="ru-RU"/>
        </w:rPr>
      </w:pPr>
    </w:p>
    <w:p w14:paraId="7DAB67AF" w14:textId="77777777" w:rsidR="00E8212B" w:rsidRDefault="00E8212B" w:rsidP="001223C8">
      <w:pPr>
        <w:pStyle w:val="affb"/>
        <w:numPr>
          <w:ilvl w:val="0"/>
          <w:numId w:val="18"/>
        </w:numPr>
        <w:spacing w:after="160" w:line="259" w:lineRule="auto"/>
        <w:jc w:val="left"/>
        <w:rPr>
          <w:b/>
        </w:rPr>
      </w:pPr>
      <w:r w:rsidRPr="00F82E9E">
        <w:rPr>
          <w:b/>
        </w:rPr>
        <w:t xml:space="preserve">Интерфейс </w:t>
      </w:r>
      <w:r>
        <w:rPr>
          <w:b/>
        </w:rPr>
        <w:t>Настройки</w:t>
      </w:r>
    </w:p>
    <w:p w14:paraId="33B59604" w14:textId="77777777" w:rsidR="00E8212B" w:rsidRDefault="00E8212B" w:rsidP="00E8212B">
      <w:pPr>
        <w:spacing w:line="288" w:lineRule="auto"/>
        <w:rPr>
          <w:sz w:val="24"/>
          <w:lang w:val="ru-RU"/>
        </w:rPr>
      </w:pPr>
      <w:r w:rsidRPr="00E8212B">
        <w:rPr>
          <w:sz w:val="24"/>
          <w:lang w:val="ru-RU"/>
        </w:rPr>
        <w:t>В разделе</w:t>
      </w:r>
      <w:r w:rsidRPr="00E8212B">
        <w:rPr>
          <w:b/>
          <w:sz w:val="24"/>
          <w:lang w:val="ru-RU"/>
        </w:rPr>
        <w:t xml:space="preserve"> Настройки </w:t>
      </w:r>
      <w:r w:rsidRPr="00E8212B">
        <w:rPr>
          <w:sz w:val="24"/>
          <w:lang w:val="ru-RU"/>
        </w:rPr>
        <w:t>необходимо реализовать возможность задавать значения по умолчанию для следующих параметров:</w:t>
      </w:r>
    </w:p>
    <w:p w14:paraId="53BC7F93" w14:textId="77777777" w:rsidR="00ED29B6" w:rsidRPr="00E8212B" w:rsidRDefault="00ED29B6" w:rsidP="00E8212B">
      <w:pPr>
        <w:spacing w:line="288" w:lineRule="auto"/>
        <w:rPr>
          <w:sz w:val="24"/>
          <w:lang w:val="ru-RU"/>
        </w:rPr>
      </w:pPr>
    </w:p>
    <w:tbl>
      <w:tblPr>
        <w:tblW w:w="6551" w:type="dxa"/>
        <w:tblLook w:val="04A0" w:firstRow="1" w:lastRow="0" w:firstColumn="1" w:lastColumn="0" w:noHBand="0" w:noVBand="1"/>
      </w:tblPr>
      <w:tblGrid>
        <w:gridCol w:w="5245"/>
        <w:gridCol w:w="1306"/>
      </w:tblGrid>
      <w:tr w:rsidR="00E8212B" w:rsidRPr="00C605AE" w14:paraId="384D0753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8F197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НДС</w:t>
            </w:r>
          </w:p>
        </w:tc>
        <w:tc>
          <w:tcPr>
            <w:tcW w:w="1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91B68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20%</w:t>
            </w:r>
          </w:p>
        </w:tc>
      </w:tr>
      <w:tr w:rsidR="00E8212B" w:rsidRPr="00C605AE" w14:paraId="59614347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ECAE0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Резерв</w:t>
            </w:r>
            <w:proofErr w:type="spellEnd"/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9E2DD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20%</w:t>
            </w:r>
          </w:p>
        </w:tc>
      </w:tr>
      <w:tr w:rsidR="00E8212B" w:rsidRPr="00C605AE" w14:paraId="3D6F8522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ED28A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ЗИП</w:t>
            </w:r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A024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10%</w:t>
            </w:r>
          </w:p>
        </w:tc>
      </w:tr>
      <w:tr w:rsidR="00E8212B" w:rsidRPr="00C605AE" w14:paraId="5D3A75AD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32D15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Высота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цоколя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,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мм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5869F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E8212B" w:rsidRPr="00C605AE" w14:paraId="738C5C2B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1479D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Коэффициент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свободного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пространства</w:t>
            </w:r>
            <w:proofErr w:type="spellEnd"/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51CBD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0,5</w:t>
            </w:r>
          </w:p>
        </w:tc>
      </w:tr>
      <w:tr w:rsidR="00E8212B" w:rsidRPr="00C605AE" w14:paraId="502D2FE8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8D1D5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Коэффициент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для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кабель-каналов</w:t>
            </w:r>
            <w:proofErr w:type="spellEnd"/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CE17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0,5</w:t>
            </w:r>
          </w:p>
        </w:tc>
      </w:tr>
      <w:tr w:rsidR="00E8212B" w:rsidRPr="00C605AE" w14:paraId="0C894BB0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3B22B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Коэффициент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наценки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на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комплектующие</w:t>
            </w:r>
            <w:proofErr w:type="spellEnd"/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021F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25%</w:t>
            </w:r>
          </w:p>
        </w:tc>
      </w:tr>
      <w:tr w:rsidR="00E8212B" w:rsidRPr="00C605AE" w14:paraId="3219C549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94C1F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Коэффициент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наценки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на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работы</w:t>
            </w:r>
            <w:proofErr w:type="spellEnd"/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A090A" w14:textId="77777777" w:rsidR="00E8212B" w:rsidRPr="00C605AE" w:rsidRDefault="00E8212B" w:rsidP="00E8212B">
            <w:pPr>
              <w:jc w:val="right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25%</w:t>
            </w:r>
          </w:p>
        </w:tc>
      </w:tr>
      <w:tr w:rsidR="00E8212B" w:rsidRPr="00C605AE" w14:paraId="38E78EE3" w14:textId="77777777" w:rsidTr="00E8212B">
        <w:trPr>
          <w:trHeight w:val="288"/>
        </w:trPr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256B7" w14:textId="77777777" w:rsidR="00E8212B" w:rsidRPr="00C605AE" w:rsidRDefault="00E8212B" w:rsidP="00E8212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C605AE">
              <w:rPr>
                <w:rFonts w:ascii="Calibri" w:hAnsi="Calibri" w:cs="Calibri"/>
                <w:color w:val="000000"/>
              </w:rPr>
              <w:t>Папка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для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C605AE">
              <w:rPr>
                <w:rFonts w:ascii="Calibri" w:hAnsi="Calibri" w:cs="Calibri"/>
                <w:color w:val="000000"/>
              </w:rPr>
              <w:t>сохранения</w:t>
            </w:r>
            <w:proofErr w:type="spellEnd"/>
            <w:r w:rsidRPr="00C605AE">
              <w:rPr>
                <w:rFonts w:ascii="Calibri" w:hAnsi="Calibri" w:cs="Calibri"/>
                <w:color w:val="000000"/>
              </w:rPr>
              <w:t xml:space="preserve"> ТКП</w:t>
            </w:r>
          </w:p>
        </w:tc>
        <w:tc>
          <w:tcPr>
            <w:tcW w:w="13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5721C" w14:textId="267152D8" w:rsidR="00E8212B" w:rsidRPr="00C605AE" w:rsidRDefault="00E8212B" w:rsidP="00E8212B">
            <w:pPr>
              <w:ind w:firstLine="0"/>
              <w:rPr>
                <w:rFonts w:ascii="Calibri" w:hAnsi="Calibri" w:cs="Calibri"/>
                <w:color w:val="000000"/>
              </w:rPr>
            </w:pPr>
            <w:r w:rsidRPr="00C605A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266177D4" w14:textId="77777777" w:rsidR="00E8212B" w:rsidRDefault="00E8212B" w:rsidP="00E8212B"/>
    <w:p w14:paraId="6FE9AE44" w14:textId="77777777" w:rsidR="008E1C42" w:rsidRDefault="008E1C42" w:rsidP="008E1C42">
      <w:pPr>
        <w:pStyle w:val="affb"/>
        <w:spacing w:after="160" w:line="259" w:lineRule="auto"/>
        <w:ind w:left="360" w:firstLine="0"/>
        <w:jc w:val="left"/>
        <w:rPr>
          <w:b/>
        </w:rPr>
      </w:pPr>
      <w:bookmarkStart w:id="46" w:name="_Ref59063359"/>
    </w:p>
    <w:p w14:paraId="043EBFEF" w14:textId="77777777" w:rsidR="00E8212B" w:rsidRDefault="00E8212B" w:rsidP="001223C8">
      <w:pPr>
        <w:pStyle w:val="affb"/>
        <w:numPr>
          <w:ilvl w:val="0"/>
          <w:numId w:val="18"/>
        </w:numPr>
        <w:spacing w:after="160" w:line="259" w:lineRule="auto"/>
        <w:jc w:val="left"/>
        <w:rPr>
          <w:b/>
        </w:rPr>
      </w:pPr>
      <w:r w:rsidRPr="00F82E9E">
        <w:rPr>
          <w:b/>
        </w:rPr>
        <w:t xml:space="preserve">Интерфейс </w:t>
      </w:r>
      <w:r>
        <w:rPr>
          <w:b/>
        </w:rPr>
        <w:t>Справочники</w:t>
      </w:r>
      <w:bookmarkEnd w:id="46"/>
    </w:p>
    <w:p w14:paraId="7655E4F9" w14:textId="77777777" w:rsidR="00E8212B" w:rsidRPr="00E8212B" w:rsidRDefault="00E8212B" w:rsidP="00E8212B">
      <w:pPr>
        <w:spacing w:after="240" w:line="288" w:lineRule="auto"/>
        <w:rPr>
          <w:sz w:val="24"/>
          <w:szCs w:val="24"/>
          <w:lang w:val="ru-RU"/>
        </w:rPr>
      </w:pPr>
      <w:r w:rsidRPr="00E8212B">
        <w:rPr>
          <w:sz w:val="24"/>
          <w:szCs w:val="24"/>
          <w:lang w:val="ru-RU"/>
        </w:rPr>
        <w:t>В интерфейсе</w:t>
      </w:r>
      <w:r w:rsidRPr="00E8212B">
        <w:rPr>
          <w:b/>
          <w:sz w:val="24"/>
          <w:szCs w:val="24"/>
          <w:lang w:val="ru-RU"/>
        </w:rPr>
        <w:t xml:space="preserve"> Справочники </w:t>
      </w:r>
      <w:r w:rsidRPr="00E8212B">
        <w:rPr>
          <w:sz w:val="24"/>
          <w:szCs w:val="24"/>
          <w:lang w:val="ru-RU"/>
        </w:rPr>
        <w:t>необходимо реализовать возможность редактирования следующих таблиц:</w:t>
      </w:r>
    </w:p>
    <w:p w14:paraId="583E2AA7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 xml:space="preserve">Заказчики </w:t>
      </w:r>
    </w:p>
    <w:p w14:paraId="63F72ECB" w14:textId="77777777" w:rsidR="00E8212B" w:rsidRPr="00E8212B" w:rsidRDefault="00E8212B" w:rsidP="001223C8">
      <w:pPr>
        <w:pStyle w:val="affb"/>
        <w:numPr>
          <w:ilvl w:val="0"/>
          <w:numId w:val="28"/>
        </w:numPr>
        <w:spacing w:after="60" w:line="288" w:lineRule="auto"/>
      </w:pPr>
      <w:r w:rsidRPr="00E8212B">
        <w:t xml:space="preserve">ИНН </w:t>
      </w:r>
    </w:p>
    <w:p w14:paraId="1CCB11B1" w14:textId="77777777" w:rsidR="00E8212B" w:rsidRPr="00E8212B" w:rsidRDefault="00E8212B" w:rsidP="001223C8">
      <w:pPr>
        <w:pStyle w:val="affb"/>
        <w:numPr>
          <w:ilvl w:val="0"/>
          <w:numId w:val="28"/>
        </w:numPr>
        <w:spacing w:after="60" w:line="288" w:lineRule="auto"/>
      </w:pPr>
      <w:r w:rsidRPr="00E8212B">
        <w:t>Наименование</w:t>
      </w:r>
    </w:p>
    <w:p w14:paraId="35727504" w14:textId="77777777" w:rsidR="00E8212B" w:rsidRPr="00E8212B" w:rsidRDefault="00E8212B" w:rsidP="00E8212B">
      <w:pPr>
        <w:pStyle w:val="affb"/>
        <w:spacing w:after="60" w:line="288" w:lineRule="auto"/>
        <w:ind w:left="1152"/>
      </w:pPr>
    </w:p>
    <w:p w14:paraId="02FFD966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proofErr w:type="spellStart"/>
      <w:r w:rsidRPr="00E8212B">
        <w:rPr>
          <w:b/>
        </w:rPr>
        <w:t>Вендоры</w:t>
      </w:r>
      <w:proofErr w:type="spellEnd"/>
    </w:p>
    <w:p w14:paraId="2C43C159" w14:textId="77777777" w:rsidR="00E8212B" w:rsidRPr="00E8212B" w:rsidRDefault="00E8212B" w:rsidP="001223C8">
      <w:pPr>
        <w:pStyle w:val="affb"/>
        <w:numPr>
          <w:ilvl w:val="0"/>
          <w:numId w:val="35"/>
        </w:numPr>
        <w:spacing w:after="60" w:line="288" w:lineRule="auto"/>
      </w:pPr>
      <w:r w:rsidRPr="00E8212B">
        <w:t>Наименование</w:t>
      </w:r>
    </w:p>
    <w:p w14:paraId="3E5D3C04" w14:textId="77777777" w:rsidR="00E8212B" w:rsidRPr="00E8212B" w:rsidRDefault="00E8212B" w:rsidP="00E8212B">
      <w:pPr>
        <w:pStyle w:val="affb"/>
        <w:spacing w:after="60" w:line="288" w:lineRule="auto"/>
        <w:ind w:left="1152"/>
      </w:pPr>
    </w:p>
    <w:p w14:paraId="19D43747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>Пользователи</w:t>
      </w:r>
    </w:p>
    <w:p w14:paraId="7D595FC1" w14:textId="77777777" w:rsidR="00E8212B" w:rsidRPr="00E8212B" w:rsidRDefault="00E8212B" w:rsidP="001223C8">
      <w:pPr>
        <w:pStyle w:val="affb"/>
        <w:numPr>
          <w:ilvl w:val="0"/>
          <w:numId w:val="29"/>
        </w:numPr>
        <w:spacing w:after="60" w:line="288" w:lineRule="auto"/>
      </w:pPr>
      <w:r w:rsidRPr="00E8212B">
        <w:t>Логин</w:t>
      </w:r>
    </w:p>
    <w:p w14:paraId="68BB5B75" w14:textId="77777777" w:rsidR="00E8212B" w:rsidRPr="00E8212B" w:rsidRDefault="00E8212B" w:rsidP="001223C8">
      <w:pPr>
        <w:pStyle w:val="affb"/>
        <w:numPr>
          <w:ilvl w:val="0"/>
          <w:numId w:val="29"/>
        </w:numPr>
        <w:spacing w:after="60" w:line="288" w:lineRule="auto"/>
      </w:pPr>
      <w:r w:rsidRPr="00E8212B">
        <w:t>Пароль</w:t>
      </w:r>
    </w:p>
    <w:p w14:paraId="76B08A84" w14:textId="77777777" w:rsidR="00E8212B" w:rsidRPr="00E8212B" w:rsidRDefault="00E8212B" w:rsidP="001223C8">
      <w:pPr>
        <w:pStyle w:val="affb"/>
        <w:numPr>
          <w:ilvl w:val="0"/>
          <w:numId w:val="29"/>
        </w:numPr>
        <w:spacing w:after="60" w:line="288" w:lineRule="auto"/>
      </w:pPr>
      <w:r w:rsidRPr="00E8212B">
        <w:t xml:space="preserve">ФИО </w:t>
      </w:r>
    </w:p>
    <w:p w14:paraId="6DBEE32F" w14:textId="77777777" w:rsidR="00E8212B" w:rsidRPr="00E8212B" w:rsidRDefault="00E8212B" w:rsidP="001223C8">
      <w:pPr>
        <w:pStyle w:val="affb"/>
        <w:numPr>
          <w:ilvl w:val="0"/>
          <w:numId w:val="29"/>
        </w:numPr>
        <w:spacing w:after="60" w:line="288" w:lineRule="auto"/>
      </w:pPr>
      <w:r w:rsidRPr="00E8212B">
        <w:t xml:space="preserve">Должность </w:t>
      </w:r>
    </w:p>
    <w:p w14:paraId="4F1E7E61" w14:textId="77777777" w:rsidR="00E8212B" w:rsidRPr="00E8212B" w:rsidRDefault="00E8212B" w:rsidP="001223C8">
      <w:pPr>
        <w:pStyle w:val="affb"/>
        <w:numPr>
          <w:ilvl w:val="0"/>
          <w:numId w:val="29"/>
        </w:numPr>
        <w:spacing w:after="60" w:line="288" w:lineRule="auto"/>
      </w:pPr>
      <w:r w:rsidRPr="00E8212B">
        <w:t xml:space="preserve">Телефон </w:t>
      </w:r>
    </w:p>
    <w:p w14:paraId="5FE33643" w14:textId="77777777" w:rsidR="00E8212B" w:rsidRPr="00E8212B" w:rsidRDefault="00E8212B" w:rsidP="001223C8">
      <w:pPr>
        <w:pStyle w:val="affb"/>
        <w:numPr>
          <w:ilvl w:val="0"/>
          <w:numId w:val="29"/>
        </w:numPr>
        <w:spacing w:after="60" w:line="288" w:lineRule="auto"/>
      </w:pPr>
      <w:r w:rsidRPr="00E8212B">
        <w:t>E-</w:t>
      </w:r>
      <w:proofErr w:type="spellStart"/>
      <w:r w:rsidRPr="00E8212B">
        <w:t>mail</w:t>
      </w:r>
      <w:proofErr w:type="spellEnd"/>
    </w:p>
    <w:p w14:paraId="2AA59F2E" w14:textId="77777777" w:rsidR="00E8212B" w:rsidRPr="00E8212B" w:rsidRDefault="00E8212B" w:rsidP="00E8212B">
      <w:pPr>
        <w:pStyle w:val="affb"/>
        <w:spacing w:after="60" w:line="288" w:lineRule="auto"/>
        <w:ind w:left="1152"/>
      </w:pPr>
    </w:p>
    <w:p w14:paraId="2ED85E56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>Ставки специалистов</w:t>
      </w:r>
    </w:p>
    <w:p w14:paraId="3DA7CCAE" w14:textId="77777777" w:rsidR="00E8212B" w:rsidRPr="00E8212B" w:rsidRDefault="00E8212B" w:rsidP="001223C8">
      <w:pPr>
        <w:pStyle w:val="affb"/>
        <w:numPr>
          <w:ilvl w:val="0"/>
          <w:numId w:val="30"/>
        </w:numPr>
        <w:spacing w:after="60" w:line="288" w:lineRule="auto"/>
      </w:pPr>
      <w:r w:rsidRPr="00E8212B">
        <w:t>Должность</w:t>
      </w:r>
    </w:p>
    <w:p w14:paraId="6963F4F8" w14:textId="77777777" w:rsidR="00E8212B" w:rsidRPr="00E8212B" w:rsidRDefault="00E8212B" w:rsidP="001223C8">
      <w:pPr>
        <w:pStyle w:val="affb"/>
        <w:numPr>
          <w:ilvl w:val="0"/>
          <w:numId w:val="30"/>
        </w:numPr>
        <w:spacing w:after="60" w:line="288" w:lineRule="auto"/>
      </w:pPr>
      <w:r w:rsidRPr="00E8212B">
        <w:t>Оклад, руб.</w:t>
      </w:r>
    </w:p>
    <w:p w14:paraId="3AB9AC0E" w14:textId="77777777" w:rsidR="00E8212B" w:rsidRPr="00E8212B" w:rsidRDefault="00E8212B" w:rsidP="001223C8">
      <w:pPr>
        <w:pStyle w:val="affb"/>
        <w:numPr>
          <w:ilvl w:val="0"/>
          <w:numId w:val="30"/>
        </w:numPr>
        <w:spacing w:after="60" w:line="288" w:lineRule="auto"/>
      </w:pPr>
      <w:r w:rsidRPr="00E8212B">
        <w:t>По умолчанию</w:t>
      </w:r>
    </w:p>
    <w:p w14:paraId="000A6663" w14:textId="77777777" w:rsidR="00E8212B" w:rsidRPr="00E8212B" w:rsidRDefault="00E8212B" w:rsidP="00E8212B">
      <w:pPr>
        <w:pStyle w:val="affb"/>
        <w:spacing w:after="60" w:line="288" w:lineRule="auto"/>
        <w:ind w:left="1152"/>
      </w:pPr>
    </w:p>
    <w:p w14:paraId="2A069A84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>Разделы документации</w:t>
      </w:r>
    </w:p>
    <w:p w14:paraId="5A62766C" w14:textId="77777777" w:rsidR="00E8212B" w:rsidRPr="00E8212B" w:rsidRDefault="00E8212B" w:rsidP="001223C8">
      <w:pPr>
        <w:pStyle w:val="affb"/>
        <w:numPr>
          <w:ilvl w:val="0"/>
          <w:numId w:val="31"/>
        </w:numPr>
        <w:spacing w:after="60" w:line="288" w:lineRule="auto"/>
      </w:pPr>
      <w:r w:rsidRPr="00E8212B">
        <w:t>Часть проекта</w:t>
      </w:r>
    </w:p>
    <w:p w14:paraId="0E65E4C1" w14:textId="77777777" w:rsidR="00E8212B" w:rsidRPr="00E8212B" w:rsidRDefault="00E8212B" w:rsidP="001223C8">
      <w:pPr>
        <w:pStyle w:val="affb"/>
        <w:numPr>
          <w:ilvl w:val="0"/>
          <w:numId w:val="31"/>
        </w:numPr>
        <w:spacing w:after="60" w:line="288" w:lineRule="auto"/>
      </w:pPr>
      <w:r w:rsidRPr="00E8212B">
        <w:t>Шифр раздела</w:t>
      </w:r>
    </w:p>
    <w:p w14:paraId="76057995" w14:textId="77777777" w:rsidR="00E8212B" w:rsidRPr="00E8212B" w:rsidRDefault="00E8212B" w:rsidP="00E8212B">
      <w:pPr>
        <w:pStyle w:val="affb"/>
        <w:spacing w:line="288" w:lineRule="auto"/>
        <w:ind w:left="792"/>
        <w:rPr>
          <w:b/>
        </w:rPr>
      </w:pPr>
    </w:p>
    <w:p w14:paraId="4B162F2E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>Нормы трудозатрат по документам</w:t>
      </w:r>
    </w:p>
    <w:p w14:paraId="2D1CE0D6" w14:textId="77777777" w:rsidR="00E8212B" w:rsidRPr="00E8212B" w:rsidRDefault="00E8212B" w:rsidP="001223C8">
      <w:pPr>
        <w:pStyle w:val="affb"/>
        <w:numPr>
          <w:ilvl w:val="0"/>
          <w:numId w:val="32"/>
        </w:numPr>
        <w:spacing w:after="60" w:line="288" w:lineRule="auto"/>
      </w:pPr>
      <w:r w:rsidRPr="00E8212B">
        <w:t>Шифр документа</w:t>
      </w:r>
    </w:p>
    <w:p w14:paraId="47EA4583" w14:textId="77777777" w:rsidR="00E8212B" w:rsidRPr="00E8212B" w:rsidRDefault="00E8212B" w:rsidP="001223C8">
      <w:pPr>
        <w:pStyle w:val="affb"/>
        <w:numPr>
          <w:ilvl w:val="0"/>
          <w:numId w:val="32"/>
        </w:numPr>
        <w:spacing w:after="60" w:line="288" w:lineRule="auto"/>
      </w:pPr>
      <w:r w:rsidRPr="00E8212B">
        <w:t>Наименование документа</w:t>
      </w:r>
    </w:p>
    <w:p w14:paraId="01798F48" w14:textId="77777777" w:rsidR="00E8212B" w:rsidRPr="00E8212B" w:rsidRDefault="00E8212B" w:rsidP="001223C8">
      <w:pPr>
        <w:pStyle w:val="affb"/>
        <w:numPr>
          <w:ilvl w:val="0"/>
          <w:numId w:val="32"/>
        </w:numPr>
        <w:spacing w:after="60" w:line="288" w:lineRule="auto"/>
      </w:pPr>
      <w:r w:rsidRPr="00E8212B">
        <w:t xml:space="preserve">Раздел документации (выбор из таблицы </w:t>
      </w:r>
      <w:r w:rsidRPr="00E8212B">
        <w:rPr>
          <w:b/>
        </w:rPr>
        <w:t>Разделы документации</w:t>
      </w:r>
      <w:r w:rsidRPr="00E8212B">
        <w:t>)</w:t>
      </w:r>
    </w:p>
    <w:p w14:paraId="2F7A64B8" w14:textId="77777777" w:rsidR="00E8212B" w:rsidRPr="00E8212B" w:rsidRDefault="00E8212B" w:rsidP="001223C8">
      <w:pPr>
        <w:pStyle w:val="affb"/>
        <w:numPr>
          <w:ilvl w:val="0"/>
          <w:numId w:val="32"/>
        </w:numPr>
        <w:spacing w:after="60" w:line="288" w:lineRule="auto"/>
      </w:pPr>
      <w:r w:rsidRPr="00E8212B">
        <w:t>Код документа</w:t>
      </w:r>
    </w:p>
    <w:p w14:paraId="0576BD17" w14:textId="77777777" w:rsidR="00E8212B" w:rsidRPr="00E8212B" w:rsidRDefault="00E8212B" w:rsidP="001223C8">
      <w:pPr>
        <w:pStyle w:val="affb"/>
        <w:numPr>
          <w:ilvl w:val="0"/>
          <w:numId w:val="32"/>
        </w:numPr>
        <w:spacing w:after="60" w:line="288" w:lineRule="auto"/>
      </w:pPr>
      <w:r w:rsidRPr="00E8212B">
        <w:t xml:space="preserve">Исполнитель (выбор из таблицы </w:t>
      </w:r>
      <w:r w:rsidRPr="00E8212B">
        <w:rPr>
          <w:b/>
        </w:rPr>
        <w:t>Ставки специалистов</w:t>
      </w:r>
      <w:r w:rsidRPr="00E8212B">
        <w:t>)</w:t>
      </w:r>
    </w:p>
    <w:p w14:paraId="3740DCF5" w14:textId="77777777" w:rsidR="00E8212B" w:rsidRPr="00E8212B" w:rsidRDefault="00E8212B" w:rsidP="001223C8">
      <w:pPr>
        <w:pStyle w:val="affb"/>
        <w:numPr>
          <w:ilvl w:val="0"/>
          <w:numId w:val="32"/>
        </w:numPr>
        <w:spacing w:after="60" w:line="288" w:lineRule="auto"/>
      </w:pPr>
      <w:r w:rsidRPr="00E8212B">
        <w:t xml:space="preserve">Норма, </w:t>
      </w:r>
      <w:proofErr w:type="spellStart"/>
      <w:r w:rsidRPr="00E8212B">
        <w:t>дн</w:t>
      </w:r>
      <w:proofErr w:type="spellEnd"/>
    </w:p>
    <w:p w14:paraId="4E696AAC" w14:textId="77777777" w:rsidR="00E8212B" w:rsidRPr="00E8212B" w:rsidRDefault="00E8212B" w:rsidP="00E8212B">
      <w:pPr>
        <w:pStyle w:val="affb"/>
        <w:spacing w:after="60" w:line="288" w:lineRule="auto"/>
        <w:ind w:left="1152"/>
      </w:pPr>
    </w:p>
    <w:p w14:paraId="3D2E2B8A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>Наборы документов</w:t>
      </w:r>
    </w:p>
    <w:p w14:paraId="2F492BEB" w14:textId="77777777" w:rsidR="00E8212B" w:rsidRPr="00E8212B" w:rsidRDefault="00E8212B" w:rsidP="001223C8">
      <w:pPr>
        <w:pStyle w:val="affb"/>
        <w:numPr>
          <w:ilvl w:val="0"/>
          <w:numId w:val="33"/>
        </w:numPr>
        <w:spacing w:after="60" w:line="288" w:lineRule="auto"/>
      </w:pPr>
      <w:r w:rsidRPr="00E8212B">
        <w:t>Наименование набора</w:t>
      </w:r>
    </w:p>
    <w:p w14:paraId="2526A798" w14:textId="77777777" w:rsidR="00E8212B" w:rsidRPr="00E8212B" w:rsidRDefault="00E8212B" w:rsidP="001223C8">
      <w:pPr>
        <w:pStyle w:val="affb"/>
        <w:numPr>
          <w:ilvl w:val="0"/>
          <w:numId w:val="33"/>
        </w:numPr>
        <w:spacing w:after="60" w:line="288" w:lineRule="auto"/>
      </w:pPr>
      <w:r w:rsidRPr="00E8212B">
        <w:t xml:space="preserve">Шифр документа (выбор из таблицы </w:t>
      </w:r>
      <w:r w:rsidRPr="00E8212B">
        <w:rPr>
          <w:b/>
        </w:rPr>
        <w:t>Нормы трудозатрат по документам</w:t>
      </w:r>
      <w:r w:rsidRPr="00E8212B">
        <w:t>)</w:t>
      </w:r>
    </w:p>
    <w:p w14:paraId="56F84829" w14:textId="77777777" w:rsidR="00E8212B" w:rsidRPr="00E8212B" w:rsidRDefault="00E8212B" w:rsidP="00E8212B">
      <w:pPr>
        <w:spacing w:after="60" w:line="288" w:lineRule="auto"/>
        <w:rPr>
          <w:sz w:val="24"/>
          <w:szCs w:val="24"/>
          <w:lang w:val="ru-RU"/>
        </w:rPr>
      </w:pPr>
    </w:p>
    <w:p w14:paraId="0DF533D9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 xml:space="preserve">Единицы измерения </w:t>
      </w:r>
    </w:p>
    <w:p w14:paraId="12D2D557" w14:textId="77777777" w:rsidR="00E8212B" w:rsidRPr="00E8212B" w:rsidRDefault="00E8212B" w:rsidP="001223C8">
      <w:pPr>
        <w:pStyle w:val="affb"/>
        <w:numPr>
          <w:ilvl w:val="0"/>
          <w:numId w:val="36"/>
        </w:numPr>
        <w:spacing w:after="60" w:line="288" w:lineRule="auto"/>
      </w:pPr>
      <w:r w:rsidRPr="00E8212B">
        <w:t xml:space="preserve">Наименование </w:t>
      </w:r>
    </w:p>
    <w:p w14:paraId="3D4F255A" w14:textId="77777777" w:rsidR="00E8212B" w:rsidRPr="00E8212B" w:rsidRDefault="00E8212B" w:rsidP="001223C8">
      <w:pPr>
        <w:pStyle w:val="affb"/>
        <w:numPr>
          <w:ilvl w:val="0"/>
          <w:numId w:val="36"/>
        </w:numPr>
        <w:spacing w:after="60" w:line="288" w:lineRule="auto"/>
      </w:pPr>
      <w:r w:rsidRPr="00E8212B">
        <w:t xml:space="preserve">Код </w:t>
      </w:r>
    </w:p>
    <w:p w14:paraId="2058B0C2" w14:textId="77777777" w:rsidR="00E8212B" w:rsidRPr="00E8212B" w:rsidRDefault="00E8212B" w:rsidP="001223C8">
      <w:pPr>
        <w:pStyle w:val="affb"/>
        <w:numPr>
          <w:ilvl w:val="0"/>
          <w:numId w:val="36"/>
        </w:numPr>
        <w:spacing w:after="60" w:line="288" w:lineRule="auto"/>
      </w:pPr>
      <w:r w:rsidRPr="00E8212B">
        <w:t>Наименование полное</w:t>
      </w:r>
    </w:p>
    <w:p w14:paraId="0581CBC3" w14:textId="77777777" w:rsidR="00E8212B" w:rsidRPr="00E8212B" w:rsidRDefault="00E8212B" w:rsidP="00E8212B">
      <w:pPr>
        <w:pStyle w:val="affb"/>
        <w:spacing w:after="60" w:line="288" w:lineRule="auto"/>
        <w:ind w:left="1152"/>
      </w:pPr>
    </w:p>
    <w:p w14:paraId="5F729DAD" w14:textId="77777777" w:rsidR="00E8212B" w:rsidRPr="00E8212B" w:rsidRDefault="00E8212B" w:rsidP="001223C8">
      <w:pPr>
        <w:pStyle w:val="affb"/>
        <w:numPr>
          <w:ilvl w:val="1"/>
          <w:numId w:val="18"/>
        </w:numPr>
        <w:spacing w:after="160" w:line="288" w:lineRule="auto"/>
        <w:jc w:val="left"/>
        <w:rPr>
          <w:b/>
        </w:rPr>
      </w:pPr>
      <w:r w:rsidRPr="00E8212B">
        <w:rPr>
          <w:b/>
        </w:rPr>
        <w:t>Номенклатура</w:t>
      </w:r>
    </w:p>
    <w:p w14:paraId="4B17EBA2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Вид номенклатуры</w:t>
      </w:r>
    </w:p>
    <w:p w14:paraId="6FB7945E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proofErr w:type="spellStart"/>
      <w:r w:rsidRPr="00E8212B">
        <w:lastRenderedPageBreak/>
        <w:t>Вендор</w:t>
      </w:r>
      <w:proofErr w:type="spellEnd"/>
      <w:r w:rsidRPr="00E8212B">
        <w:t xml:space="preserve"> (выбор из таблицы </w:t>
      </w:r>
      <w:proofErr w:type="spellStart"/>
      <w:r w:rsidRPr="00E8212B">
        <w:rPr>
          <w:b/>
        </w:rPr>
        <w:t>Вендоры</w:t>
      </w:r>
      <w:proofErr w:type="spellEnd"/>
      <w:r w:rsidRPr="00E8212B">
        <w:t>)</w:t>
      </w:r>
    </w:p>
    <w:p w14:paraId="70C3D747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Код 1С</w:t>
      </w:r>
    </w:p>
    <w:p w14:paraId="2426A5D2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 xml:space="preserve">По умолчанию </w:t>
      </w:r>
    </w:p>
    <w:p w14:paraId="79B439D5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 xml:space="preserve">Единица измерения (выбор из таблицы </w:t>
      </w:r>
      <w:r w:rsidRPr="00E8212B">
        <w:rPr>
          <w:b/>
        </w:rPr>
        <w:t>Единицы измерения</w:t>
      </w:r>
      <w:r w:rsidRPr="00E8212B">
        <w:t>)</w:t>
      </w:r>
    </w:p>
    <w:p w14:paraId="121BAAB3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Цена</w:t>
      </w:r>
    </w:p>
    <w:p w14:paraId="4A70547E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Дата обновления</w:t>
      </w:r>
    </w:p>
    <w:p w14:paraId="526639D8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Длина</w:t>
      </w:r>
    </w:p>
    <w:p w14:paraId="36C5E5AA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Ширина</w:t>
      </w:r>
    </w:p>
    <w:p w14:paraId="61088E90" w14:textId="77777777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>Класс</w:t>
      </w:r>
    </w:p>
    <w:p w14:paraId="2052020E" w14:textId="277935A8" w:rsidR="00E8212B" w:rsidRPr="00E8212B" w:rsidRDefault="00E8212B" w:rsidP="001223C8">
      <w:pPr>
        <w:pStyle w:val="affb"/>
        <w:numPr>
          <w:ilvl w:val="0"/>
          <w:numId w:val="34"/>
        </w:numPr>
        <w:spacing w:after="60" w:line="288" w:lineRule="auto"/>
      </w:pPr>
      <w:r w:rsidRPr="00E8212B">
        <w:t xml:space="preserve">Характеристики (Набор характеристик определяется видом номенклатуры и приведен в разделе </w:t>
      </w:r>
      <w:r w:rsidRPr="00E8212B">
        <w:rPr>
          <w:b/>
        </w:rPr>
        <w:t>Описание структур данных Приложения №2 – Структура базы данных</w:t>
      </w:r>
      <w:r w:rsidR="00635F5B">
        <w:rPr>
          <w:b/>
        </w:rPr>
        <w:t xml:space="preserve"> системы</w:t>
      </w:r>
      <w:r w:rsidRPr="00E8212B">
        <w:t>)</w:t>
      </w:r>
    </w:p>
    <w:p w14:paraId="0525A177" w14:textId="77777777" w:rsidR="00E8212B" w:rsidRPr="00E8212B" w:rsidRDefault="00E8212B" w:rsidP="00E8212B">
      <w:pPr>
        <w:spacing w:after="60" w:line="288" w:lineRule="auto"/>
        <w:ind w:firstLine="708"/>
        <w:rPr>
          <w:sz w:val="24"/>
          <w:szCs w:val="24"/>
          <w:lang w:val="ru-RU"/>
        </w:rPr>
      </w:pPr>
    </w:p>
    <w:p w14:paraId="0FB0058F" w14:textId="5A8FC645" w:rsidR="00E8212B" w:rsidRPr="00E8212B" w:rsidRDefault="00E8212B" w:rsidP="00E8212B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E8212B">
        <w:rPr>
          <w:sz w:val="24"/>
          <w:szCs w:val="24"/>
          <w:lang w:val="ru-RU"/>
        </w:rPr>
        <w:t xml:space="preserve">Необходимо реализовать возможность загрузки номенклатуры из файла </w:t>
      </w:r>
      <w:r w:rsidRPr="00E8212B">
        <w:rPr>
          <w:sz w:val="24"/>
          <w:szCs w:val="24"/>
        </w:rPr>
        <w:t>Excel</w:t>
      </w:r>
      <w:r w:rsidRPr="00E8212B">
        <w:rPr>
          <w:sz w:val="24"/>
          <w:szCs w:val="24"/>
          <w:lang w:val="ru-RU"/>
        </w:rPr>
        <w:t xml:space="preserve">, формат файла должен строго соответствовать описанию таблицы </w:t>
      </w:r>
      <w:r w:rsidRPr="00E8212B">
        <w:rPr>
          <w:b/>
          <w:sz w:val="24"/>
          <w:szCs w:val="24"/>
          <w:lang w:val="ru-RU"/>
        </w:rPr>
        <w:t>Номенклатура с учетом набора характеристик</w:t>
      </w:r>
      <w:r w:rsidRPr="00E8212B">
        <w:rPr>
          <w:sz w:val="24"/>
          <w:szCs w:val="24"/>
          <w:lang w:val="ru-RU"/>
        </w:rPr>
        <w:t xml:space="preserve"> </w:t>
      </w:r>
      <w:r w:rsidRPr="00E8212B">
        <w:rPr>
          <w:b/>
          <w:sz w:val="24"/>
          <w:szCs w:val="24"/>
          <w:lang w:val="ru-RU"/>
        </w:rPr>
        <w:t>Приложения №2 – Структура базы данных</w:t>
      </w:r>
      <w:r w:rsidR="00635F5B">
        <w:rPr>
          <w:b/>
          <w:sz w:val="24"/>
          <w:szCs w:val="24"/>
          <w:lang w:val="ru-RU"/>
        </w:rPr>
        <w:t xml:space="preserve"> системы</w:t>
      </w:r>
      <w:r w:rsidRPr="00E8212B">
        <w:rPr>
          <w:b/>
          <w:sz w:val="24"/>
          <w:szCs w:val="24"/>
          <w:lang w:val="ru-RU"/>
        </w:rPr>
        <w:t xml:space="preserve">. </w:t>
      </w:r>
      <w:r w:rsidRPr="00E8212B">
        <w:rPr>
          <w:sz w:val="24"/>
          <w:szCs w:val="24"/>
          <w:lang w:val="ru-RU"/>
        </w:rPr>
        <w:t>С помощью данной функции будет возможность загрузить первоначальные данные в систему, а также подгружать прайс-листы поставщиков.</w:t>
      </w:r>
    </w:p>
    <w:p w14:paraId="6ED202AF" w14:textId="77777777" w:rsidR="00E8212B" w:rsidRPr="00E8212B" w:rsidRDefault="00E8212B" w:rsidP="00E8212B">
      <w:pPr>
        <w:spacing w:line="288" w:lineRule="auto"/>
        <w:rPr>
          <w:b/>
          <w:sz w:val="24"/>
          <w:szCs w:val="24"/>
          <w:lang w:val="ru-RU"/>
        </w:rPr>
      </w:pPr>
      <w:r w:rsidRPr="00E8212B">
        <w:rPr>
          <w:b/>
          <w:sz w:val="24"/>
          <w:szCs w:val="24"/>
          <w:lang w:val="ru-RU"/>
        </w:rPr>
        <w:br w:type="page"/>
      </w:r>
    </w:p>
    <w:p w14:paraId="09BDD536" w14:textId="77777777" w:rsidR="00E8212B" w:rsidRPr="00F82E9E" w:rsidRDefault="00E8212B" w:rsidP="001223C8">
      <w:pPr>
        <w:pStyle w:val="affb"/>
        <w:numPr>
          <w:ilvl w:val="0"/>
          <w:numId w:val="18"/>
        </w:numPr>
        <w:spacing w:after="160" w:line="259" w:lineRule="auto"/>
        <w:jc w:val="left"/>
        <w:rPr>
          <w:b/>
        </w:rPr>
      </w:pPr>
      <w:r w:rsidRPr="00F82E9E">
        <w:rPr>
          <w:b/>
        </w:rPr>
        <w:lastRenderedPageBreak/>
        <w:t xml:space="preserve">Интерфейс </w:t>
      </w:r>
      <w:r>
        <w:rPr>
          <w:b/>
        </w:rPr>
        <w:t>Заказы</w:t>
      </w:r>
    </w:p>
    <w:p w14:paraId="52A91FCE" w14:textId="77777777" w:rsidR="00E8212B" w:rsidRDefault="00E8212B" w:rsidP="005F6B59">
      <w:pPr>
        <w:ind w:firstLine="0"/>
        <w:rPr>
          <w:b/>
        </w:rPr>
      </w:pPr>
      <w:r w:rsidRPr="0033248C">
        <w:rPr>
          <w:noProof/>
          <w:lang w:val="ru-RU"/>
        </w:rPr>
        <w:drawing>
          <wp:inline distT="0" distB="0" distL="0" distR="0" wp14:anchorId="7A7534FB" wp14:editId="7D7E814F">
            <wp:extent cx="6120130" cy="84744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2A78" w14:textId="77777777" w:rsidR="005F6B59" w:rsidRDefault="005F6B59" w:rsidP="005F6B59">
      <w:pPr>
        <w:ind w:firstLine="0"/>
        <w:rPr>
          <w:b/>
        </w:rPr>
      </w:pPr>
    </w:p>
    <w:p w14:paraId="3D35FB9A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>В данном интерфейсе формируется перечень всех заказов, созданных в системе и ТКП по ним. При этом в остальных интерфейсах системы (Сигналы, Спецификация ТКП, Трудозатраты) формируются данные по выбранному заказу на котором позиционируется курсор в этом интерфейсе (далее – текущий заказ).</w:t>
      </w:r>
    </w:p>
    <w:p w14:paraId="5B020DA6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>Необходимо предусмотреть возможность фильтрации и сортировки по всем полям интерфейса.</w:t>
      </w:r>
    </w:p>
    <w:p w14:paraId="78D276D0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>Необходимо предусмотреть возможность менять порядок следования полей, ширину поля, скрывать и открывать видимость полей.</w:t>
      </w:r>
    </w:p>
    <w:p w14:paraId="3D24FDC7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 xml:space="preserve">По </w:t>
      </w:r>
      <w:proofErr w:type="gramStart"/>
      <w:r w:rsidRPr="005F6B59">
        <w:rPr>
          <w:sz w:val="24"/>
          <w:lang w:val="ru-RU"/>
        </w:rPr>
        <w:t xml:space="preserve">кнопке </w:t>
      </w:r>
      <w:r w:rsidRPr="005F6B59">
        <w:rPr>
          <w:noProof/>
          <w:sz w:val="24"/>
          <w:lang w:val="ru-RU"/>
        </w:rPr>
        <w:drawing>
          <wp:inline distT="0" distB="0" distL="0" distR="0" wp14:anchorId="7933A4EA" wp14:editId="4D4A9088">
            <wp:extent cx="238904" cy="254635"/>
            <wp:effectExtent l="0" t="0" r="8890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920" cy="2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B59">
        <w:rPr>
          <w:sz w:val="24"/>
          <w:lang w:val="ru-RU"/>
        </w:rPr>
        <w:t xml:space="preserve"> </w:t>
      </w:r>
      <w:r w:rsidRPr="005F6B59">
        <w:rPr>
          <w:b/>
          <w:sz w:val="24"/>
          <w:lang w:val="ru-RU"/>
        </w:rPr>
        <w:t>Создать</w:t>
      </w:r>
      <w:proofErr w:type="gramEnd"/>
      <w:r w:rsidRPr="005F6B59">
        <w:rPr>
          <w:sz w:val="24"/>
          <w:lang w:val="ru-RU"/>
        </w:rPr>
        <w:t xml:space="preserve"> – создается новый заказ, добавляется новая пустая строка в таблице. При этом </w:t>
      </w:r>
      <w:r w:rsidRPr="005F6B59">
        <w:rPr>
          <w:b/>
          <w:sz w:val="24"/>
          <w:lang w:val="ru-RU"/>
        </w:rPr>
        <w:t>№ ТКП</w:t>
      </w:r>
      <w:r w:rsidRPr="005F6B59">
        <w:rPr>
          <w:sz w:val="24"/>
          <w:lang w:val="ru-RU"/>
        </w:rPr>
        <w:t xml:space="preserve"> формируется по порядку, </w:t>
      </w:r>
      <w:r w:rsidRPr="005F6B59">
        <w:rPr>
          <w:b/>
          <w:sz w:val="24"/>
          <w:lang w:val="ru-RU"/>
        </w:rPr>
        <w:t xml:space="preserve">№ ревизии </w:t>
      </w:r>
      <w:r w:rsidRPr="005F6B59">
        <w:rPr>
          <w:sz w:val="24"/>
          <w:lang w:val="ru-RU"/>
        </w:rPr>
        <w:t xml:space="preserve">не заполняется. </w:t>
      </w:r>
    </w:p>
    <w:p w14:paraId="4F288AA4" w14:textId="66DC1457" w:rsidR="00E8212B" w:rsidRPr="005F6B59" w:rsidRDefault="00E8212B" w:rsidP="005F6B59">
      <w:pPr>
        <w:spacing w:after="60" w:line="288" w:lineRule="auto"/>
        <w:rPr>
          <w:b/>
          <w:sz w:val="24"/>
          <w:lang w:val="ru-RU"/>
        </w:rPr>
      </w:pPr>
      <w:r w:rsidRPr="005F6B59">
        <w:rPr>
          <w:sz w:val="24"/>
          <w:lang w:val="ru-RU"/>
        </w:rPr>
        <w:t xml:space="preserve">По </w:t>
      </w:r>
      <w:proofErr w:type="gramStart"/>
      <w:r w:rsidRPr="005F6B59">
        <w:rPr>
          <w:sz w:val="24"/>
          <w:lang w:val="ru-RU"/>
        </w:rPr>
        <w:t xml:space="preserve">кнопке </w:t>
      </w:r>
      <w:r w:rsidRPr="005F6B59">
        <w:rPr>
          <w:noProof/>
          <w:sz w:val="24"/>
          <w:lang w:val="ru-RU"/>
        </w:rPr>
        <w:drawing>
          <wp:inline distT="0" distB="0" distL="0" distR="0" wp14:anchorId="40977E0F" wp14:editId="0ECBD853">
            <wp:extent cx="306152" cy="318135"/>
            <wp:effectExtent l="0" t="0" r="0" b="5715"/>
            <wp:docPr id="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38" cy="3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B59">
        <w:rPr>
          <w:sz w:val="24"/>
          <w:lang w:val="ru-RU"/>
        </w:rPr>
        <w:t xml:space="preserve"> </w:t>
      </w:r>
      <w:r w:rsidRPr="005F6B59">
        <w:rPr>
          <w:b/>
          <w:sz w:val="24"/>
          <w:lang w:val="ru-RU"/>
        </w:rPr>
        <w:t>Копировать</w:t>
      </w:r>
      <w:proofErr w:type="gramEnd"/>
      <w:r w:rsidRPr="005F6B59">
        <w:rPr>
          <w:sz w:val="24"/>
          <w:lang w:val="ru-RU"/>
        </w:rPr>
        <w:t xml:space="preserve"> – создается копия текущего заказа с учетом всей структуры связанных данных. При этом </w:t>
      </w:r>
      <w:r w:rsidRPr="005F6B59">
        <w:rPr>
          <w:b/>
          <w:sz w:val="24"/>
          <w:lang w:val="ru-RU"/>
        </w:rPr>
        <w:t>№ ТКП</w:t>
      </w:r>
      <w:r w:rsidRPr="005F6B59">
        <w:rPr>
          <w:sz w:val="24"/>
          <w:lang w:val="ru-RU"/>
        </w:rPr>
        <w:t xml:space="preserve"> формируется по порядку, </w:t>
      </w:r>
      <w:r w:rsidRPr="005F6B59">
        <w:rPr>
          <w:b/>
          <w:sz w:val="24"/>
          <w:lang w:val="ru-RU"/>
        </w:rPr>
        <w:t xml:space="preserve">№ ревизии </w:t>
      </w:r>
      <w:r w:rsidRPr="005F6B59">
        <w:rPr>
          <w:sz w:val="24"/>
          <w:lang w:val="ru-RU"/>
        </w:rPr>
        <w:t>не заполняется.</w:t>
      </w:r>
    </w:p>
    <w:p w14:paraId="615B9D21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 xml:space="preserve">По </w:t>
      </w:r>
      <w:proofErr w:type="gramStart"/>
      <w:r w:rsidRPr="005F6B59">
        <w:rPr>
          <w:sz w:val="24"/>
          <w:lang w:val="ru-RU"/>
        </w:rPr>
        <w:t xml:space="preserve">кнопке </w:t>
      </w:r>
      <w:r w:rsidRPr="005F6B59">
        <w:rPr>
          <w:noProof/>
          <w:sz w:val="24"/>
          <w:lang w:val="ru-RU"/>
        </w:rPr>
        <w:drawing>
          <wp:inline distT="0" distB="0" distL="0" distR="0" wp14:anchorId="3D369795" wp14:editId="72620824">
            <wp:extent cx="233045" cy="278712"/>
            <wp:effectExtent l="0" t="0" r="0" b="7620"/>
            <wp:docPr id="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00" cy="2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B59">
        <w:rPr>
          <w:sz w:val="24"/>
          <w:lang w:val="ru-RU"/>
        </w:rPr>
        <w:t xml:space="preserve"> </w:t>
      </w:r>
      <w:r w:rsidRPr="005F6B59">
        <w:rPr>
          <w:b/>
          <w:sz w:val="24"/>
          <w:lang w:val="ru-RU"/>
        </w:rPr>
        <w:t>Создать</w:t>
      </w:r>
      <w:proofErr w:type="gramEnd"/>
      <w:r w:rsidRPr="005F6B59">
        <w:rPr>
          <w:b/>
          <w:sz w:val="24"/>
          <w:lang w:val="ru-RU"/>
        </w:rPr>
        <w:t xml:space="preserve"> ревизию</w:t>
      </w:r>
      <w:r w:rsidRPr="005F6B59">
        <w:rPr>
          <w:sz w:val="24"/>
          <w:lang w:val="ru-RU"/>
        </w:rPr>
        <w:t xml:space="preserve"> – создается копия текущего заказа с учетом всей структуры связанных данных. При этом значение поля </w:t>
      </w:r>
      <w:r w:rsidRPr="005F6B59">
        <w:rPr>
          <w:b/>
          <w:sz w:val="24"/>
          <w:lang w:val="ru-RU"/>
        </w:rPr>
        <w:t>№ ТКП</w:t>
      </w:r>
      <w:r w:rsidRPr="005F6B59">
        <w:rPr>
          <w:sz w:val="24"/>
          <w:lang w:val="ru-RU"/>
        </w:rPr>
        <w:t xml:space="preserve"> не изменяется, </w:t>
      </w:r>
      <w:r w:rsidRPr="005F6B59">
        <w:rPr>
          <w:b/>
          <w:sz w:val="24"/>
          <w:lang w:val="ru-RU"/>
        </w:rPr>
        <w:t xml:space="preserve">№ ревизии </w:t>
      </w:r>
      <w:r w:rsidRPr="005F6B59">
        <w:rPr>
          <w:sz w:val="24"/>
          <w:lang w:val="ru-RU"/>
        </w:rPr>
        <w:t xml:space="preserve">формируется по порядку. </w:t>
      </w:r>
    </w:p>
    <w:p w14:paraId="12A7D5E1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>Ревизии (версии) одного ТКП должны быть визуально удобно сгруппированы, например, представлены в виде древовидной структуры, где на верхнем уровне актуальная последняя версия, на нижнем уровне – первая версия.</w:t>
      </w:r>
    </w:p>
    <w:p w14:paraId="4BC4D8E0" w14:textId="77777777" w:rsidR="00E8212B" w:rsidRPr="005F6B59" w:rsidRDefault="00E8212B" w:rsidP="005F6B59">
      <w:pPr>
        <w:spacing w:after="60" w:line="288" w:lineRule="auto"/>
        <w:ind w:firstLine="708"/>
        <w:rPr>
          <w:sz w:val="24"/>
          <w:lang w:val="ru-RU"/>
        </w:rPr>
      </w:pPr>
      <w:r w:rsidRPr="005F6B59">
        <w:rPr>
          <w:sz w:val="24"/>
          <w:lang w:val="ru-RU"/>
        </w:rPr>
        <w:t xml:space="preserve">По </w:t>
      </w:r>
      <w:proofErr w:type="gramStart"/>
      <w:r w:rsidRPr="005F6B59">
        <w:rPr>
          <w:sz w:val="24"/>
          <w:lang w:val="ru-RU"/>
        </w:rPr>
        <w:t xml:space="preserve">кнопке </w:t>
      </w:r>
      <w:r w:rsidRPr="005F6B59">
        <w:rPr>
          <w:noProof/>
          <w:sz w:val="24"/>
          <w:lang w:val="ru-RU"/>
        </w:rPr>
        <w:drawing>
          <wp:inline distT="0" distB="0" distL="0" distR="0" wp14:anchorId="35DF4530" wp14:editId="516E22DF">
            <wp:extent cx="322536" cy="307077"/>
            <wp:effectExtent l="0" t="0" r="190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46" cy="3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B59">
        <w:rPr>
          <w:sz w:val="24"/>
          <w:lang w:val="ru-RU"/>
        </w:rPr>
        <w:t xml:space="preserve"> </w:t>
      </w:r>
      <w:r w:rsidRPr="005F6B59">
        <w:rPr>
          <w:b/>
          <w:sz w:val="24"/>
          <w:lang w:val="ru-RU"/>
        </w:rPr>
        <w:t>Печать</w:t>
      </w:r>
      <w:proofErr w:type="gramEnd"/>
      <w:r w:rsidRPr="005F6B59">
        <w:rPr>
          <w:sz w:val="24"/>
          <w:lang w:val="ru-RU"/>
        </w:rPr>
        <w:t xml:space="preserve"> – создается печатная форма ТКП в формате </w:t>
      </w:r>
      <w:r w:rsidRPr="005F6B59">
        <w:rPr>
          <w:sz w:val="24"/>
        </w:rPr>
        <w:t>Microsoft</w:t>
      </w:r>
      <w:r w:rsidRPr="005F6B59">
        <w:rPr>
          <w:sz w:val="24"/>
          <w:lang w:val="ru-RU"/>
        </w:rPr>
        <w:t xml:space="preserve"> </w:t>
      </w:r>
      <w:r w:rsidRPr="005F6B59">
        <w:rPr>
          <w:sz w:val="24"/>
        </w:rPr>
        <w:t>Word</w:t>
      </w:r>
      <w:r w:rsidRPr="005F6B59">
        <w:rPr>
          <w:sz w:val="24"/>
          <w:lang w:val="ru-RU"/>
        </w:rPr>
        <w:t xml:space="preserve"> (шаблон печатной формы и порядок заполнения ее полей приведен в </w:t>
      </w:r>
      <w:r w:rsidRPr="005F6B59">
        <w:rPr>
          <w:b/>
          <w:sz w:val="24"/>
          <w:lang w:val="ru-RU"/>
        </w:rPr>
        <w:t>Приложении №3 – Шаблон ТКП</w:t>
      </w:r>
      <w:r w:rsidRPr="005F6B59">
        <w:rPr>
          <w:sz w:val="24"/>
          <w:lang w:val="ru-RU"/>
        </w:rPr>
        <w:t xml:space="preserve">). При этом должно автоматически открываться приложение </w:t>
      </w:r>
      <w:r w:rsidRPr="005F6B59">
        <w:rPr>
          <w:sz w:val="24"/>
        </w:rPr>
        <w:t>Microsoft</w:t>
      </w:r>
      <w:r w:rsidRPr="005F6B59">
        <w:rPr>
          <w:sz w:val="24"/>
          <w:lang w:val="ru-RU"/>
        </w:rPr>
        <w:t xml:space="preserve"> </w:t>
      </w:r>
      <w:r w:rsidRPr="005F6B59">
        <w:rPr>
          <w:sz w:val="24"/>
        </w:rPr>
        <w:t>Word</w:t>
      </w:r>
      <w:r w:rsidRPr="005F6B59">
        <w:rPr>
          <w:sz w:val="24"/>
          <w:lang w:val="ru-RU"/>
        </w:rPr>
        <w:t xml:space="preserve"> с заполненным шаблоном, имя файла формируется как </w:t>
      </w:r>
      <w:r w:rsidRPr="005F6B59">
        <w:rPr>
          <w:b/>
          <w:sz w:val="24"/>
          <w:lang w:val="ru-RU"/>
        </w:rPr>
        <w:t>№ ТКП – Наименование ТКП – Заказчик</w:t>
      </w:r>
      <w:r w:rsidRPr="005F6B59">
        <w:rPr>
          <w:sz w:val="24"/>
          <w:lang w:val="ru-RU"/>
        </w:rPr>
        <w:t xml:space="preserve">, файл сохраняется в папку, определенную в интерфейсе </w:t>
      </w:r>
      <w:r w:rsidRPr="005F6B59">
        <w:rPr>
          <w:b/>
          <w:sz w:val="24"/>
          <w:lang w:val="ru-RU"/>
        </w:rPr>
        <w:t>Настройки</w:t>
      </w:r>
      <w:r w:rsidRPr="005F6B59">
        <w:rPr>
          <w:sz w:val="24"/>
          <w:lang w:val="ru-RU"/>
        </w:rPr>
        <w:t xml:space="preserve">. Также в строке текущего заказа появляется </w:t>
      </w:r>
      <w:proofErr w:type="gramStart"/>
      <w:r w:rsidRPr="005F6B59">
        <w:rPr>
          <w:sz w:val="24"/>
          <w:lang w:val="ru-RU"/>
        </w:rPr>
        <w:t xml:space="preserve">пиктограмма </w:t>
      </w:r>
      <w:r w:rsidRPr="005F6B59">
        <w:rPr>
          <w:noProof/>
          <w:sz w:val="24"/>
          <w:lang w:val="ru-RU"/>
        </w:rPr>
        <w:drawing>
          <wp:inline distT="0" distB="0" distL="0" distR="0" wp14:anchorId="093C9616" wp14:editId="745691FF">
            <wp:extent cx="234950" cy="231601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27" cy="2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B59">
        <w:rPr>
          <w:sz w:val="24"/>
          <w:lang w:val="ru-RU"/>
        </w:rPr>
        <w:t>,</w:t>
      </w:r>
      <w:proofErr w:type="gramEnd"/>
      <w:r w:rsidRPr="005F6B59">
        <w:rPr>
          <w:sz w:val="24"/>
          <w:lang w:val="ru-RU"/>
        </w:rPr>
        <w:t xml:space="preserve"> которая обозначает, что к заказу привязан сформированный файл </w:t>
      </w:r>
      <w:r w:rsidRPr="005F6B59">
        <w:rPr>
          <w:sz w:val="24"/>
        </w:rPr>
        <w:t>Microsoft</w:t>
      </w:r>
      <w:r w:rsidRPr="005F6B59">
        <w:rPr>
          <w:sz w:val="24"/>
          <w:lang w:val="ru-RU"/>
        </w:rPr>
        <w:t xml:space="preserve"> </w:t>
      </w:r>
      <w:r w:rsidRPr="005F6B59">
        <w:rPr>
          <w:sz w:val="24"/>
        </w:rPr>
        <w:t>Word</w:t>
      </w:r>
      <w:r w:rsidRPr="005F6B59">
        <w:rPr>
          <w:sz w:val="24"/>
          <w:lang w:val="ru-RU"/>
        </w:rPr>
        <w:t>, который будет открываться при нажатии на эту пиктограмму.</w:t>
      </w:r>
    </w:p>
    <w:p w14:paraId="59C0F5CC" w14:textId="77777777" w:rsidR="00E8212B" w:rsidRPr="005F6B59" w:rsidRDefault="00E8212B" w:rsidP="005F6B59">
      <w:pPr>
        <w:spacing w:before="240" w:line="288" w:lineRule="auto"/>
        <w:ind w:firstLine="708"/>
        <w:rPr>
          <w:sz w:val="24"/>
        </w:rPr>
      </w:pPr>
      <w:proofErr w:type="spellStart"/>
      <w:r w:rsidRPr="005F6B59">
        <w:rPr>
          <w:sz w:val="24"/>
        </w:rPr>
        <w:t>Интерфейс</w:t>
      </w:r>
      <w:proofErr w:type="spellEnd"/>
      <w:r w:rsidRPr="005F6B59">
        <w:rPr>
          <w:sz w:val="24"/>
        </w:rPr>
        <w:t xml:space="preserve"> </w:t>
      </w:r>
      <w:proofErr w:type="spellStart"/>
      <w:r w:rsidRPr="005F6B59">
        <w:rPr>
          <w:sz w:val="24"/>
        </w:rPr>
        <w:t>содержит</w:t>
      </w:r>
      <w:proofErr w:type="spellEnd"/>
      <w:r w:rsidRPr="005F6B59">
        <w:rPr>
          <w:sz w:val="24"/>
        </w:rPr>
        <w:t xml:space="preserve"> </w:t>
      </w:r>
      <w:proofErr w:type="spellStart"/>
      <w:r w:rsidRPr="005F6B59">
        <w:rPr>
          <w:sz w:val="24"/>
        </w:rPr>
        <w:t>следующие</w:t>
      </w:r>
      <w:proofErr w:type="spellEnd"/>
      <w:r w:rsidRPr="005F6B59">
        <w:rPr>
          <w:sz w:val="24"/>
        </w:rPr>
        <w:t xml:space="preserve"> </w:t>
      </w:r>
      <w:proofErr w:type="spellStart"/>
      <w:r w:rsidRPr="005F6B59">
        <w:rPr>
          <w:sz w:val="24"/>
        </w:rPr>
        <w:t>поля</w:t>
      </w:r>
      <w:proofErr w:type="spellEnd"/>
      <w:r w:rsidRPr="005F6B59">
        <w:rPr>
          <w:sz w:val="24"/>
        </w:rPr>
        <w:t>:</w:t>
      </w:r>
    </w:p>
    <w:p w14:paraId="5AA26694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№ ТКП</w:t>
      </w:r>
      <w:r w:rsidRPr="005F6B59">
        <w:t xml:space="preserve"> – формируется автоматически по порядку в момент создания или копирования.</w:t>
      </w:r>
    </w:p>
    <w:p w14:paraId="234622F2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lastRenderedPageBreak/>
        <w:t>№ ревизии</w:t>
      </w:r>
      <w:r w:rsidRPr="005F6B59">
        <w:t xml:space="preserve"> – номер версии ТКП, формируется автоматически по порядку при создании новой версии.</w:t>
      </w:r>
    </w:p>
    <w:p w14:paraId="54B755F6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Дата создания</w:t>
      </w:r>
      <w:r w:rsidRPr="005F6B59">
        <w:t xml:space="preserve"> – по умолчанию дата создания заказа, возможна ручная корректировка с помощью выбора из календаря.</w:t>
      </w:r>
    </w:p>
    <w:p w14:paraId="1869931D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Срок действия</w:t>
      </w:r>
      <w:r w:rsidRPr="005F6B59">
        <w:t xml:space="preserve"> – по умолчанию календарный месяц от даты создания заказа, возможна ручная корректировка с помощью выбора из календаря.</w:t>
      </w:r>
    </w:p>
    <w:p w14:paraId="253D83B9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Заказчик</w:t>
      </w:r>
      <w:r w:rsidRPr="005F6B59">
        <w:t xml:space="preserve"> – выбирается из таблицы </w:t>
      </w:r>
      <w:r w:rsidRPr="005F6B59">
        <w:rPr>
          <w:b/>
        </w:rPr>
        <w:t xml:space="preserve">Заказчики, </w:t>
      </w:r>
      <w:r w:rsidRPr="005F6B59">
        <w:t>при выборе необходимо обеспечить возможность фильтрации при вводе и поиска по подстроке.</w:t>
      </w:r>
    </w:p>
    <w:p w14:paraId="43F30EEC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 xml:space="preserve">Наименование ТКП </w:t>
      </w:r>
      <w:r w:rsidRPr="005F6B59">
        <w:t>– заполняется вручную.</w:t>
      </w:r>
    </w:p>
    <w:p w14:paraId="5E904ED8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 xml:space="preserve">Объект поставки </w:t>
      </w:r>
      <w:r w:rsidRPr="005F6B59">
        <w:t>– заполняется вручную.</w:t>
      </w:r>
    </w:p>
    <w:p w14:paraId="612DAFE0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Срок поставки</w:t>
      </w:r>
      <w:r w:rsidRPr="005F6B59">
        <w:t xml:space="preserve"> – заполняется вручную.</w:t>
      </w:r>
    </w:p>
    <w:p w14:paraId="30C1046F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Разработчик</w:t>
      </w:r>
      <w:r w:rsidRPr="005F6B59">
        <w:t xml:space="preserve"> – выбирается из таблицы </w:t>
      </w:r>
      <w:r w:rsidRPr="005F6B59">
        <w:rPr>
          <w:b/>
        </w:rPr>
        <w:t>Пользователи</w:t>
      </w:r>
      <w:r w:rsidRPr="005F6B59">
        <w:t>, при выборе необходимо обеспечить возможность фильтрации при вводе и поиска по подстроке.</w:t>
      </w:r>
    </w:p>
    <w:p w14:paraId="77D3EAEA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Стоимость комплектующих</w:t>
      </w:r>
      <w:r w:rsidRPr="005F6B59">
        <w:t xml:space="preserve"> – формируется из раздела </w:t>
      </w:r>
      <w:r w:rsidRPr="005F6B59">
        <w:rPr>
          <w:b/>
        </w:rPr>
        <w:t>Итоги</w:t>
      </w:r>
      <w:r w:rsidRPr="005F6B59">
        <w:t xml:space="preserve"> интерфейса </w:t>
      </w:r>
      <w:r w:rsidRPr="005F6B59">
        <w:rPr>
          <w:b/>
        </w:rPr>
        <w:t>Спецификация ТКП</w:t>
      </w:r>
    </w:p>
    <w:p w14:paraId="17E815FC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Стоимость работ</w:t>
      </w:r>
      <w:r w:rsidRPr="005F6B59">
        <w:t xml:space="preserve"> – формируется из раздела </w:t>
      </w:r>
      <w:r w:rsidRPr="005F6B59">
        <w:rPr>
          <w:b/>
        </w:rPr>
        <w:t>Итоги</w:t>
      </w:r>
      <w:r w:rsidRPr="005F6B59">
        <w:t xml:space="preserve"> интерфейса </w:t>
      </w:r>
      <w:r w:rsidRPr="005F6B59">
        <w:rPr>
          <w:b/>
        </w:rPr>
        <w:t>Спецификация ТКП</w:t>
      </w:r>
    </w:p>
    <w:p w14:paraId="3DA02B81" w14:textId="77777777" w:rsidR="00E8212B" w:rsidRPr="005F6B59" w:rsidRDefault="00E8212B" w:rsidP="001223C8">
      <w:pPr>
        <w:pStyle w:val="affb"/>
        <w:numPr>
          <w:ilvl w:val="0"/>
          <w:numId w:val="27"/>
        </w:numPr>
        <w:spacing w:after="160" w:line="288" w:lineRule="auto"/>
      </w:pPr>
      <w:r w:rsidRPr="005F6B59">
        <w:rPr>
          <w:b/>
        </w:rPr>
        <w:t>ИТОГО</w:t>
      </w:r>
      <w:r w:rsidRPr="005F6B59">
        <w:t xml:space="preserve"> – формируется из раздела </w:t>
      </w:r>
      <w:r w:rsidRPr="005F6B59">
        <w:rPr>
          <w:b/>
        </w:rPr>
        <w:t>Итоги</w:t>
      </w:r>
      <w:r w:rsidRPr="005F6B59">
        <w:t xml:space="preserve"> интерфейса </w:t>
      </w:r>
      <w:r w:rsidRPr="005F6B59">
        <w:rPr>
          <w:b/>
        </w:rPr>
        <w:t>Спецификация ТКП</w:t>
      </w:r>
    </w:p>
    <w:p w14:paraId="44B1CE3A" w14:textId="77777777" w:rsidR="00E8212B" w:rsidRPr="005F6B59" w:rsidRDefault="00E8212B" w:rsidP="005F6B59">
      <w:pPr>
        <w:pStyle w:val="affb"/>
        <w:spacing w:line="288" w:lineRule="auto"/>
        <w:ind w:left="0" w:firstLine="709"/>
      </w:pPr>
      <w:r w:rsidRPr="005F6B59">
        <w:t xml:space="preserve">При нажатии на значок </w:t>
      </w:r>
      <w:r w:rsidRPr="005F6B59">
        <w:rPr>
          <w:noProof/>
          <w:lang w:eastAsia="ru-RU"/>
        </w:rPr>
        <w:drawing>
          <wp:inline distT="0" distB="0" distL="0" distR="0" wp14:anchorId="382BD2D5" wp14:editId="0443FE23">
            <wp:extent cx="374650" cy="248079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00"/>
                    <a:stretch/>
                  </pic:blipFill>
                  <pic:spPr bwMode="auto">
                    <a:xfrm>
                      <a:off x="0" y="0"/>
                      <a:ext cx="388178" cy="2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6B59">
        <w:t>открывается окно с дополнительной информацией по текущему заказу, в котором все поля доступны для редактирования</w:t>
      </w:r>
    </w:p>
    <w:p w14:paraId="74416328" w14:textId="77777777" w:rsidR="00E8212B" w:rsidRDefault="00E8212B" w:rsidP="00E8212B">
      <w:pPr>
        <w:pStyle w:val="affb"/>
        <w:ind w:left="360"/>
      </w:pPr>
    </w:p>
    <w:p w14:paraId="0B85D871" w14:textId="77777777" w:rsidR="00E8212B" w:rsidRPr="00FC48E3" w:rsidRDefault="00E8212B" w:rsidP="005F6B59">
      <w:pPr>
        <w:pStyle w:val="affb"/>
        <w:ind w:left="0" w:firstLine="0"/>
      </w:pPr>
      <w:r w:rsidRPr="0010587F">
        <w:rPr>
          <w:noProof/>
          <w:lang w:eastAsia="ru-RU"/>
        </w:rPr>
        <w:drawing>
          <wp:inline distT="0" distB="0" distL="0" distR="0" wp14:anchorId="3F794681" wp14:editId="2A9288C6">
            <wp:extent cx="6120130" cy="32405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1189" w14:textId="77777777" w:rsidR="00E8212B" w:rsidRPr="005F6B59" w:rsidRDefault="00E8212B" w:rsidP="005F6B59">
      <w:pPr>
        <w:spacing w:line="288" w:lineRule="auto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В полях </w:t>
      </w:r>
      <w:r w:rsidRPr="005F6B59">
        <w:rPr>
          <w:b/>
          <w:sz w:val="24"/>
          <w:szCs w:val="24"/>
          <w:lang w:val="ru-RU"/>
        </w:rPr>
        <w:t>Основание для расчета (22)</w:t>
      </w:r>
      <w:r w:rsidRPr="005F6B59">
        <w:rPr>
          <w:sz w:val="24"/>
          <w:szCs w:val="24"/>
          <w:lang w:val="ru-RU"/>
        </w:rPr>
        <w:t xml:space="preserve"> и </w:t>
      </w:r>
      <w:r w:rsidRPr="005F6B59">
        <w:rPr>
          <w:b/>
          <w:sz w:val="24"/>
          <w:szCs w:val="24"/>
          <w:lang w:val="ru-RU"/>
        </w:rPr>
        <w:t>Техническое описание системы (23)</w:t>
      </w:r>
      <w:r w:rsidRPr="005F6B59">
        <w:rPr>
          <w:sz w:val="24"/>
          <w:szCs w:val="24"/>
          <w:lang w:val="ru-RU"/>
        </w:rPr>
        <w:t xml:space="preserve"> должно автоматически подставляться значение поля </w:t>
      </w:r>
      <w:r w:rsidRPr="005F6B59">
        <w:rPr>
          <w:b/>
          <w:sz w:val="24"/>
          <w:szCs w:val="24"/>
          <w:lang w:val="ru-RU"/>
        </w:rPr>
        <w:t>Объект поставки (7)</w:t>
      </w:r>
      <w:r w:rsidRPr="005F6B59">
        <w:rPr>
          <w:sz w:val="24"/>
          <w:szCs w:val="24"/>
          <w:lang w:val="ru-RU"/>
        </w:rPr>
        <w:t>.</w:t>
      </w:r>
    </w:p>
    <w:p w14:paraId="5E268E3B" w14:textId="77777777" w:rsidR="00E8212B" w:rsidRPr="00E8212B" w:rsidRDefault="00E8212B" w:rsidP="00E8212B">
      <w:pPr>
        <w:rPr>
          <w:b/>
          <w:lang w:val="ru-RU"/>
        </w:rPr>
      </w:pPr>
      <w:r w:rsidRPr="00E8212B">
        <w:rPr>
          <w:b/>
          <w:lang w:val="ru-RU"/>
        </w:rPr>
        <w:br w:type="page"/>
      </w:r>
    </w:p>
    <w:p w14:paraId="082B68FE" w14:textId="77777777" w:rsidR="00E8212B" w:rsidRPr="00F82E9E" w:rsidRDefault="00E8212B" w:rsidP="001223C8">
      <w:pPr>
        <w:pStyle w:val="affb"/>
        <w:numPr>
          <w:ilvl w:val="0"/>
          <w:numId w:val="18"/>
        </w:numPr>
        <w:spacing w:after="160" w:line="259" w:lineRule="auto"/>
        <w:jc w:val="left"/>
        <w:rPr>
          <w:b/>
        </w:rPr>
      </w:pPr>
      <w:r w:rsidRPr="00F82E9E">
        <w:rPr>
          <w:b/>
        </w:rPr>
        <w:lastRenderedPageBreak/>
        <w:t>Интерфейс классификации сигналов</w:t>
      </w:r>
    </w:p>
    <w:p w14:paraId="04679FE9" w14:textId="77777777" w:rsidR="00E8212B" w:rsidRPr="00431F0E" w:rsidRDefault="00E8212B" w:rsidP="005F6B59">
      <w:pPr>
        <w:ind w:firstLine="0"/>
      </w:pPr>
      <w:r w:rsidRPr="00281476">
        <w:rPr>
          <w:noProof/>
          <w:lang w:val="ru-RU"/>
        </w:rPr>
        <w:drawing>
          <wp:inline distT="0" distB="0" distL="0" distR="0" wp14:anchorId="5295D976" wp14:editId="59C47349">
            <wp:extent cx="6120130" cy="492211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13F7" w14:textId="77777777" w:rsidR="005F6B59" w:rsidRDefault="005F6B59" w:rsidP="00E8212B">
      <w:pPr>
        <w:ind w:firstLine="708"/>
        <w:rPr>
          <w:lang w:val="ru-RU"/>
        </w:rPr>
      </w:pPr>
    </w:p>
    <w:p w14:paraId="166E53A3" w14:textId="77777777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Интерфейс выбора и классификации сигналов необходимо реализовать в виде сводной таблицы, аналогично </w:t>
      </w:r>
      <w:r w:rsidRPr="005F6B59">
        <w:rPr>
          <w:sz w:val="24"/>
          <w:szCs w:val="24"/>
        </w:rPr>
        <w:t>Excel</w:t>
      </w:r>
      <w:r w:rsidRPr="005F6B59">
        <w:rPr>
          <w:sz w:val="24"/>
          <w:szCs w:val="24"/>
          <w:lang w:val="ru-RU"/>
        </w:rPr>
        <w:t xml:space="preserve">, такое представление позволяет в максимально сжатой форме вывести на экран данные с большим количеством классификаций, и при этом есть возможность этой классификацией гибко управлять. </w:t>
      </w:r>
    </w:p>
    <w:p w14:paraId="218B4B37" w14:textId="77777777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В ячейках таблицы пользователь указывает количество сигналов данного типа. Необходимо реализовать масштабирование ширины ячейки по введенному тексту. </w:t>
      </w:r>
    </w:p>
    <w:p w14:paraId="77D13CE4" w14:textId="77777777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На интерфейсе необходимо реализовать поле </w:t>
      </w:r>
      <w:proofErr w:type="gramStart"/>
      <w:r w:rsidRPr="005F6B59">
        <w:rPr>
          <w:b/>
          <w:sz w:val="24"/>
          <w:szCs w:val="24"/>
          <w:lang w:val="ru-RU"/>
        </w:rPr>
        <w:t>Резерв,%</w:t>
      </w:r>
      <w:proofErr w:type="gramEnd"/>
      <w:r w:rsidRPr="005F6B59">
        <w:rPr>
          <w:b/>
          <w:sz w:val="24"/>
          <w:szCs w:val="24"/>
          <w:lang w:val="ru-RU"/>
        </w:rPr>
        <w:t xml:space="preserve"> </w:t>
      </w:r>
      <w:r w:rsidRPr="005F6B59">
        <w:rPr>
          <w:sz w:val="24"/>
          <w:szCs w:val="24"/>
          <w:lang w:val="ru-RU"/>
        </w:rPr>
        <w:t xml:space="preserve">по типам сигналов, в котором пользователь будет задавать значение в % (значение по умолчанию берется из интерфейса </w:t>
      </w:r>
      <w:r w:rsidRPr="005F6B59">
        <w:rPr>
          <w:b/>
          <w:sz w:val="24"/>
          <w:szCs w:val="24"/>
          <w:lang w:val="ru-RU"/>
        </w:rPr>
        <w:t>Настройки</w:t>
      </w:r>
      <w:r w:rsidRPr="005F6B59">
        <w:rPr>
          <w:sz w:val="24"/>
          <w:szCs w:val="24"/>
          <w:lang w:val="ru-RU"/>
        </w:rPr>
        <w:t xml:space="preserve">) и количество сигналов данного типа будет увеличиваться на это значение. </w:t>
      </w:r>
    </w:p>
    <w:p w14:paraId="3119F4B5" w14:textId="49566037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Также необходимо реализовать возможность загрузки списка сигналов из файла </w:t>
      </w:r>
      <w:r w:rsidRPr="005F6B59">
        <w:rPr>
          <w:sz w:val="24"/>
          <w:szCs w:val="24"/>
        </w:rPr>
        <w:t>Excel</w:t>
      </w:r>
      <w:r w:rsidRPr="005F6B59">
        <w:rPr>
          <w:sz w:val="24"/>
          <w:szCs w:val="24"/>
          <w:lang w:val="ru-RU"/>
        </w:rPr>
        <w:t xml:space="preserve">, формат файла определен в </w:t>
      </w:r>
      <w:r w:rsidRPr="005F6B59">
        <w:rPr>
          <w:b/>
          <w:sz w:val="24"/>
          <w:szCs w:val="24"/>
          <w:lang w:val="ru-RU"/>
        </w:rPr>
        <w:t xml:space="preserve">Приложении №2 </w:t>
      </w:r>
      <w:r w:rsidR="00635F5B">
        <w:rPr>
          <w:b/>
          <w:sz w:val="24"/>
          <w:szCs w:val="24"/>
          <w:lang w:val="ru-RU"/>
        </w:rPr>
        <w:t>–</w:t>
      </w:r>
      <w:r w:rsidRPr="005F6B59">
        <w:rPr>
          <w:b/>
          <w:sz w:val="24"/>
          <w:szCs w:val="24"/>
          <w:lang w:val="ru-RU"/>
        </w:rPr>
        <w:t xml:space="preserve"> Структура</w:t>
      </w:r>
      <w:r w:rsidR="00635F5B">
        <w:rPr>
          <w:b/>
          <w:sz w:val="24"/>
          <w:szCs w:val="24"/>
          <w:lang w:val="ru-RU"/>
        </w:rPr>
        <w:t xml:space="preserve"> </w:t>
      </w:r>
      <w:r w:rsidRPr="005F6B59">
        <w:rPr>
          <w:b/>
          <w:sz w:val="24"/>
          <w:szCs w:val="24"/>
          <w:lang w:val="ru-RU"/>
        </w:rPr>
        <w:t>базы данных</w:t>
      </w:r>
      <w:r w:rsidR="00635F5B">
        <w:rPr>
          <w:b/>
          <w:sz w:val="24"/>
          <w:szCs w:val="24"/>
          <w:lang w:val="ru-RU"/>
        </w:rPr>
        <w:t xml:space="preserve"> системы</w:t>
      </w:r>
      <w:r w:rsidRPr="005F6B59">
        <w:rPr>
          <w:b/>
          <w:sz w:val="24"/>
          <w:szCs w:val="24"/>
          <w:lang w:val="ru-RU"/>
        </w:rPr>
        <w:t xml:space="preserve"> </w:t>
      </w:r>
      <w:r w:rsidRPr="005F6B59">
        <w:rPr>
          <w:sz w:val="24"/>
          <w:szCs w:val="24"/>
          <w:lang w:val="ru-RU"/>
        </w:rPr>
        <w:t>таблица</w:t>
      </w:r>
      <w:r w:rsidRPr="005F6B59">
        <w:rPr>
          <w:b/>
          <w:sz w:val="24"/>
          <w:szCs w:val="24"/>
          <w:lang w:val="ru-RU"/>
        </w:rPr>
        <w:t xml:space="preserve"> Сигналы.</w:t>
      </w:r>
    </w:p>
    <w:p w14:paraId="4BCDA396" w14:textId="77777777" w:rsidR="00E8212B" w:rsidRPr="005F6B59" w:rsidRDefault="00E8212B" w:rsidP="005F6B59">
      <w:pPr>
        <w:spacing w:line="288" w:lineRule="auto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Столбцы таблицы определяют выбор </w:t>
      </w:r>
      <w:r w:rsidRPr="005F6B59">
        <w:rPr>
          <w:b/>
          <w:sz w:val="24"/>
          <w:szCs w:val="24"/>
          <w:lang w:val="ru-RU"/>
        </w:rPr>
        <w:t>Типа сигнала</w:t>
      </w:r>
      <w:r w:rsidRPr="005F6B59">
        <w:rPr>
          <w:sz w:val="24"/>
          <w:szCs w:val="24"/>
          <w:lang w:val="ru-RU"/>
        </w:rPr>
        <w:t xml:space="preserve"> и </w:t>
      </w:r>
      <w:r w:rsidRPr="005F6B59">
        <w:rPr>
          <w:b/>
          <w:sz w:val="24"/>
          <w:szCs w:val="24"/>
          <w:lang w:val="ru-RU"/>
        </w:rPr>
        <w:t>Потенциала</w:t>
      </w:r>
      <w:r w:rsidRPr="005F6B59">
        <w:rPr>
          <w:sz w:val="24"/>
          <w:szCs w:val="24"/>
          <w:lang w:val="ru-RU"/>
        </w:rPr>
        <w:t>, а также те параметры, которые применимы только к определенным типам сигналов (</w:t>
      </w:r>
      <w:r w:rsidRPr="005F6B59">
        <w:rPr>
          <w:b/>
          <w:sz w:val="24"/>
          <w:szCs w:val="24"/>
        </w:rPr>
        <w:t>HART</w:t>
      </w:r>
      <w:r w:rsidRPr="005F6B59">
        <w:rPr>
          <w:b/>
          <w:sz w:val="24"/>
          <w:szCs w:val="24"/>
          <w:lang w:val="ru-RU"/>
        </w:rPr>
        <w:t>, мультиплексор, импульсный</w:t>
      </w:r>
      <w:r w:rsidRPr="005F6B59">
        <w:rPr>
          <w:sz w:val="24"/>
          <w:szCs w:val="24"/>
          <w:lang w:val="ru-RU"/>
        </w:rPr>
        <w:t xml:space="preserve">). Расположение столбцов в этой части будет статическим, без </w:t>
      </w:r>
      <w:r w:rsidRPr="005F6B59">
        <w:rPr>
          <w:sz w:val="24"/>
          <w:szCs w:val="24"/>
          <w:lang w:val="ru-RU"/>
        </w:rPr>
        <w:lastRenderedPageBreak/>
        <w:t xml:space="preserve">возможности передвигать столбцы, но с возможностью раскрывать и закрывать уровни классификации, и скрывать неиспользуемые параметры. </w:t>
      </w:r>
    </w:p>
    <w:p w14:paraId="72CF51EC" w14:textId="77777777" w:rsidR="008E1C42" w:rsidRDefault="008E1C42" w:rsidP="005F6B59">
      <w:pPr>
        <w:spacing w:line="288" w:lineRule="auto"/>
        <w:rPr>
          <w:sz w:val="24"/>
          <w:szCs w:val="24"/>
          <w:lang w:val="ru-RU"/>
        </w:rPr>
      </w:pPr>
    </w:p>
    <w:p w14:paraId="2B09978C" w14:textId="77777777" w:rsidR="00E8212B" w:rsidRPr="005F6B59" w:rsidRDefault="00E8212B" w:rsidP="005F6B59">
      <w:pPr>
        <w:spacing w:line="288" w:lineRule="auto"/>
        <w:rPr>
          <w:color w:val="000000"/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>Строки таблицы определяют выбор следующих параметров:</w:t>
      </w:r>
      <w:r w:rsidRPr="005F6B59">
        <w:rPr>
          <w:color w:val="000000"/>
          <w:sz w:val="24"/>
          <w:szCs w:val="24"/>
          <w:lang w:val="ru-RU"/>
        </w:rPr>
        <w:t xml:space="preserve"> </w:t>
      </w:r>
    </w:p>
    <w:p w14:paraId="2A079879" w14:textId="77777777" w:rsidR="00E8212B" w:rsidRPr="005F6B59" w:rsidRDefault="00E8212B" w:rsidP="001223C8">
      <w:pPr>
        <w:pStyle w:val="affb"/>
        <w:numPr>
          <w:ilvl w:val="0"/>
          <w:numId w:val="19"/>
        </w:numPr>
        <w:spacing w:after="160" w:line="288" w:lineRule="auto"/>
        <w:rPr>
          <w:b/>
        </w:rPr>
      </w:pPr>
      <w:proofErr w:type="spellStart"/>
      <w:r w:rsidRPr="005F6B59">
        <w:rPr>
          <w:b/>
        </w:rPr>
        <w:t>Внутришкафной</w:t>
      </w:r>
      <w:proofErr w:type="spellEnd"/>
      <w:r w:rsidRPr="005F6B59">
        <w:rPr>
          <w:b/>
        </w:rPr>
        <w:t>/Внешний</w:t>
      </w:r>
    </w:p>
    <w:p w14:paraId="00711FCB" w14:textId="77777777" w:rsidR="00E8212B" w:rsidRPr="005F6B59" w:rsidRDefault="00E8212B" w:rsidP="001223C8">
      <w:pPr>
        <w:pStyle w:val="affb"/>
        <w:numPr>
          <w:ilvl w:val="0"/>
          <w:numId w:val="19"/>
        </w:numPr>
        <w:spacing w:after="160" w:line="288" w:lineRule="auto"/>
        <w:rPr>
          <w:b/>
        </w:rPr>
      </w:pPr>
      <w:r w:rsidRPr="005F6B59">
        <w:rPr>
          <w:b/>
        </w:rPr>
        <w:t>Повышенная/обычная надежность</w:t>
      </w:r>
    </w:p>
    <w:p w14:paraId="0EDD6D51" w14:textId="77777777" w:rsidR="00E8212B" w:rsidRPr="005F6B59" w:rsidRDefault="00E8212B" w:rsidP="001223C8">
      <w:pPr>
        <w:pStyle w:val="affb"/>
        <w:numPr>
          <w:ilvl w:val="0"/>
          <w:numId w:val="19"/>
        </w:numPr>
        <w:spacing w:after="160" w:line="288" w:lineRule="auto"/>
        <w:rPr>
          <w:b/>
        </w:rPr>
      </w:pPr>
      <w:r w:rsidRPr="005F6B59">
        <w:rPr>
          <w:b/>
        </w:rPr>
        <w:t xml:space="preserve">Наличие </w:t>
      </w:r>
      <w:proofErr w:type="spellStart"/>
      <w:r w:rsidRPr="005F6B59">
        <w:rPr>
          <w:b/>
          <w:lang w:val="en-US"/>
        </w:rPr>
        <w:t>Exi</w:t>
      </w:r>
      <w:proofErr w:type="spellEnd"/>
      <w:r w:rsidRPr="005F6B59">
        <w:rPr>
          <w:b/>
        </w:rPr>
        <w:t>, активный или пассивный барьер защиты</w:t>
      </w:r>
    </w:p>
    <w:p w14:paraId="5FB7633D" w14:textId="77777777" w:rsidR="00E8212B" w:rsidRPr="005F6B59" w:rsidRDefault="00E8212B" w:rsidP="001223C8">
      <w:pPr>
        <w:pStyle w:val="affb"/>
        <w:numPr>
          <w:ilvl w:val="0"/>
          <w:numId w:val="19"/>
        </w:numPr>
        <w:spacing w:after="160" w:line="288" w:lineRule="auto"/>
        <w:rPr>
          <w:b/>
        </w:rPr>
      </w:pPr>
      <w:r w:rsidRPr="005F6B59">
        <w:rPr>
          <w:b/>
        </w:rPr>
        <w:t>Наличие УЗИП</w:t>
      </w:r>
    </w:p>
    <w:p w14:paraId="196703F3" w14:textId="77777777" w:rsidR="00E8212B" w:rsidRPr="005F6B59" w:rsidRDefault="00E8212B" w:rsidP="001223C8">
      <w:pPr>
        <w:pStyle w:val="affb"/>
        <w:numPr>
          <w:ilvl w:val="0"/>
          <w:numId w:val="19"/>
        </w:numPr>
        <w:spacing w:after="160" w:line="288" w:lineRule="auto"/>
        <w:rPr>
          <w:b/>
        </w:rPr>
      </w:pPr>
      <w:r w:rsidRPr="005F6B59">
        <w:rPr>
          <w:b/>
        </w:rPr>
        <w:t>Необходимость питания полевого оборудования</w:t>
      </w:r>
    </w:p>
    <w:p w14:paraId="200F48E9" w14:textId="77777777" w:rsidR="00E8212B" w:rsidRPr="005F6B59" w:rsidRDefault="00E8212B" w:rsidP="005F6B59">
      <w:pPr>
        <w:spacing w:line="288" w:lineRule="auto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>Расположение группировок строк по параметрам в этой части необходимо сделать динамическим, т.е. можно будет настроить порядок следования уровней в дереве, также с возможностью раскрывать и закрывать уровни. Итоги будут подводиться по параметру на верхнем уровне. Если по выбранному параметру нужно посмотреть общие итоги, мы его перемещаем на верхний уровень.</w:t>
      </w:r>
    </w:p>
    <w:p w14:paraId="056CDF00" w14:textId="77777777" w:rsidR="00E8212B" w:rsidRPr="005F6B59" w:rsidRDefault="00E8212B" w:rsidP="005F6B59">
      <w:pPr>
        <w:spacing w:line="288" w:lineRule="auto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Для удобства использования необходимо реализовать возможность скрывать неиспользуемые в данном ТКП параметры с экрана, например, рядом с каждым параметром расположить 2 значка стандартный (+/-) – открыть/закрыть уровень, и (х) – крестик, удалить параметр с экрана.  Скрытые параметры можно будет вернуть обратно на экран по кнопке </w:t>
      </w:r>
      <w:r w:rsidRPr="005F6B59">
        <w:rPr>
          <w:b/>
          <w:sz w:val="24"/>
          <w:szCs w:val="24"/>
          <w:lang w:val="ru-RU"/>
        </w:rPr>
        <w:t>Отображение параметров</w:t>
      </w:r>
      <w:r w:rsidRPr="005F6B59">
        <w:rPr>
          <w:sz w:val="24"/>
          <w:szCs w:val="24"/>
          <w:lang w:val="ru-RU"/>
        </w:rPr>
        <w:t>, при нажатии на которую будет выводиться список скрытых параметров и возможность выбора из них.</w:t>
      </w:r>
    </w:p>
    <w:p w14:paraId="3CB3B9FF" w14:textId="77777777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Также в интерфейсе необходимо реализовать кнопку </w:t>
      </w:r>
      <w:proofErr w:type="gramStart"/>
      <w:r w:rsidRPr="005F6B59">
        <w:rPr>
          <w:b/>
          <w:sz w:val="24"/>
          <w:szCs w:val="24"/>
          <w:lang w:val="ru-RU"/>
        </w:rPr>
        <w:t>Скрыть</w:t>
      </w:r>
      <w:proofErr w:type="gramEnd"/>
      <w:r w:rsidRPr="005F6B59">
        <w:rPr>
          <w:b/>
          <w:sz w:val="24"/>
          <w:szCs w:val="24"/>
          <w:lang w:val="ru-RU"/>
        </w:rPr>
        <w:t xml:space="preserve"> неиспользуемые параметры</w:t>
      </w:r>
      <w:r w:rsidRPr="005F6B59">
        <w:rPr>
          <w:sz w:val="24"/>
          <w:szCs w:val="24"/>
          <w:lang w:val="ru-RU"/>
        </w:rPr>
        <w:t>, при нажатии на которую с экрана будут скрываться сразу все строки и столбцы в которых нет значений.</w:t>
      </w:r>
    </w:p>
    <w:p w14:paraId="55F351EA" w14:textId="77777777" w:rsidR="00E8212B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Заданные в интерфейсе группы сигналов необходимо закодировать, используя перечень сокращений для обозначения сигналов. В каждой ячейке с ненулевым количеством сигналов необходимо отображать сноску </w:t>
      </w:r>
      <w:r w:rsidRPr="005F6B59">
        <w:rPr>
          <w:b/>
          <w:sz w:val="24"/>
          <w:szCs w:val="24"/>
          <w:lang w:val="ru-RU"/>
        </w:rPr>
        <w:t>Кодом сигнала</w:t>
      </w:r>
      <w:r w:rsidRPr="005F6B59">
        <w:rPr>
          <w:sz w:val="24"/>
          <w:szCs w:val="24"/>
          <w:lang w:val="ru-RU"/>
        </w:rPr>
        <w:t xml:space="preserve">. В интерфейсе </w:t>
      </w:r>
      <w:r w:rsidRPr="005F6B59">
        <w:rPr>
          <w:b/>
          <w:sz w:val="24"/>
          <w:szCs w:val="24"/>
          <w:lang w:val="ru-RU"/>
        </w:rPr>
        <w:t>Спецификация ТКП</w:t>
      </w:r>
      <w:r w:rsidRPr="005F6B59">
        <w:rPr>
          <w:sz w:val="24"/>
          <w:szCs w:val="24"/>
          <w:lang w:val="ru-RU"/>
        </w:rPr>
        <w:t xml:space="preserve"> необходимо вывести колонку </w:t>
      </w:r>
      <w:r w:rsidRPr="005F6B59">
        <w:rPr>
          <w:b/>
          <w:sz w:val="24"/>
          <w:szCs w:val="24"/>
          <w:lang w:val="ru-RU"/>
        </w:rPr>
        <w:t>Код сигнала</w:t>
      </w:r>
      <w:r w:rsidRPr="005F6B59">
        <w:rPr>
          <w:sz w:val="24"/>
          <w:szCs w:val="24"/>
          <w:lang w:val="ru-RU"/>
        </w:rPr>
        <w:t xml:space="preserve">, в которой будет видно для какого сигнала подобрана та или иная позиция спецификации. На интерфейсе сокращения указаны в поле </w:t>
      </w:r>
      <w:r w:rsidRPr="005F6B59">
        <w:rPr>
          <w:b/>
          <w:sz w:val="24"/>
          <w:szCs w:val="24"/>
          <w:lang w:val="ru-RU"/>
        </w:rPr>
        <w:t>Сокр</w:t>
      </w:r>
      <w:r w:rsidRPr="005F6B59">
        <w:rPr>
          <w:sz w:val="24"/>
          <w:szCs w:val="24"/>
          <w:lang w:val="ru-RU"/>
        </w:rPr>
        <w:t xml:space="preserve">. в соответствующих столбцах и строках. </w:t>
      </w:r>
    </w:p>
    <w:p w14:paraId="2FDFD883" w14:textId="77777777" w:rsidR="005F6B59" w:rsidRDefault="005F6B59" w:rsidP="005F6B59">
      <w:pPr>
        <w:spacing w:line="288" w:lineRule="auto"/>
        <w:ind w:firstLine="708"/>
        <w:rPr>
          <w:sz w:val="24"/>
          <w:szCs w:val="24"/>
          <w:lang w:val="ru-RU"/>
        </w:rPr>
      </w:pPr>
    </w:p>
    <w:p w14:paraId="729A5585" w14:textId="77777777" w:rsidR="00E8212B" w:rsidRPr="005F6B59" w:rsidRDefault="00E8212B" w:rsidP="005F6B59">
      <w:pPr>
        <w:spacing w:line="288" w:lineRule="auto"/>
        <w:ind w:firstLine="708"/>
        <w:rPr>
          <w:b/>
          <w:sz w:val="24"/>
          <w:szCs w:val="24"/>
          <w:lang w:val="ru-RU"/>
        </w:rPr>
      </w:pPr>
      <w:r w:rsidRPr="005F6B59">
        <w:rPr>
          <w:b/>
          <w:sz w:val="24"/>
          <w:szCs w:val="24"/>
          <w:lang w:val="ru-RU"/>
        </w:rPr>
        <w:t>Перечень сокращений для обозначения сигналов</w:t>
      </w:r>
    </w:p>
    <w:p w14:paraId="2A559272" w14:textId="77777777" w:rsidR="005F6B59" w:rsidRPr="005F6B59" w:rsidRDefault="005F6B59" w:rsidP="005F6B59">
      <w:pPr>
        <w:spacing w:line="288" w:lineRule="auto"/>
        <w:ind w:firstLine="708"/>
        <w:rPr>
          <w:b/>
          <w:sz w:val="24"/>
          <w:szCs w:val="24"/>
          <w:lang w:val="ru-RU"/>
        </w:rPr>
      </w:pPr>
    </w:p>
    <w:tbl>
      <w:tblPr>
        <w:tblStyle w:val="af8"/>
        <w:tblW w:w="9634" w:type="dxa"/>
        <w:tblLook w:val="04A0" w:firstRow="1" w:lastRow="0" w:firstColumn="1" w:lastColumn="0" w:noHBand="0" w:noVBand="1"/>
      </w:tblPr>
      <w:tblGrid>
        <w:gridCol w:w="3964"/>
        <w:gridCol w:w="3119"/>
        <w:gridCol w:w="2551"/>
      </w:tblGrid>
      <w:tr w:rsidR="00E8212B" w:rsidRPr="005F6B59" w14:paraId="2A1AAB50" w14:textId="77777777" w:rsidTr="00A24175">
        <w:tc>
          <w:tcPr>
            <w:tcW w:w="3964" w:type="dxa"/>
            <w:vAlign w:val="center"/>
          </w:tcPr>
          <w:p w14:paraId="25CFD584" w14:textId="77777777" w:rsidR="00E8212B" w:rsidRPr="005F6B59" w:rsidRDefault="00E8212B" w:rsidP="00A24175">
            <w:pPr>
              <w:spacing w:line="288" w:lineRule="auto"/>
              <w:ind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5F6B59">
              <w:rPr>
                <w:b/>
                <w:sz w:val="24"/>
                <w:szCs w:val="24"/>
              </w:rPr>
              <w:t>Параметр</w:t>
            </w:r>
            <w:proofErr w:type="spellEnd"/>
          </w:p>
        </w:tc>
        <w:tc>
          <w:tcPr>
            <w:tcW w:w="3119" w:type="dxa"/>
          </w:tcPr>
          <w:p w14:paraId="313EE8B8" w14:textId="77777777" w:rsidR="00E8212B" w:rsidRPr="005F6B59" w:rsidRDefault="00E8212B" w:rsidP="00A24175">
            <w:pPr>
              <w:spacing w:line="288" w:lineRule="auto"/>
              <w:ind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5F6B59">
              <w:rPr>
                <w:b/>
                <w:sz w:val="24"/>
                <w:szCs w:val="24"/>
              </w:rPr>
              <w:t>Значение</w:t>
            </w:r>
            <w:proofErr w:type="spellEnd"/>
          </w:p>
        </w:tc>
        <w:tc>
          <w:tcPr>
            <w:tcW w:w="2551" w:type="dxa"/>
          </w:tcPr>
          <w:p w14:paraId="5572A46C" w14:textId="77777777" w:rsidR="00E8212B" w:rsidRPr="005F6B59" w:rsidRDefault="00E8212B" w:rsidP="00A24175">
            <w:pPr>
              <w:spacing w:line="288" w:lineRule="auto"/>
              <w:ind w:firstLine="0"/>
              <w:jc w:val="center"/>
              <w:rPr>
                <w:b/>
                <w:sz w:val="24"/>
                <w:szCs w:val="24"/>
              </w:rPr>
            </w:pPr>
            <w:proofErr w:type="spellStart"/>
            <w:r w:rsidRPr="005F6B59">
              <w:rPr>
                <w:b/>
                <w:sz w:val="24"/>
                <w:szCs w:val="24"/>
              </w:rPr>
              <w:t>Сокращение</w:t>
            </w:r>
            <w:proofErr w:type="spellEnd"/>
          </w:p>
        </w:tc>
      </w:tr>
      <w:tr w:rsidR="00E8212B" w:rsidRPr="005F6B59" w14:paraId="14810879" w14:textId="77777777" w:rsidTr="00A24175">
        <w:tc>
          <w:tcPr>
            <w:tcW w:w="3964" w:type="dxa"/>
            <w:vMerge w:val="restart"/>
            <w:vAlign w:val="center"/>
          </w:tcPr>
          <w:p w14:paraId="5C2ADB0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Тип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сигнала</w:t>
            </w:r>
            <w:proofErr w:type="spellEnd"/>
          </w:p>
        </w:tc>
        <w:tc>
          <w:tcPr>
            <w:tcW w:w="3119" w:type="dxa"/>
          </w:tcPr>
          <w:p w14:paraId="73207F04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Аналоговый</w:t>
            </w:r>
            <w:proofErr w:type="spellEnd"/>
          </w:p>
        </w:tc>
        <w:tc>
          <w:tcPr>
            <w:tcW w:w="2551" w:type="dxa"/>
          </w:tcPr>
          <w:p w14:paraId="40B5AB7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A</w:t>
            </w:r>
          </w:p>
        </w:tc>
      </w:tr>
      <w:tr w:rsidR="00E8212B" w:rsidRPr="005F6B59" w14:paraId="681ED1B2" w14:textId="77777777" w:rsidTr="00A24175">
        <w:tc>
          <w:tcPr>
            <w:tcW w:w="3964" w:type="dxa"/>
            <w:vMerge/>
            <w:vAlign w:val="center"/>
          </w:tcPr>
          <w:p w14:paraId="352EBB9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5CDE403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Дискретный</w:t>
            </w:r>
            <w:proofErr w:type="spellEnd"/>
          </w:p>
        </w:tc>
        <w:tc>
          <w:tcPr>
            <w:tcW w:w="2551" w:type="dxa"/>
          </w:tcPr>
          <w:p w14:paraId="5552E4C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D</w:t>
            </w:r>
          </w:p>
        </w:tc>
      </w:tr>
      <w:tr w:rsidR="00E8212B" w:rsidRPr="005F6B59" w14:paraId="4D3320E6" w14:textId="77777777" w:rsidTr="00A24175">
        <w:tc>
          <w:tcPr>
            <w:tcW w:w="3964" w:type="dxa"/>
            <w:vMerge/>
            <w:vAlign w:val="center"/>
          </w:tcPr>
          <w:p w14:paraId="015F9719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4B34501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Температурный</w:t>
            </w:r>
            <w:proofErr w:type="spellEnd"/>
          </w:p>
        </w:tc>
        <w:tc>
          <w:tcPr>
            <w:tcW w:w="2551" w:type="dxa"/>
          </w:tcPr>
          <w:p w14:paraId="30F1F43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T</w:t>
            </w:r>
          </w:p>
        </w:tc>
      </w:tr>
      <w:tr w:rsidR="00E8212B" w:rsidRPr="005F6B59" w14:paraId="112007EC" w14:textId="77777777" w:rsidTr="00A24175">
        <w:tc>
          <w:tcPr>
            <w:tcW w:w="3964" w:type="dxa"/>
            <w:vMerge/>
            <w:vAlign w:val="center"/>
          </w:tcPr>
          <w:p w14:paraId="3D81EA8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3C0E0D43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Интерфейсный</w:t>
            </w:r>
            <w:proofErr w:type="spellEnd"/>
          </w:p>
        </w:tc>
        <w:tc>
          <w:tcPr>
            <w:tcW w:w="2551" w:type="dxa"/>
          </w:tcPr>
          <w:p w14:paraId="021F983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I</w:t>
            </w:r>
          </w:p>
        </w:tc>
      </w:tr>
      <w:tr w:rsidR="00E8212B" w:rsidRPr="005F6B59" w14:paraId="2365FD33" w14:textId="77777777" w:rsidTr="00A24175">
        <w:tc>
          <w:tcPr>
            <w:tcW w:w="3964" w:type="dxa"/>
            <w:vMerge w:val="restart"/>
            <w:vAlign w:val="center"/>
          </w:tcPr>
          <w:p w14:paraId="14DC9F36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Направление</w:t>
            </w:r>
            <w:proofErr w:type="spellEnd"/>
          </w:p>
        </w:tc>
        <w:tc>
          <w:tcPr>
            <w:tcW w:w="3119" w:type="dxa"/>
          </w:tcPr>
          <w:p w14:paraId="6ED4A71E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Входной</w:t>
            </w:r>
            <w:proofErr w:type="spellEnd"/>
          </w:p>
        </w:tc>
        <w:tc>
          <w:tcPr>
            <w:tcW w:w="2551" w:type="dxa"/>
          </w:tcPr>
          <w:p w14:paraId="6F1C1531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I-</w:t>
            </w:r>
          </w:p>
        </w:tc>
      </w:tr>
      <w:tr w:rsidR="00E8212B" w:rsidRPr="005F6B59" w14:paraId="3CDF6C62" w14:textId="77777777" w:rsidTr="00A24175">
        <w:tc>
          <w:tcPr>
            <w:tcW w:w="3964" w:type="dxa"/>
            <w:vMerge/>
            <w:vAlign w:val="center"/>
          </w:tcPr>
          <w:p w14:paraId="1AAF65D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55E3D56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Выходной</w:t>
            </w:r>
            <w:proofErr w:type="spellEnd"/>
          </w:p>
        </w:tc>
        <w:tc>
          <w:tcPr>
            <w:tcW w:w="2551" w:type="dxa"/>
          </w:tcPr>
          <w:p w14:paraId="207ED5DE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O-</w:t>
            </w:r>
          </w:p>
        </w:tc>
      </w:tr>
      <w:tr w:rsidR="00E8212B" w:rsidRPr="005F6B59" w14:paraId="0B0027A9" w14:textId="77777777" w:rsidTr="00A24175">
        <w:tc>
          <w:tcPr>
            <w:tcW w:w="3964" w:type="dxa"/>
            <w:vMerge w:val="restart"/>
            <w:vAlign w:val="center"/>
          </w:tcPr>
          <w:p w14:paraId="3981DCCD" w14:textId="77777777" w:rsidR="005F6B59" w:rsidRDefault="005F6B59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  <w:p w14:paraId="624DB10F" w14:textId="240A49E4" w:rsidR="00E8212B" w:rsidRPr="005F6B59" w:rsidRDefault="005F6B59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</w:t>
            </w:r>
            <w:proofErr w:type="spellStart"/>
            <w:r w:rsidR="00E8212B" w:rsidRPr="005F6B59">
              <w:rPr>
                <w:sz w:val="24"/>
                <w:szCs w:val="24"/>
              </w:rPr>
              <w:t>тенциал</w:t>
            </w:r>
            <w:proofErr w:type="spellEnd"/>
          </w:p>
        </w:tc>
        <w:tc>
          <w:tcPr>
            <w:tcW w:w="3119" w:type="dxa"/>
            <w:vAlign w:val="bottom"/>
          </w:tcPr>
          <w:p w14:paraId="598E74E6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0(4)…20mA</w:t>
            </w:r>
          </w:p>
        </w:tc>
        <w:tc>
          <w:tcPr>
            <w:tcW w:w="2551" w:type="dxa"/>
          </w:tcPr>
          <w:p w14:paraId="49277D56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M</w:t>
            </w:r>
          </w:p>
        </w:tc>
      </w:tr>
      <w:tr w:rsidR="00E8212B" w:rsidRPr="005F6B59" w14:paraId="7B1783AA" w14:textId="77777777" w:rsidTr="00A24175">
        <w:tc>
          <w:tcPr>
            <w:tcW w:w="3964" w:type="dxa"/>
            <w:vMerge/>
            <w:vAlign w:val="center"/>
          </w:tcPr>
          <w:p w14:paraId="1FFE2296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7381A41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0…(1)10V</w:t>
            </w:r>
          </w:p>
        </w:tc>
        <w:tc>
          <w:tcPr>
            <w:tcW w:w="2551" w:type="dxa"/>
          </w:tcPr>
          <w:p w14:paraId="4F7FF645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V</w:t>
            </w:r>
          </w:p>
        </w:tc>
      </w:tr>
      <w:tr w:rsidR="00E8212B" w:rsidRPr="005F6B59" w14:paraId="47D120C1" w14:textId="77777777" w:rsidTr="00A24175">
        <w:tc>
          <w:tcPr>
            <w:tcW w:w="3964" w:type="dxa"/>
            <w:vMerge/>
            <w:vAlign w:val="center"/>
          </w:tcPr>
          <w:p w14:paraId="5022FF5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69AAFD6E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0…5A</w:t>
            </w:r>
          </w:p>
        </w:tc>
        <w:tc>
          <w:tcPr>
            <w:tcW w:w="2551" w:type="dxa"/>
          </w:tcPr>
          <w:p w14:paraId="5FC947B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A</w:t>
            </w:r>
          </w:p>
        </w:tc>
      </w:tr>
      <w:tr w:rsidR="00E8212B" w:rsidRPr="005F6B59" w14:paraId="38A8BEA8" w14:textId="77777777" w:rsidTr="00A24175">
        <w:tc>
          <w:tcPr>
            <w:tcW w:w="3964" w:type="dxa"/>
            <w:vMerge/>
            <w:vAlign w:val="center"/>
          </w:tcPr>
          <w:p w14:paraId="3CE26DD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559BE5B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24VDC</w:t>
            </w:r>
          </w:p>
        </w:tc>
        <w:tc>
          <w:tcPr>
            <w:tcW w:w="2551" w:type="dxa"/>
          </w:tcPr>
          <w:p w14:paraId="58C92BF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24</w:t>
            </w:r>
          </w:p>
        </w:tc>
      </w:tr>
      <w:tr w:rsidR="00E8212B" w:rsidRPr="005F6B59" w14:paraId="0D66C380" w14:textId="77777777" w:rsidTr="00A24175">
        <w:tc>
          <w:tcPr>
            <w:tcW w:w="3964" w:type="dxa"/>
            <w:vMerge/>
            <w:vAlign w:val="center"/>
          </w:tcPr>
          <w:p w14:paraId="3CA70CA5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6F9CF91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220VDC</w:t>
            </w:r>
          </w:p>
        </w:tc>
        <w:tc>
          <w:tcPr>
            <w:tcW w:w="2551" w:type="dxa"/>
          </w:tcPr>
          <w:p w14:paraId="740C0D4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220D</w:t>
            </w:r>
          </w:p>
        </w:tc>
      </w:tr>
      <w:tr w:rsidR="00E8212B" w:rsidRPr="005F6B59" w14:paraId="367C04DF" w14:textId="77777777" w:rsidTr="00A24175">
        <w:tc>
          <w:tcPr>
            <w:tcW w:w="3964" w:type="dxa"/>
            <w:vMerge/>
            <w:vAlign w:val="center"/>
          </w:tcPr>
          <w:p w14:paraId="3A66C37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13658E64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220VAC</w:t>
            </w:r>
          </w:p>
        </w:tc>
        <w:tc>
          <w:tcPr>
            <w:tcW w:w="2551" w:type="dxa"/>
          </w:tcPr>
          <w:p w14:paraId="3A1443D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220A</w:t>
            </w:r>
          </w:p>
        </w:tc>
      </w:tr>
      <w:tr w:rsidR="00E8212B" w:rsidRPr="005F6B59" w14:paraId="6B051125" w14:textId="77777777" w:rsidTr="00A24175">
        <w:tc>
          <w:tcPr>
            <w:tcW w:w="3964" w:type="dxa"/>
            <w:vMerge/>
            <w:vAlign w:val="center"/>
          </w:tcPr>
          <w:p w14:paraId="4ED3B075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2A25635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NAMUR</w:t>
            </w:r>
          </w:p>
        </w:tc>
        <w:tc>
          <w:tcPr>
            <w:tcW w:w="2551" w:type="dxa"/>
          </w:tcPr>
          <w:p w14:paraId="77614E4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N</w:t>
            </w:r>
          </w:p>
        </w:tc>
      </w:tr>
      <w:tr w:rsidR="00E8212B" w:rsidRPr="005F6B59" w14:paraId="15C45FCB" w14:textId="77777777" w:rsidTr="00A24175">
        <w:tc>
          <w:tcPr>
            <w:tcW w:w="3964" w:type="dxa"/>
            <w:vMerge/>
            <w:vAlign w:val="center"/>
          </w:tcPr>
          <w:p w14:paraId="3C6FB559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248CE961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RS-232</w:t>
            </w:r>
          </w:p>
        </w:tc>
        <w:tc>
          <w:tcPr>
            <w:tcW w:w="2551" w:type="dxa"/>
          </w:tcPr>
          <w:p w14:paraId="4CE2041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2.</w:t>
            </w:r>
          </w:p>
        </w:tc>
      </w:tr>
      <w:tr w:rsidR="00E8212B" w:rsidRPr="005F6B59" w14:paraId="1CF8457B" w14:textId="77777777" w:rsidTr="00A24175">
        <w:tc>
          <w:tcPr>
            <w:tcW w:w="3964" w:type="dxa"/>
            <w:vMerge/>
            <w:vAlign w:val="center"/>
          </w:tcPr>
          <w:p w14:paraId="299BBC6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696693E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RS-485/422</w:t>
            </w:r>
          </w:p>
        </w:tc>
        <w:tc>
          <w:tcPr>
            <w:tcW w:w="2551" w:type="dxa"/>
          </w:tcPr>
          <w:p w14:paraId="63505C7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4.</w:t>
            </w:r>
          </w:p>
        </w:tc>
      </w:tr>
      <w:tr w:rsidR="00E8212B" w:rsidRPr="005F6B59" w14:paraId="5CA5B11D" w14:textId="77777777" w:rsidTr="00A24175">
        <w:tc>
          <w:tcPr>
            <w:tcW w:w="3964" w:type="dxa"/>
            <w:vMerge/>
            <w:vAlign w:val="center"/>
          </w:tcPr>
          <w:p w14:paraId="7B8E4A0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1CBA362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Ethernet</w:t>
            </w:r>
          </w:p>
        </w:tc>
        <w:tc>
          <w:tcPr>
            <w:tcW w:w="2551" w:type="dxa"/>
          </w:tcPr>
          <w:p w14:paraId="2EBB25C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E.</w:t>
            </w:r>
          </w:p>
        </w:tc>
      </w:tr>
      <w:tr w:rsidR="00E8212B" w:rsidRPr="005F6B59" w14:paraId="39F74F39" w14:textId="77777777" w:rsidTr="00A24175">
        <w:tc>
          <w:tcPr>
            <w:tcW w:w="3964" w:type="dxa"/>
            <w:vMerge/>
            <w:vAlign w:val="center"/>
          </w:tcPr>
          <w:p w14:paraId="5B88939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219374A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RTD(Pt100)</w:t>
            </w:r>
          </w:p>
        </w:tc>
        <w:tc>
          <w:tcPr>
            <w:tcW w:w="2551" w:type="dxa"/>
          </w:tcPr>
          <w:p w14:paraId="30EE1DB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100</w:t>
            </w:r>
          </w:p>
        </w:tc>
      </w:tr>
      <w:tr w:rsidR="00E8212B" w:rsidRPr="005F6B59" w14:paraId="35F9A185" w14:textId="77777777" w:rsidTr="00A24175">
        <w:tc>
          <w:tcPr>
            <w:tcW w:w="3964" w:type="dxa"/>
            <w:vMerge/>
            <w:vAlign w:val="center"/>
          </w:tcPr>
          <w:p w14:paraId="5FA711B3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275EF19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RTD(Pt1000)</w:t>
            </w:r>
          </w:p>
        </w:tc>
        <w:tc>
          <w:tcPr>
            <w:tcW w:w="2551" w:type="dxa"/>
          </w:tcPr>
          <w:p w14:paraId="00682254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1000</w:t>
            </w:r>
          </w:p>
        </w:tc>
      </w:tr>
      <w:tr w:rsidR="00E8212B" w:rsidRPr="005F6B59" w14:paraId="4AF20AE5" w14:textId="77777777" w:rsidTr="00A24175">
        <w:tc>
          <w:tcPr>
            <w:tcW w:w="3964" w:type="dxa"/>
            <w:vMerge/>
            <w:vAlign w:val="center"/>
          </w:tcPr>
          <w:p w14:paraId="44B63D3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1E573D4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TC</w:t>
            </w:r>
          </w:p>
        </w:tc>
        <w:tc>
          <w:tcPr>
            <w:tcW w:w="2551" w:type="dxa"/>
          </w:tcPr>
          <w:p w14:paraId="13D7700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TC</w:t>
            </w:r>
          </w:p>
        </w:tc>
      </w:tr>
      <w:tr w:rsidR="00E8212B" w:rsidRPr="005F6B59" w14:paraId="734DB591" w14:textId="77777777" w:rsidTr="00A24175">
        <w:tc>
          <w:tcPr>
            <w:tcW w:w="3964" w:type="dxa"/>
            <w:vMerge w:val="restart"/>
            <w:vAlign w:val="center"/>
          </w:tcPr>
          <w:p w14:paraId="4298D62C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Протокол</w:t>
            </w:r>
            <w:proofErr w:type="spellEnd"/>
          </w:p>
        </w:tc>
        <w:tc>
          <w:tcPr>
            <w:tcW w:w="3119" w:type="dxa"/>
            <w:vAlign w:val="bottom"/>
          </w:tcPr>
          <w:p w14:paraId="7C5D2DCC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МЭК-101</w:t>
            </w:r>
          </w:p>
        </w:tc>
        <w:tc>
          <w:tcPr>
            <w:tcW w:w="2551" w:type="dxa"/>
          </w:tcPr>
          <w:p w14:paraId="1DB2E6D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МЭК</w:t>
            </w:r>
          </w:p>
        </w:tc>
      </w:tr>
      <w:tr w:rsidR="00E8212B" w:rsidRPr="005F6B59" w14:paraId="6C648AD4" w14:textId="77777777" w:rsidTr="00A24175">
        <w:tc>
          <w:tcPr>
            <w:tcW w:w="3964" w:type="dxa"/>
            <w:vMerge/>
            <w:vAlign w:val="center"/>
          </w:tcPr>
          <w:p w14:paraId="073B6D1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0DD5F20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МЭК-104</w:t>
            </w:r>
          </w:p>
        </w:tc>
        <w:tc>
          <w:tcPr>
            <w:tcW w:w="2551" w:type="dxa"/>
          </w:tcPr>
          <w:p w14:paraId="63B330D0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МЭК</w:t>
            </w:r>
          </w:p>
        </w:tc>
      </w:tr>
      <w:tr w:rsidR="00E8212B" w:rsidRPr="005F6B59" w14:paraId="79A53451" w14:textId="77777777" w:rsidTr="00A24175">
        <w:tc>
          <w:tcPr>
            <w:tcW w:w="3964" w:type="dxa"/>
            <w:vMerge/>
            <w:vAlign w:val="center"/>
          </w:tcPr>
          <w:p w14:paraId="682EDD1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68E51279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Modbus TCP</w:t>
            </w:r>
          </w:p>
        </w:tc>
        <w:tc>
          <w:tcPr>
            <w:tcW w:w="2551" w:type="dxa"/>
          </w:tcPr>
          <w:p w14:paraId="3702989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TCP</w:t>
            </w:r>
          </w:p>
        </w:tc>
      </w:tr>
      <w:tr w:rsidR="00E8212B" w:rsidRPr="005F6B59" w14:paraId="5DDF3C87" w14:textId="77777777" w:rsidTr="00A24175">
        <w:tc>
          <w:tcPr>
            <w:tcW w:w="3964" w:type="dxa"/>
            <w:vMerge/>
            <w:vAlign w:val="center"/>
          </w:tcPr>
          <w:p w14:paraId="51D5089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74B7DB7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ModbuaRTU</w:t>
            </w:r>
            <w:proofErr w:type="spellEnd"/>
          </w:p>
        </w:tc>
        <w:tc>
          <w:tcPr>
            <w:tcW w:w="2551" w:type="dxa"/>
          </w:tcPr>
          <w:p w14:paraId="4C6BC7D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RTU</w:t>
            </w:r>
          </w:p>
        </w:tc>
      </w:tr>
      <w:tr w:rsidR="00E8212B" w:rsidRPr="005F6B59" w14:paraId="4451F35A" w14:textId="77777777" w:rsidTr="00A24175">
        <w:tc>
          <w:tcPr>
            <w:tcW w:w="3964" w:type="dxa"/>
            <w:vMerge/>
            <w:vAlign w:val="center"/>
          </w:tcPr>
          <w:p w14:paraId="5821FFA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2B5A7A9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OPC UA/DA/HDA</w:t>
            </w:r>
          </w:p>
        </w:tc>
        <w:tc>
          <w:tcPr>
            <w:tcW w:w="2551" w:type="dxa"/>
          </w:tcPr>
          <w:p w14:paraId="491EF962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OPC</w:t>
            </w:r>
          </w:p>
        </w:tc>
      </w:tr>
      <w:tr w:rsidR="00E8212B" w:rsidRPr="005F6B59" w14:paraId="2E47FD57" w14:textId="77777777" w:rsidTr="00A24175">
        <w:tc>
          <w:tcPr>
            <w:tcW w:w="3964" w:type="dxa"/>
            <w:vMerge/>
            <w:vAlign w:val="center"/>
          </w:tcPr>
          <w:p w14:paraId="16F199DE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4DA888C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Profibus</w:t>
            </w:r>
            <w:proofErr w:type="spellEnd"/>
          </w:p>
        </w:tc>
        <w:tc>
          <w:tcPr>
            <w:tcW w:w="2551" w:type="dxa"/>
          </w:tcPr>
          <w:p w14:paraId="55941DCC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PB</w:t>
            </w:r>
          </w:p>
        </w:tc>
      </w:tr>
      <w:tr w:rsidR="00E8212B" w:rsidRPr="005F6B59" w14:paraId="22DF476A" w14:textId="77777777" w:rsidTr="00A24175">
        <w:tc>
          <w:tcPr>
            <w:tcW w:w="3964" w:type="dxa"/>
            <w:vMerge/>
            <w:vAlign w:val="center"/>
          </w:tcPr>
          <w:p w14:paraId="1ACED17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0B469A6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Profinet</w:t>
            </w:r>
            <w:proofErr w:type="spellEnd"/>
          </w:p>
        </w:tc>
        <w:tc>
          <w:tcPr>
            <w:tcW w:w="2551" w:type="dxa"/>
          </w:tcPr>
          <w:p w14:paraId="2E9EF30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PN</w:t>
            </w:r>
          </w:p>
        </w:tc>
      </w:tr>
      <w:tr w:rsidR="00E8212B" w:rsidRPr="005F6B59" w14:paraId="7E18629A" w14:textId="77777777" w:rsidTr="00A24175">
        <w:tc>
          <w:tcPr>
            <w:tcW w:w="3964" w:type="dxa"/>
            <w:vMerge/>
            <w:vAlign w:val="center"/>
          </w:tcPr>
          <w:p w14:paraId="6AC3737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67327546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Powerlink</w:t>
            </w:r>
          </w:p>
        </w:tc>
        <w:tc>
          <w:tcPr>
            <w:tcW w:w="2551" w:type="dxa"/>
          </w:tcPr>
          <w:p w14:paraId="15C9E9B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PL</w:t>
            </w:r>
          </w:p>
        </w:tc>
      </w:tr>
      <w:tr w:rsidR="00E8212B" w:rsidRPr="005F6B59" w14:paraId="09919205" w14:textId="77777777" w:rsidTr="00A24175">
        <w:tc>
          <w:tcPr>
            <w:tcW w:w="3964" w:type="dxa"/>
            <w:vMerge/>
            <w:vAlign w:val="center"/>
          </w:tcPr>
          <w:p w14:paraId="088BAC94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3119" w:type="dxa"/>
            <w:vAlign w:val="bottom"/>
          </w:tcPr>
          <w:p w14:paraId="71685C5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FF H1/HSE</w:t>
            </w:r>
          </w:p>
        </w:tc>
        <w:tc>
          <w:tcPr>
            <w:tcW w:w="2551" w:type="dxa"/>
          </w:tcPr>
          <w:p w14:paraId="4BAB66B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FF</w:t>
            </w:r>
          </w:p>
        </w:tc>
      </w:tr>
      <w:tr w:rsidR="00E8212B" w:rsidRPr="005F6B59" w14:paraId="2C453030" w14:textId="77777777" w:rsidTr="00A24175">
        <w:tc>
          <w:tcPr>
            <w:tcW w:w="3964" w:type="dxa"/>
            <w:vAlign w:val="center"/>
          </w:tcPr>
          <w:p w14:paraId="309B7B1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HART</w:t>
            </w:r>
          </w:p>
        </w:tc>
        <w:tc>
          <w:tcPr>
            <w:tcW w:w="3119" w:type="dxa"/>
            <w:vAlign w:val="center"/>
          </w:tcPr>
          <w:p w14:paraId="57CF1BA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3F654CE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H</w:t>
            </w:r>
          </w:p>
        </w:tc>
      </w:tr>
      <w:tr w:rsidR="00E8212B" w:rsidRPr="005F6B59" w14:paraId="7A17E2A8" w14:textId="77777777" w:rsidTr="00A24175">
        <w:tc>
          <w:tcPr>
            <w:tcW w:w="3964" w:type="dxa"/>
            <w:vAlign w:val="center"/>
          </w:tcPr>
          <w:p w14:paraId="75566039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Мультиплексор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  <w:vAlign w:val="center"/>
          </w:tcPr>
          <w:p w14:paraId="0DB6732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2B6C702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.M</w:t>
            </w:r>
          </w:p>
        </w:tc>
      </w:tr>
      <w:tr w:rsidR="00E8212B" w:rsidRPr="005F6B59" w14:paraId="0A251241" w14:textId="77777777" w:rsidTr="00A24175">
        <w:tc>
          <w:tcPr>
            <w:tcW w:w="3964" w:type="dxa"/>
            <w:vAlign w:val="center"/>
          </w:tcPr>
          <w:p w14:paraId="015F3A5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Импульсный</w:t>
            </w:r>
            <w:proofErr w:type="spellEnd"/>
          </w:p>
        </w:tc>
        <w:tc>
          <w:tcPr>
            <w:tcW w:w="3119" w:type="dxa"/>
            <w:vAlign w:val="center"/>
          </w:tcPr>
          <w:p w14:paraId="3D4E30C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7BB281A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.I</w:t>
            </w:r>
          </w:p>
        </w:tc>
      </w:tr>
      <w:tr w:rsidR="00E8212B" w:rsidRPr="005F6B59" w14:paraId="21027293" w14:textId="77777777" w:rsidTr="00A24175">
        <w:tc>
          <w:tcPr>
            <w:tcW w:w="3964" w:type="dxa"/>
            <w:vAlign w:val="center"/>
          </w:tcPr>
          <w:p w14:paraId="4B3A03C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Внутришкафной</w:t>
            </w:r>
            <w:proofErr w:type="spellEnd"/>
          </w:p>
        </w:tc>
        <w:tc>
          <w:tcPr>
            <w:tcW w:w="3119" w:type="dxa"/>
            <w:vAlign w:val="center"/>
          </w:tcPr>
          <w:p w14:paraId="0BAFE40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75CBA83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I</w:t>
            </w:r>
          </w:p>
        </w:tc>
      </w:tr>
      <w:tr w:rsidR="00E8212B" w:rsidRPr="005F6B59" w14:paraId="27CDFA1E" w14:textId="77777777" w:rsidTr="00A24175">
        <w:tc>
          <w:tcPr>
            <w:tcW w:w="3964" w:type="dxa"/>
            <w:vAlign w:val="center"/>
          </w:tcPr>
          <w:p w14:paraId="75F2244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Повышенная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надежность</w:t>
            </w:r>
            <w:proofErr w:type="spellEnd"/>
          </w:p>
        </w:tc>
        <w:tc>
          <w:tcPr>
            <w:tcW w:w="3119" w:type="dxa"/>
            <w:vAlign w:val="center"/>
          </w:tcPr>
          <w:p w14:paraId="65669E71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2CD94F8F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-F</w:t>
            </w:r>
          </w:p>
        </w:tc>
      </w:tr>
      <w:tr w:rsidR="00E8212B" w:rsidRPr="005F6B59" w14:paraId="71FDC14A" w14:textId="77777777" w:rsidTr="00A24175">
        <w:tc>
          <w:tcPr>
            <w:tcW w:w="3964" w:type="dxa"/>
            <w:vAlign w:val="center"/>
          </w:tcPr>
          <w:p w14:paraId="24010A3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Exi</w:t>
            </w:r>
            <w:proofErr w:type="spellEnd"/>
            <w:r w:rsidRPr="005F6B59">
              <w:rPr>
                <w:sz w:val="24"/>
                <w:szCs w:val="24"/>
              </w:rPr>
              <w:t xml:space="preserve">, </w:t>
            </w:r>
            <w:proofErr w:type="spellStart"/>
            <w:r w:rsidRPr="005F6B59">
              <w:rPr>
                <w:sz w:val="24"/>
                <w:szCs w:val="24"/>
              </w:rPr>
              <w:t>активный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барьер</w:t>
            </w:r>
            <w:proofErr w:type="spellEnd"/>
          </w:p>
        </w:tc>
        <w:tc>
          <w:tcPr>
            <w:tcW w:w="3119" w:type="dxa"/>
            <w:vAlign w:val="center"/>
          </w:tcPr>
          <w:p w14:paraId="56F1DE75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17F01FB9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-EXA</w:t>
            </w:r>
          </w:p>
        </w:tc>
      </w:tr>
      <w:tr w:rsidR="00E8212B" w:rsidRPr="005F6B59" w14:paraId="7B6C432C" w14:textId="77777777" w:rsidTr="00A24175">
        <w:tc>
          <w:tcPr>
            <w:tcW w:w="3964" w:type="dxa"/>
            <w:vAlign w:val="center"/>
          </w:tcPr>
          <w:p w14:paraId="2EED1FDB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Exi</w:t>
            </w:r>
            <w:proofErr w:type="spellEnd"/>
            <w:r w:rsidRPr="005F6B59">
              <w:rPr>
                <w:sz w:val="24"/>
                <w:szCs w:val="24"/>
              </w:rPr>
              <w:t xml:space="preserve">, </w:t>
            </w:r>
            <w:proofErr w:type="spellStart"/>
            <w:r w:rsidRPr="005F6B59">
              <w:rPr>
                <w:sz w:val="24"/>
                <w:szCs w:val="24"/>
              </w:rPr>
              <w:t>пассивный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барьер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9" w:type="dxa"/>
            <w:vAlign w:val="center"/>
          </w:tcPr>
          <w:p w14:paraId="59EBE4A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49AFE18A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-EXP</w:t>
            </w:r>
          </w:p>
        </w:tc>
      </w:tr>
      <w:tr w:rsidR="00E8212B" w:rsidRPr="005F6B59" w14:paraId="24916FE9" w14:textId="77777777" w:rsidTr="00A24175">
        <w:tc>
          <w:tcPr>
            <w:tcW w:w="3964" w:type="dxa"/>
            <w:vAlign w:val="center"/>
          </w:tcPr>
          <w:p w14:paraId="0359D93D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Наличие</w:t>
            </w:r>
            <w:proofErr w:type="spellEnd"/>
            <w:r w:rsidRPr="005F6B59">
              <w:rPr>
                <w:sz w:val="24"/>
                <w:szCs w:val="24"/>
              </w:rPr>
              <w:t xml:space="preserve"> УЗИП</w:t>
            </w:r>
          </w:p>
        </w:tc>
        <w:tc>
          <w:tcPr>
            <w:tcW w:w="3119" w:type="dxa"/>
            <w:vAlign w:val="center"/>
          </w:tcPr>
          <w:p w14:paraId="28EF9C27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0B465758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-УЗИП</w:t>
            </w:r>
          </w:p>
        </w:tc>
      </w:tr>
      <w:tr w:rsidR="00E8212B" w:rsidRPr="005F6B59" w14:paraId="365C1221" w14:textId="77777777" w:rsidTr="00A24175">
        <w:tc>
          <w:tcPr>
            <w:tcW w:w="3964" w:type="dxa"/>
            <w:vAlign w:val="center"/>
          </w:tcPr>
          <w:p w14:paraId="7A7F062C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Необходимость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питания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полевого</w:t>
            </w:r>
            <w:proofErr w:type="spellEnd"/>
            <w:r w:rsidRPr="005F6B59">
              <w:rPr>
                <w:sz w:val="24"/>
                <w:szCs w:val="24"/>
              </w:rPr>
              <w:t xml:space="preserve"> </w:t>
            </w:r>
            <w:proofErr w:type="spellStart"/>
            <w:r w:rsidRPr="005F6B59">
              <w:rPr>
                <w:sz w:val="24"/>
                <w:szCs w:val="24"/>
              </w:rPr>
              <w:t>оборудования</w:t>
            </w:r>
            <w:proofErr w:type="spellEnd"/>
          </w:p>
        </w:tc>
        <w:tc>
          <w:tcPr>
            <w:tcW w:w="3119" w:type="dxa"/>
            <w:vAlign w:val="center"/>
          </w:tcPr>
          <w:p w14:paraId="761CBF97" w14:textId="77777777" w:rsidR="00E8212B" w:rsidRPr="005F6B59" w:rsidRDefault="00E8212B" w:rsidP="00A24175">
            <w:pPr>
              <w:spacing w:line="288" w:lineRule="auto"/>
              <w:ind w:firstLine="0"/>
              <w:rPr>
                <w:color w:val="000000"/>
                <w:sz w:val="24"/>
                <w:szCs w:val="24"/>
              </w:rPr>
            </w:pPr>
            <w:proofErr w:type="spellStart"/>
            <w:r w:rsidRPr="005F6B59">
              <w:rPr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2551" w:type="dxa"/>
          </w:tcPr>
          <w:p w14:paraId="47EEFC91" w14:textId="77777777" w:rsidR="00E8212B" w:rsidRPr="005F6B59" w:rsidRDefault="00E8212B" w:rsidP="00A24175">
            <w:pPr>
              <w:spacing w:line="288" w:lineRule="auto"/>
              <w:ind w:firstLine="0"/>
              <w:rPr>
                <w:sz w:val="24"/>
                <w:szCs w:val="24"/>
              </w:rPr>
            </w:pPr>
            <w:r w:rsidRPr="005F6B59">
              <w:rPr>
                <w:sz w:val="24"/>
                <w:szCs w:val="24"/>
              </w:rPr>
              <w:t>-PWR</w:t>
            </w:r>
          </w:p>
        </w:tc>
      </w:tr>
    </w:tbl>
    <w:p w14:paraId="05305276" w14:textId="77777777" w:rsidR="00E8212B" w:rsidRPr="005F6B59" w:rsidRDefault="00E8212B" w:rsidP="005F6B59">
      <w:pPr>
        <w:spacing w:line="288" w:lineRule="auto"/>
        <w:rPr>
          <w:b/>
          <w:sz w:val="24"/>
          <w:szCs w:val="24"/>
        </w:rPr>
      </w:pPr>
    </w:p>
    <w:p w14:paraId="29D81D82" w14:textId="77777777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В результате заданных пользователем значений в данном интерфейсе формируется </w:t>
      </w:r>
      <w:r w:rsidRPr="005F6B59">
        <w:rPr>
          <w:b/>
          <w:sz w:val="24"/>
          <w:szCs w:val="24"/>
          <w:lang w:val="ru-RU"/>
        </w:rPr>
        <w:t>Массив групп сигналов</w:t>
      </w:r>
      <w:r w:rsidRPr="005F6B59">
        <w:rPr>
          <w:sz w:val="24"/>
          <w:szCs w:val="24"/>
          <w:lang w:val="ru-RU"/>
        </w:rPr>
        <w:t xml:space="preserve"> у каждой группы сигнала формируется значения в полях </w:t>
      </w:r>
      <w:r w:rsidRPr="005F6B59">
        <w:rPr>
          <w:b/>
          <w:sz w:val="24"/>
          <w:szCs w:val="24"/>
          <w:lang w:val="ru-RU"/>
        </w:rPr>
        <w:t>Класс сигнала</w:t>
      </w:r>
      <w:r w:rsidRPr="005F6B59">
        <w:rPr>
          <w:sz w:val="24"/>
          <w:szCs w:val="24"/>
          <w:lang w:val="ru-RU"/>
        </w:rPr>
        <w:t xml:space="preserve"> в двоичном формате и </w:t>
      </w:r>
      <w:r w:rsidRPr="005F6B59">
        <w:rPr>
          <w:b/>
          <w:sz w:val="24"/>
          <w:szCs w:val="24"/>
          <w:lang w:val="ru-RU"/>
        </w:rPr>
        <w:t>Количество сигналов</w:t>
      </w:r>
      <w:r w:rsidRPr="005F6B59">
        <w:rPr>
          <w:sz w:val="24"/>
          <w:szCs w:val="24"/>
          <w:lang w:val="ru-RU"/>
        </w:rPr>
        <w:t xml:space="preserve"> данной группы для дальнейшего подбора необходимого оборудования.</w:t>
      </w:r>
    </w:p>
    <w:p w14:paraId="62F0D73F" w14:textId="1C291F76" w:rsidR="00E8212B" w:rsidRPr="005F6B59" w:rsidRDefault="00E8212B" w:rsidP="005F6B59">
      <w:pPr>
        <w:spacing w:line="288" w:lineRule="auto"/>
        <w:ind w:firstLine="708"/>
        <w:rPr>
          <w:sz w:val="24"/>
          <w:szCs w:val="24"/>
          <w:lang w:val="ru-RU"/>
        </w:rPr>
      </w:pPr>
      <w:r w:rsidRPr="005F6B59">
        <w:rPr>
          <w:sz w:val="24"/>
          <w:szCs w:val="24"/>
          <w:lang w:val="ru-RU"/>
        </w:rPr>
        <w:t xml:space="preserve">Алгоритм выбора сигналов в виде блок-схемы приведен в </w:t>
      </w:r>
      <w:r w:rsidRPr="005F6B59">
        <w:rPr>
          <w:b/>
          <w:sz w:val="24"/>
          <w:szCs w:val="24"/>
          <w:lang w:val="ru-RU"/>
        </w:rPr>
        <w:t>Приложении №5 – Блок-схемы</w:t>
      </w:r>
      <w:r w:rsidRPr="005F6B59">
        <w:rPr>
          <w:sz w:val="24"/>
          <w:szCs w:val="24"/>
          <w:lang w:val="ru-RU"/>
        </w:rPr>
        <w:t xml:space="preserve"> </w:t>
      </w:r>
      <w:r w:rsidR="00635F5B" w:rsidRPr="00635F5B">
        <w:rPr>
          <w:b/>
          <w:sz w:val="24"/>
          <w:szCs w:val="24"/>
          <w:lang w:val="ru-RU"/>
        </w:rPr>
        <w:t>бизнес-процессов</w:t>
      </w:r>
      <w:r w:rsidR="00635F5B">
        <w:rPr>
          <w:sz w:val="24"/>
          <w:szCs w:val="24"/>
          <w:lang w:val="ru-RU"/>
        </w:rPr>
        <w:t>.</w:t>
      </w:r>
    </w:p>
    <w:p w14:paraId="298CD12C" w14:textId="2E4BFA84" w:rsidR="00E8212B" w:rsidRDefault="00E8212B" w:rsidP="00AF2C93">
      <w:pPr>
        <w:rPr>
          <w:b/>
        </w:rPr>
      </w:pPr>
      <w:r w:rsidRPr="00E8212B">
        <w:rPr>
          <w:b/>
          <w:lang w:val="ru-RU"/>
        </w:rPr>
        <w:br w:type="page"/>
      </w:r>
      <w:proofErr w:type="spellStart"/>
      <w:r w:rsidRPr="00F82E9E">
        <w:rPr>
          <w:b/>
        </w:rPr>
        <w:lastRenderedPageBreak/>
        <w:t>Интерфейс</w:t>
      </w:r>
      <w:proofErr w:type="spellEnd"/>
      <w:r>
        <w:rPr>
          <w:b/>
        </w:rPr>
        <w:t xml:space="preserve"> «</w:t>
      </w:r>
      <w:proofErr w:type="spellStart"/>
      <w:r>
        <w:rPr>
          <w:b/>
        </w:rPr>
        <w:t>Спецификация</w:t>
      </w:r>
      <w:proofErr w:type="spellEnd"/>
      <w:r w:rsidRPr="00F82E9E">
        <w:rPr>
          <w:b/>
        </w:rPr>
        <w:t xml:space="preserve"> </w:t>
      </w:r>
      <w:r>
        <w:rPr>
          <w:b/>
        </w:rPr>
        <w:t>ТКП»</w:t>
      </w:r>
    </w:p>
    <w:p w14:paraId="1A41577C" w14:textId="77777777" w:rsidR="00E8212B" w:rsidRDefault="00E8212B" w:rsidP="001223C8">
      <w:pPr>
        <w:pStyle w:val="affb"/>
        <w:numPr>
          <w:ilvl w:val="1"/>
          <w:numId w:val="18"/>
        </w:numPr>
        <w:spacing w:before="240" w:after="160"/>
        <w:ind w:left="788" w:hanging="431"/>
        <w:contextualSpacing w:val="0"/>
        <w:jc w:val="left"/>
        <w:rPr>
          <w:b/>
        </w:rPr>
      </w:pPr>
      <w:bookmarkStart w:id="47" w:name="_Ref59018141"/>
      <w:r>
        <w:rPr>
          <w:b/>
        </w:rPr>
        <w:t>Раздел «</w:t>
      </w:r>
      <w:r w:rsidRPr="009D457C">
        <w:rPr>
          <w:b/>
        </w:rPr>
        <w:t>Промежуточные элементы</w:t>
      </w:r>
      <w:r>
        <w:rPr>
          <w:b/>
        </w:rPr>
        <w:t>»</w:t>
      </w:r>
      <w:bookmarkEnd w:id="47"/>
    </w:p>
    <w:p w14:paraId="57C5E2FF" w14:textId="77777777" w:rsidR="00E8212B" w:rsidRDefault="00E8212B" w:rsidP="00A24175">
      <w:pPr>
        <w:ind w:firstLine="0"/>
        <w:rPr>
          <w:b/>
        </w:rPr>
      </w:pPr>
      <w:r w:rsidRPr="00034D07">
        <w:rPr>
          <w:noProof/>
          <w:lang w:val="ru-RU"/>
        </w:rPr>
        <w:drawing>
          <wp:inline distT="0" distB="0" distL="0" distR="0" wp14:anchorId="6087952E" wp14:editId="4C72E17F">
            <wp:extent cx="6120130" cy="159123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41" w14:textId="77777777" w:rsidR="00E8212B" w:rsidRPr="00A24175" w:rsidRDefault="00E8212B" w:rsidP="00A24175">
      <w:pPr>
        <w:spacing w:after="240" w:line="288" w:lineRule="auto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В данном интерфейсе осуществляется подбор промежуточных элементов по алгоритму на основании </w:t>
      </w:r>
      <w:r w:rsidRPr="00A24175">
        <w:rPr>
          <w:b/>
          <w:sz w:val="24"/>
          <w:szCs w:val="24"/>
          <w:lang w:val="ru-RU"/>
        </w:rPr>
        <w:t>Массива групп сигналов</w:t>
      </w:r>
      <w:r w:rsidRPr="00A24175">
        <w:rPr>
          <w:sz w:val="24"/>
          <w:szCs w:val="24"/>
          <w:lang w:val="ru-RU"/>
        </w:rPr>
        <w:t xml:space="preserve"> по информации в полях </w:t>
      </w:r>
      <w:r w:rsidRPr="00A24175">
        <w:rPr>
          <w:b/>
          <w:sz w:val="24"/>
          <w:szCs w:val="24"/>
          <w:lang w:val="ru-RU"/>
        </w:rPr>
        <w:t>Класс сигнала</w:t>
      </w:r>
      <w:r w:rsidRPr="00A24175">
        <w:rPr>
          <w:sz w:val="24"/>
          <w:szCs w:val="24"/>
          <w:lang w:val="ru-RU"/>
        </w:rPr>
        <w:t xml:space="preserve"> и </w:t>
      </w:r>
      <w:r w:rsidRPr="00A24175">
        <w:rPr>
          <w:b/>
          <w:sz w:val="24"/>
          <w:szCs w:val="24"/>
          <w:lang w:val="ru-RU"/>
        </w:rPr>
        <w:t>Количество сигналов</w:t>
      </w:r>
      <w:r w:rsidRPr="00A24175">
        <w:rPr>
          <w:sz w:val="24"/>
          <w:szCs w:val="24"/>
          <w:lang w:val="ru-RU"/>
        </w:rPr>
        <w:t>:</w:t>
      </w:r>
    </w:p>
    <w:p w14:paraId="343B39DA" w14:textId="77777777" w:rsidR="00E8212B" w:rsidRPr="00A24175" w:rsidRDefault="00E8212B" w:rsidP="001223C8">
      <w:pPr>
        <w:pStyle w:val="affb"/>
        <w:numPr>
          <w:ilvl w:val="0"/>
          <w:numId w:val="20"/>
        </w:numPr>
        <w:spacing w:after="60" w:line="288" w:lineRule="auto"/>
        <w:contextualSpacing w:val="0"/>
      </w:pPr>
      <w:r w:rsidRPr="00A24175">
        <w:t xml:space="preserve">Если сигнал </w:t>
      </w:r>
      <w:proofErr w:type="spellStart"/>
      <w:r w:rsidRPr="00A24175">
        <w:rPr>
          <w:b/>
        </w:rPr>
        <w:t>внутришкафной</w:t>
      </w:r>
      <w:proofErr w:type="spellEnd"/>
      <w:r w:rsidRPr="00A24175">
        <w:t xml:space="preserve">, то код сигнала заносится в </w:t>
      </w:r>
      <w:r w:rsidRPr="00A24175">
        <w:rPr>
          <w:b/>
        </w:rPr>
        <w:t>Новый массив групп сигналов</w:t>
      </w:r>
      <w:r w:rsidRPr="00A24175">
        <w:t xml:space="preserve"> с учетом количества сигналов,</w:t>
      </w:r>
    </w:p>
    <w:p w14:paraId="5F272BCC" w14:textId="77777777" w:rsidR="00E8212B" w:rsidRPr="00A24175" w:rsidRDefault="00E8212B" w:rsidP="001223C8">
      <w:pPr>
        <w:pStyle w:val="affb"/>
        <w:numPr>
          <w:ilvl w:val="0"/>
          <w:numId w:val="20"/>
        </w:numPr>
        <w:spacing w:after="60" w:line="288" w:lineRule="auto"/>
        <w:contextualSpacing w:val="0"/>
      </w:pPr>
      <w:r w:rsidRPr="00A24175">
        <w:t>Иначе:</w:t>
      </w:r>
    </w:p>
    <w:p w14:paraId="7CC81583" w14:textId="77777777" w:rsidR="00E8212B" w:rsidRPr="00A24175" w:rsidRDefault="00E8212B" w:rsidP="001223C8">
      <w:pPr>
        <w:pStyle w:val="affb"/>
        <w:numPr>
          <w:ilvl w:val="1"/>
          <w:numId w:val="20"/>
        </w:numPr>
        <w:spacing w:after="60" w:line="288" w:lineRule="auto"/>
        <w:contextualSpacing w:val="0"/>
      </w:pPr>
      <w:r w:rsidRPr="00A24175">
        <w:t xml:space="preserve">Если сигнал </w:t>
      </w:r>
      <w:r w:rsidRPr="00A24175">
        <w:rPr>
          <w:b/>
        </w:rPr>
        <w:t>входной температурный Pt100</w:t>
      </w:r>
      <w:r w:rsidRPr="00A24175">
        <w:t>, то на каждый сигнал с учетом количества предусматривается по 3 соответствующих клеммы,</w:t>
      </w:r>
    </w:p>
    <w:p w14:paraId="22EE2BB7" w14:textId="77777777" w:rsidR="00E8212B" w:rsidRPr="00A24175" w:rsidRDefault="00E8212B" w:rsidP="001223C8">
      <w:pPr>
        <w:pStyle w:val="affb"/>
        <w:numPr>
          <w:ilvl w:val="1"/>
          <w:numId w:val="20"/>
        </w:numPr>
        <w:spacing w:after="60" w:line="288" w:lineRule="auto"/>
        <w:contextualSpacing w:val="0"/>
      </w:pPr>
      <w:r w:rsidRPr="00A24175">
        <w:t>Иначе:</w:t>
      </w:r>
    </w:p>
    <w:p w14:paraId="260FDF54" w14:textId="77777777" w:rsidR="00E8212B" w:rsidRPr="00A24175" w:rsidRDefault="00E8212B" w:rsidP="001223C8">
      <w:pPr>
        <w:pStyle w:val="affb"/>
        <w:numPr>
          <w:ilvl w:val="2"/>
          <w:numId w:val="20"/>
        </w:numPr>
        <w:spacing w:after="60" w:line="288" w:lineRule="auto"/>
        <w:ind w:left="1418" w:hanging="615"/>
        <w:contextualSpacing w:val="0"/>
      </w:pPr>
      <w:r w:rsidRPr="00A24175">
        <w:t xml:space="preserve">Если сигнал с </w:t>
      </w:r>
      <w:r w:rsidRPr="00A24175">
        <w:rPr>
          <w:b/>
        </w:rPr>
        <w:t>питанием полевого оборудования</w:t>
      </w:r>
      <w:r w:rsidRPr="00A24175">
        <w:t>, то на каждый сигнал с учетом количества предусматривается по 4 соответствующих клеммы,</w:t>
      </w:r>
    </w:p>
    <w:p w14:paraId="49F756CF" w14:textId="77777777" w:rsidR="00E8212B" w:rsidRPr="00A24175" w:rsidRDefault="00E8212B" w:rsidP="001223C8">
      <w:pPr>
        <w:pStyle w:val="affb"/>
        <w:numPr>
          <w:ilvl w:val="2"/>
          <w:numId w:val="20"/>
        </w:numPr>
        <w:spacing w:after="60" w:line="288" w:lineRule="auto"/>
        <w:ind w:left="1418" w:hanging="615"/>
        <w:contextualSpacing w:val="0"/>
      </w:pPr>
      <w:r w:rsidRPr="00A24175">
        <w:t>Иначе, на каждый сигнал с учетом количества предусматривается по 2 соответствующих клеммы</w:t>
      </w:r>
    </w:p>
    <w:p w14:paraId="30CA0D01" w14:textId="77777777" w:rsidR="00E8212B" w:rsidRPr="00A24175" w:rsidRDefault="00E8212B" w:rsidP="001223C8">
      <w:pPr>
        <w:pStyle w:val="affb"/>
        <w:numPr>
          <w:ilvl w:val="0"/>
          <w:numId w:val="20"/>
        </w:numPr>
        <w:spacing w:after="60" w:line="288" w:lineRule="auto"/>
        <w:contextualSpacing w:val="0"/>
      </w:pPr>
      <w:r w:rsidRPr="00A24175">
        <w:t xml:space="preserve">Если сигнал с параметром </w:t>
      </w:r>
      <w:r w:rsidRPr="00A24175">
        <w:rPr>
          <w:b/>
        </w:rPr>
        <w:t>УЗИП</w:t>
      </w:r>
      <w:r w:rsidRPr="00A24175">
        <w:t xml:space="preserve">, то осуществляется выбор УЗИП по соответствующему классу сигнала по полю </w:t>
      </w:r>
      <w:r w:rsidRPr="00A24175">
        <w:rPr>
          <w:b/>
        </w:rPr>
        <w:t>Класс вход</w:t>
      </w:r>
      <w:r w:rsidRPr="00A24175">
        <w:t xml:space="preserve">. </w:t>
      </w:r>
    </w:p>
    <w:p w14:paraId="5261B5FB" w14:textId="77777777" w:rsidR="00E8212B" w:rsidRPr="00A24175" w:rsidRDefault="00E8212B" w:rsidP="00A24175">
      <w:pPr>
        <w:pStyle w:val="affb"/>
        <w:spacing w:after="60" w:line="288" w:lineRule="auto"/>
        <w:ind w:left="360"/>
        <w:contextualSpacing w:val="0"/>
      </w:pPr>
      <w:r w:rsidRPr="00A24175">
        <w:t xml:space="preserve">Количество УЗИП определяется как деление количества сигналов данного класса на поле </w:t>
      </w:r>
      <w:r w:rsidRPr="00A24175">
        <w:rPr>
          <w:b/>
        </w:rPr>
        <w:t>Вход количество</w:t>
      </w:r>
      <w:r w:rsidRPr="00A24175">
        <w:t xml:space="preserve"> с округлением в большую сторону до целых.</w:t>
      </w:r>
    </w:p>
    <w:p w14:paraId="098F3721" w14:textId="77777777" w:rsidR="00E8212B" w:rsidRPr="00A24175" w:rsidRDefault="00E8212B" w:rsidP="001223C8">
      <w:pPr>
        <w:pStyle w:val="affb"/>
        <w:numPr>
          <w:ilvl w:val="0"/>
          <w:numId w:val="20"/>
        </w:numPr>
        <w:spacing w:after="60" w:line="288" w:lineRule="auto"/>
        <w:contextualSpacing w:val="0"/>
      </w:pPr>
      <w:r w:rsidRPr="00A24175">
        <w:t xml:space="preserve">Если сигнал с параметром </w:t>
      </w:r>
      <w:proofErr w:type="spellStart"/>
      <w:r w:rsidRPr="00A24175">
        <w:rPr>
          <w:b/>
          <w:lang w:val="en-US"/>
        </w:rPr>
        <w:t>Exi</w:t>
      </w:r>
      <w:proofErr w:type="spellEnd"/>
      <w:r w:rsidRPr="00A24175">
        <w:t xml:space="preserve">, то осуществляется выбор барьера по соответствующему классу сигнала по полю </w:t>
      </w:r>
      <w:r w:rsidRPr="00A24175">
        <w:rPr>
          <w:b/>
        </w:rPr>
        <w:t>Класс вход</w:t>
      </w:r>
      <w:r w:rsidRPr="00A24175">
        <w:t xml:space="preserve">. </w:t>
      </w:r>
    </w:p>
    <w:p w14:paraId="56429167" w14:textId="77777777" w:rsidR="00E8212B" w:rsidRPr="00A24175" w:rsidRDefault="00E8212B" w:rsidP="00A24175">
      <w:pPr>
        <w:pStyle w:val="affb"/>
        <w:spacing w:after="60" w:line="288" w:lineRule="auto"/>
        <w:ind w:left="360"/>
        <w:contextualSpacing w:val="0"/>
      </w:pPr>
      <w:r w:rsidRPr="00A24175">
        <w:t xml:space="preserve">Количество барьеров определяется как деление количества сигналов данного класса на поле </w:t>
      </w:r>
      <w:r w:rsidRPr="00A24175">
        <w:rPr>
          <w:b/>
        </w:rPr>
        <w:t>Вход количество</w:t>
      </w:r>
      <w:r w:rsidRPr="00A24175">
        <w:t xml:space="preserve"> с округлением в большую сторону до целых.</w:t>
      </w:r>
    </w:p>
    <w:p w14:paraId="52D100E5" w14:textId="77777777" w:rsidR="00E8212B" w:rsidRPr="00A24175" w:rsidRDefault="00E8212B" w:rsidP="00A24175">
      <w:pPr>
        <w:pStyle w:val="affb"/>
        <w:spacing w:after="60" w:line="288" w:lineRule="auto"/>
        <w:ind w:left="360"/>
        <w:contextualSpacing w:val="0"/>
      </w:pPr>
      <w:r w:rsidRPr="00A24175">
        <w:t xml:space="preserve">Осуществляется добавление в </w:t>
      </w:r>
      <w:r w:rsidRPr="00A24175">
        <w:rPr>
          <w:b/>
        </w:rPr>
        <w:t>Новый массив групп сигналов</w:t>
      </w:r>
      <w:r w:rsidRPr="00A24175">
        <w:t xml:space="preserve">, соответствующего полю </w:t>
      </w:r>
      <w:r w:rsidRPr="00A24175">
        <w:rPr>
          <w:b/>
        </w:rPr>
        <w:t>Класс выход</w:t>
      </w:r>
      <w:r w:rsidRPr="00A24175">
        <w:t xml:space="preserve"> с количеством = </w:t>
      </w:r>
      <w:r w:rsidRPr="00A24175">
        <w:rPr>
          <w:b/>
        </w:rPr>
        <w:t>Выход количество</w:t>
      </w:r>
      <w:r w:rsidRPr="00A24175">
        <w:t xml:space="preserve"> * </w:t>
      </w:r>
      <w:r w:rsidRPr="00A24175">
        <w:rPr>
          <w:b/>
        </w:rPr>
        <w:t>Количество барьеров</w:t>
      </w:r>
    </w:p>
    <w:p w14:paraId="371C4149" w14:textId="77777777" w:rsidR="00E8212B" w:rsidRPr="00A24175" w:rsidRDefault="00E8212B" w:rsidP="001223C8">
      <w:pPr>
        <w:pStyle w:val="affb"/>
        <w:numPr>
          <w:ilvl w:val="0"/>
          <w:numId w:val="20"/>
        </w:numPr>
        <w:spacing w:after="60" w:line="288" w:lineRule="auto"/>
        <w:contextualSpacing w:val="0"/>
      </w:pPr>
      <w:r w:rsidRPr="00A24175">
        <w:t xml:space="preserve">Если сигнал с параметром </w:t>
      </w:r>
      <w:r w:rsidRPr="00A24175">
        <w:rPr>
          <w:b/>
        </w:rPr>
        <w:t>Мультиплексор</w:t>
      </w:r>
      <w:r w:rsidRPr="00A24175">
        <w:t xml:space="preserve">, то количество мультиплексоров определяется как деление количества сигналов данного класса на поле </w:t>
      </w:r>
      <w:r w:rsidRPr="00A24175">
        <w:rPr>
          <w:b/>
        </w:rPr>
        <w:t>Вход количество</w:t>
      </w:r>
      <w:r w:rsidRPr="00A24175">
        <w:t xml:space="preserve"> выбранного мультиплексора с округлением в большую сторону до целых.</w:t>
      </w:r>
    </w:p>
    <w:p w14:paraId="52015D2B" w14:textId="77777777" w:rsidR="00E8212B" w:rsidRPr="00A24175" w:rsidRDefault="00E8212B" w:rsidP="00A24175">
      <w:pPr>
        <w:pStyle w:val="affb"/>
        <w:spacing w:after="60" w:line="288" w:lineRule="auto"/>
        <w:ind w:left="360"/>
        <w:contextualSpacing w:val="0"/>
      </w:pPr>
      <w:r w:rsidRPr="00A24175">
        <w:lastRenderedPageBreak/>
        <w:t xml:space="preserve">Осуществляется добавление в </w:t>
      </w:r>
      <w:r w:rsidRPr="00A24175">
        <w:rPr>
          <w:b/>
        </w:rPr>
        <w:t>Новый массив групп сигналов</w:t>
      </w:r>
      <w:r w:rsidRPr="00A24175">
        <w:t xml:space="preserve">, соответствующего полю </w:t>
      </w:r>
      <w:r w:rsidRPr="00A24175">
        <w:rPr>
          <w:b/>
        </w:rPr>
        <w:t>Класс выход</w:t>
      </w:r>
      <w:r w:rsidRPr="00A24175">
        <w:t xml:space="preserve"> с количеством = </w:t>
      </w:r>
      <w:r w:rsidRPr="00A24175">
        <w:rPr>
          <w:b/>
        </w:rPr>
        <w:t>Выход количество</w:t>
      </w:r>
      <w:r w:rsidRPr="00A24175">
        <w:t xml:space="preserve"> * </w:t>
      </w:r>
      <w:r w:rsidRPr="00A24175">
        <w:rPr>
          <w:b/>
        </w:rPr>
        <w:t>Количество мультиплексоров</w:t>
      </w:r>
      <w:r w:rsidRPr="00A24175">
        <w:t xml:space="preserve"> </w:t>
      </w:r>
    </w:p>
    <w:p w14:paraId="196017AF" w14:textId="77777777" w:rsidR="00E8212B" w:rsidRPr="00A24175" w:rsidRDefault="00E8212B" w:rsidP="001223C8">
      <w:pPr>
        <w:pStyle w:val="affb"/>
        <w:numPr>
          <w:ilvl w:val="0"/>
          <w:numId w:val="20"/>
        </w:numPr>
        <w:spacing w:after="60" w:line="288" w:lineRule="auto"/>
        <w:contextualSpacing w:val="0"/>
      </w:pPr>
      <w:r w:rsidRPr="00A24175">
        <w:t xml:space="preserve">Если сигнал с </w:t>
      </w:r>
      <w:r w:rsidRPr="00A24175">
        <w:rPr>
          <w:b/>
        </w:rPr>
        <w:t xml:space="preserve">дискретный входной или выходной без </w:t>
      </w:r>
      <w:proofErr w:type="spellStart"/>
      <w:r w:rsidRPr="00A24175">
        <w:rPr>
          <w:b/>
        </w:rPr>
        <w:t>Exi</w:t>
      </w:r>
      <w:proofErr w:type="spellEnd"/>
      <w:r w:rsidRPr="00A24175">
        <w:rPr>
          <w:b/>
        </w:rPr>
        <w:t xml:space="preserve"> и не Импульсный</w:t>
      </w:r>
      <w:r w:rsidRPr="00A24175">
        <w:t xml:space="preserve">, то количество реле определяется как деление количества сигналов данного класса на поле </w:t>
      </w:r>
      <w:r w:rsidRPr="00A24175">
        <w:rPr>
          <w:b/>
        </w:rPr>
        <w:t>Вход количество</w:t>
      </w:r>
      <w:r w:rsidRPr="00A24175">
        <w:t xml:space="preserve"> выбранного реле с округлением в большую сторону до целых.</w:t>
      </w:r>
    </w:p>
    <w:p w14:paraId="16795EFB" w14:textId="77777777" w:rsidR="00E8212B" w:rsidRPr="00A24175" w:rsidRDefault="00E8212B" w:rsidP="00A24175">
      <w:pPr>
        <w:pStyle w:val="affb"/>
        <w:spacing w:after="240" w:line="288" w:lineRule="auto"/>
        <w:ind w:left="357"/>
        <w:contextualSpacing w:val="0"/>
        <w:rPr>
          <w:b/>
        </w:rPr>
      </w:pPr>
      <w:r w:rsidRPr="00A24175">
        <w:t xml:space="preserve">Осуществляется добавление в </w:t>
      </w:r>
      <w:r w:rsidRPr="00A24175">
        <w:rPr>
          <w:b/>
        </w:rPr>
        <w:t>Новый массив групп сигналов</w:t>
      </w:r>
      <w:r w:rsidRPr="00A24175">
        <w:t xml:space="preserve">, соответствующего полю </w:t>
      </w:r>
      <w:r w:rsidRPr="00A24175">
        <w:rPr>
          <w:b/>
        </w:rPr>
        <w:t>Класс выход</w:t>
      </w:r>
      <w:r w:rsidRPr="00A24175">
        <w:t xml:space="preserve"> с количеством = </w:t>
      </w:r>
      <w:r w:rsidRPr="00A24175">
        <w:rPr>
          <w:b/>
        </w:rPr>
        <w:t>Выход количество</w:t>
      </w:r>
      <w:r w:rsidRPr="00A24175">
        <w:t xml:space="preserve"> * </w:t>
      </w:r>
      <w:r w:rsidRPr="00A24175">
        <w:rPr>
          <w:b/>
        </w:rPr>
        <w:t>Количество реле.</w:t>
      </w:r>
    </w:p>
    <w:p w14:paraId="493D84D2" w14:textId="7AB801B1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Алгоритм выбора промежуточных элементов в виде блок-схемы приведен в </w:t>
      </w:r>
      <w:r w:rsidRPr="00A24175">
        <w:rPr>
          <w:b/>
          <w:sz w:val="24"/>
          <w:szCs w:val="24"/>
          <w:lang w:val="ru-RU"/>
        </w:rPr>
        <w:t>Приложении №5 – Блок-схемы</w:t>
      </w:r>
      <w:r w:rsidR="00635F5B">
        <w:rPr>
          <w:b/>
          <w:sz w:val="24"/>
          <w:szCs w:val="24"/>
          <w:lang w:val="ru-RU"/>
        </w:rPr>
        <w:t xml:space="preserve"> бизнес-процессов</w:t>
      </w:r>
      <w:r w:rsidRPr="00A24175">
        <w:rPr>
          <w:b/>
          <w:sz w:val="24"/>
          <w:szCs w:val="24"/>
          <w:lang w:val="ru-RU"/>
        </w:rPr>
        <w:t>.</w:t>
      </w:r>
    </w:p>
    <w:p w14:paraId="581D4A9F" w14:textId="77777777" w:rsidR="00E8212B" w:rsidRPr="00A24175" w:rsidRDefault="00E8212B" w:rsidP="00A24175">
      <w:pPr>
        <w:spacing w:after="60" w:line="288" w:lineRule="auto"/>
        <w:ind w:firstLine="708"/>
        <w:rPr>
          <w:b/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Элементы подбираются из таблицы </w:t>
      </w:r>
      <w:r w:rsidRPr="00A24175">
        <w:rPr>
          <w:b/>
          <w:sz w:val="24"/>
          <w:szCs w:val="24"/>
          <w:lang w:val="ru-RU"/>
        </w:rPr>
        <w:t>Номенклатура</w:t>
      </w:r>
      <w:r w:rsidRPr="00A24175">
        <w:rPr>
          <w:sz w:val="24"/>
          <w:szCs w:val="24"/>
          <w:lang w:val="ru-RU"/>
        </w:rPr>
        <w:t xml:space="preserve"> по типу </w:t>
      </w:r>
      <w:r w:rsidRPr="00A24175">
        <w:rPr>
          <w:b/>
          <w:sz w:val="24"/>
          <w:szCs w:val="24"/>
          <w:lang w:val="ru-RU"/>
        </w:rPr>
        <w:t>Промежуточные элементы</w:t>
      </w:r>
      <w:r w:rsidRPr="00A24175">
        <w:rPr>
          <w:sz w:val="24"/>
          <w:szCs w:val="24"/>
          <w:lang w:val="ru-RU"/>
        </w:rPr>
        <w:t xml:space="preserve"> с учетом значения в полях </w:t>
      </w:r>
      <w:r w:rsidRPr="00A24175">
        <w:rPr>
          <w:b/>
          <w:sz w:val="24"/>
          <w:szCs w:val="24"/>
          <w:lang w:val="ru-RU"/>
        </w:rPr>
        <w:t>Вид элемента</w:t>
      </w:r>
      <w:r w:rsidRPr="00A24175">
        <w:rPr>
          <w:sz w:val="24"/>
          <w:szCs w:val="24"/>
          <w:lang w:val="ru-RU"/>
        </w:rPr>
        <w:t xml:space="preserve"> и </w:t>
      </w:r>
      <w:proofErr w:type="gramStart"/>
      <w:r w:rsidRPr="00A24175">
        <w:rPr>
          <w:b/>
          <w:sz w:val="24"/>
          <w:szCs w:val="24"/>
          <w:lang w:val="ru-RU"/>
        </w:rPr>
        <w:t>По</w:t>
      </w:r>
      <w:proofErr w:type="gramEnd"/>
      <w:r w:rsidRPr="00A24175">
        <w:rPr>
          <w:b/>
          <w:sz w:val="24"/>
          <w:szCs w:val="24"/>
          <w:lang w:val="ru-RU"/>
        </w:rPr>
        <w:t xml:space="preserve"> умолчанию. </w:t>
      </w:r>
    </w:p>
    <w:p w14:paraId="76C4A9E6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Необходимо реализовать в интерфейсе возможность выбора пользователем другого элемента из таблицы </w:t>
      </w:r>
      <w:r w:rsidRPr="00A24175">
        <w:rPr>
          <w:b/>
          <w:sz w:val="24"/>
          <w:szCs w:val="24"/>
          <w:lang w:val="ru-RU"/>
        </w:rPr>
        <w:t>Номенклатура</w:t>
      </w:r>
      <w:r w:rsidRPr="00A24175">
        <w:rPr>
          <w:sz w:val="24"/>
          <w:szCs w:val="24"/>
          <w:lang w:val="ru-RU"/>
        </w:rPr>
        <w:t xml:space="preserve"> по типу </w:t>
      </w:r>
      <w:r w:rsidRPr="00A24175">
        <w:rPr>
          <w:b/>
          <w:sz w:val="24"/>
          <w:szCs w:val="24"/>
          <w:lang w:val="ru-RU"/>
        </w:rPr>
        <w:t>Промежуточные элементы</w:t>
      </w:r>
      <w:r w:rsidRPr="00A24175">
        <w:rPr>
          <w:sz w:val="24"/>
          <w:szCs w:val="24"/>
          <w:lang w:val="ru-RU"/>
        </w:rPr>
        <w:t xml:space="preserve"> с учетом значения в поле </w:t>
      </w:r>
      <w:r w:rsidRPr="00A24175">
        <w:rPr>
          <w:b/>
          <w:sz w:val="24"/>
          <w:szCs w:val="24"/>
          <w:lang w:val="ru-RU"/>
        </w:rPr>
        <w:t>Вид элемента</w:t>
      </w:r>
      <w:r w:rsidRPr="00A24175">
        <w:rPr>
          <w:sz w:val="24"/>
          <w:szCs w:val="24"/>
          <w:lang w:val="ru-RU"/>
        </w:rPr>
        <w:t xml:space="preserve"> с помощью выпадающего списка с возможностью поиска.</w:t>
      </w:r>
    </w:p>
    <w:p w14:paraId="71B6CB39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>В поле</w:t>
      </w:r>
      <w:r w:rsidRPr="00A24175">
        <w:rPr>
          <w:b/>
          <w:sz w:val="24"/>
          <w:szCs w:val="24"/>
          <w:lang w:val="ru-RU"/>
        </w:rPr>
        <w:t xml:space="preserve"> ЗИП, %</w:t>
      </w:r>
      <w:r w:rsidRPr="00A24175">
        <w:rPr>
          <w:sz w:val="24"/>
          <w:szCs w:val="24"/>
          <w:lang w:val="ru-RU"/>
        </w:rPr>
        <w:t xml:space="preserve"> значение по умолчанию берется из интерфейса </w:t>
      </w:r>
      <w:r w:rsidRPr="00A24175">
        <w:rPr>
          <w:b/>
          <w:sz w:val="24"/>
          <w:szCs w:val="24"/>
          <w:lang w:val="ru-RU"/>
        </w:rPr>
        <w:t>Настройки</w:t>
      </w:r>
      <w:r w:rsidRPr="00A24175">
        <w:rPr>
          <w:sz w:val="24"/>
          <w:szCs w:val="24"/>
          <w:lang w:val="ru-RU"/>
        </w:rPr>
        <w:t xml:space="preserve"> по тем номенклатурным позициям у которых в таблице </w:t>
      </w:r>
      <w:r w:rsidRPr="00A24175">
        <w:rPr>
          <w:b/>
          <w:sz w:val="24"/>
          <w:szCs w:val="24"/>
          <w:lang w:val="ru-RU"/>
        </w:rPr>
        <w:t>Номенклатура</w:t>
      </w:r>
      <w:r w:rsidRPr="00A24175">
        <w:rPr>
          <w:sz w:val="24"/>
          <w:szCs w:val="24"/>
          <w:lang w:val="ru-RU"/>
        </w:rPr>
        <w:t xml:space="preserve"> поле </w:t>
      </w:r>
      <w:r w:rsidRPr="00A24175">
        <w:rPr>
          <w:b/>
          <w:sz w:val="24"/>
          <w:szCs w:val="24"/>
          <w:lang w:val="ru-RU"/>
        </w:rPr>
        <w:t>ЗИП = 1</w:t>
      </w:r>
      <w:r w:rsidRPr="00A24175">
        <w:rPr>
          <w:sz w:val="24"/>
          <w:szCs w:val="24"/>
          <w:lang w:val="ru-RU"/>
        </w:rPr>
        <w:t>. При необходимости значение корректируется вручную. В поле</w:t>
      </w:r>
      <w:r w:rsidRPr="00A24175">
        <w:rPr>
          <w:b/>
          <w:sz w:val="24"/>
          <w:szCs w:val="24"/>
          <w:lang w:val="ru-RU"/>
        </w:rPr>
        <w:t xml:space="preserve"> ЗИП кол-во = Кол-во * ЗИП, %</w:t>
      </w:r>
      <w:r w:rsidRPr="00A24175">
        <w:rPr>
          <w:sz w:val="24"/>
          <w:szCs w:val="24"/>
          <w:lang w:val="ru-RU"/>
        </w:rPr>
        <w:t>, при необходимости значение корректируется вручную.</w:t>
      </w:r>
    </w:p>
    <w:p w14:paraId="0C9F2E7D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В поле </w:t>
      </w:r>
      <w:proofErr w:type="gramStart"/>
      <w:r w:rsidRPr="00A24175">
        <w:rPr>
          <w:b/>
          <w:sz w:val="24"/>
          <w:szCs w:val="24"/>
          <w:lang w:val="ru-RU"/>
        </w:rPr>
        <w:t>Итого</w:t>
      </w:r>
      <w:proofErr w:type="gramEnd"/>
      <w:r w:rsidRPr="00A24175">
        <w:rPr>
          <w:sz w:val="24"/>
          <w:szCs w:val="24"/>
          <w:lang w:val="ru-RU"/>
        </w:rPr>
        <w:t xml:space="preserve"> суммируется стоимость комплектующих по разделу.</w:t>
      </w:r>
    </w:p>
    <w:p w14:paraId="51C730B9" w14:textId="77777777" w:rsidR="00E8212B" w:rsidRPr="00E8212B" w:rsidRDefault="00E8212B" w:rsidP="00E8212B">
      <w:pPr>
        <w:spacing w:after="60"/>
        <w:ind w:firstLine="708"/>
        <w:rPr>
          <w:lang w:val="ru-RU"/>
        </w:rPr>
      </w:pPr>
    </w:p>
    <w:p w14:paraId="61A515B4" w14:textId="77777777" w:rsidR="00E8212B" w:rsidRDefault="00E8212B" w:rsidP="001223C8">
      <w:pPr>
        <w:pStyle w:val="affb"/>
        <w:numPr>
          <w:ilvl w:val="1"/>
          <w:numId w:val="18"/>
        </w:numPr>
        <w:spacing w:before="240" w:after="240" w:line="259" w:lineRule="auto"/>
        <w:ind w:left="788" w:hanging="431"/>
        <w:jc w:val="left"/>
        <w:rPr>
          <w:b/>
        </w:rPr>
      </w:pPr>
      <w:bookmarkStart w:id="48" w:name="_Ref58244432"/>
      <w:r>
        <w:rPr>
          <w:b/>
        </w:rPr>
        <w:t>Раздел «Модули»</w:t>
      </w:r>
      <w:bookmarkEnd w:id="48"/>
    </w:p>
    <w:p w14:paraId="153E74D5" w14:textId="77777777" w:rsidR="00E8212B" w:rsidRPr="00DB3B10" w:rsidRDefault="00E8212B" w:rsidP="00A24175">
      <w:pPr>
        <w:spacing w:after="60"/>
        <w:ind w:firstLine="0"/>
      </w:pPr>
      <w:r w:rsidRPr="00034D07">
        <w:rPr>
          <w:noProof/>
          <w:lang w:val="ru-RU"/>
        </w:rPr>
        <w:drawing>
          <wp:inline distT="0" distB="0" distL="0" distR="0" wp14:anchorId="6E41B288" wp14:editId="696AECBC">
            <wp:extent cx="6120130" cy="1009202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CC13" w14:textId="77777777" w:rsidR="00E8212B" w:rsidRPr="00A24175" w:rsidRDefault="00E8212B" w:rsidP="00E8212B">
      <w:pPr>
        <w:spacing w:after="60"/>
        <w:rPr>
          <w:b/>
          <w:sz w:val="24"/>
          <w:szCs w:val="24"/>
        </w:rPr>
      </w:pPr>
    </w:p>
    <w:p w14:paraId="70E5AD52" w14:textId="77777777" w:rsidR="00E8212B" w:rsidRPr="00A24175" w:rsidRDefault="00E8212B" w:rsidP="00A24175">
      <w:pPr>
        <w:spacing w:after="240" w:line="288" w:lineRule="auto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В данном интерфейсе осуществляется подбор модулей и формирование таблицы </w:t>
      </w:r>
      <w:r w:rsidRPr="00A24175">
        <w:rPr>
          <w:b/>
          <w:sz w:val="24"/>
          <w:szCs w:val="24"/>
          <w:lang w:val="ru-RU"/>
        </w:rPr>
        <w:t>Массив модулей</w:t>
      </w:r>
      <w:r w:rsidRPr="00A24175">
        <w:rPr>
          <w:sz w:val="24"/>
          <w:szCs w:val="24"/>
          <w:lang w:val="ru-RU"/>
        </w:rPr>
        <w:t xml:space="preserve"> по алгоритму на основании информации в полях </w:t>
      </w:r>
      <w:r w:rsidRPr="00A24175">
        <w:rPr>
          <w:b/>
          <w:sz w:val="24"/>
          <w:szCs w:val="24"/>
          <w:lang w:val="ru-RU"/>
        </w:rPr>
        <w:t>Класс сигнала</w:t>
      </w:r>
      <w:r w:rsidRPr="00A24175">
        <w:rPr>
          <w:sz w:val="24"/>
          <w:szCs w:val="24"/>
          <w:lang w:val="ru-RU"/>
        </w:rPr>
        <w:t xml:space="preserve"> и </w:t>
      </w:r>
      <w:r w:rsidRPr="00A24175">
        <w:rPr>
          <w:b/>
          <w:sz w:val="24"/>
          <w:szCs w:val="24"/>
          <w:lang w:val="ru-RU"/>
        </w:rPr>
        <w:t>Количество сигналов</w:t>
      </w:r>
      <w:r w:rsidRPr="00A24175">
        <w:rPr>
          <w:sz w:val="24"/>
          <w:szCs w:val="24"/>
          <w:lang w:val="ru-RU"/>
        </w:rPr>
        <w:t>:</w:t>
      </w:r>
    </w:p>
    <w:p w14:paraId="36371A60" w14:textId="77777777" w:rsidR="00E8212B" w:rsidRPr="00A24175" w:rsidRDefault="00E8212B" w:rsidP="001223C8">
      <w:pPr>
        <w:pStyle w:val="affb"/>
        <w:numPr>
          <w:ilvl w:val="0"/>
          <w:numId w:val="21"/>
        </w:numPr>
        <w:spacing w:after="60" w:line="288" w:lineRule="auto"/>
        <w:contextualSpacing w:val="0"/>
      </w:pPr>
      <w:r w:rsidRPr="00A24175">
        <w:t xml:space="preserve">В поле </w:t>
      </w:r>
      <w:r w:rsidRPr="00A24175">
        <w:rPr>
          <w:b/>
        </w:rPr>
        <w:t>Класс SIL</w:t>
      </w:r>
      <w:r w:rsidRPr="00A24175">
        <w:t xml:space="preserve"> выбирается SIL2 или SIL3, это критерий повышенной надежности ПЛК специальной сборки для высокоответственных производств, либо поле остается пустым.</w:t>
      </w:r>
    </w:p>
    <w:p w14:paraId="7AFBAAD1" w14:textId="77777777" w:rsidR="00E8212B" w:rsidRPr="00A24175" w:rsidRDefault="00E8212B" w:rsidP="001223C8">
      <w:pPr>
        <w:pStyle w:val="affb"/>
        <w:numPr>
          <w:ilvl w:val="0"/>
          <w:numId w:val="21"/>
        </w:numPr>
        <w:spacing w:after="60" w:line="288" w:lineRule="auto"/>
        <w:contextualSpacing w:val="0"/>
      </w:pPr>
      <w:r w:rsidRPr="00A24175">
        <w:t xml:space="preserve">По полю </w:t>
      </w:r>
      <w:r w:rsidRPr="00A24175">
        <w:rPr>
          <w:b/>
        </w:rPr>
        <w:t>Класс сигнала</w:t>
      </w:r>
      <w:r w:rsidRPr="00A24175">
        <w:t xml:space="preserve"> фильтруются модули из таблицы </w:t>
      </w:r>
      <w:r w:rsidRPr="00A24175">
        <w:rPr>
          <w:b/>
        </w:rPr>
        <w:t>Номенклатура</w:t>
      </w:r>
      <w:r w:rsidRPr="00A24175">
        <w:t xml:space="preserve"> по типу </w:t>
      </w:r>
      <w:r w:rsidRPr="00A24175">
        <w:rPr>
          <w:b/>
        </w:rPr>
        <w:t>Модули.</w:t>
      </w:r>
    </w:p>
    <w:p w14:paraId="23D4FAE1" w14:textId="77777777" w:rsidR="00E8212B" w:rsidRPr="00A24175" w:rsidRDefault="00E8212B" w:rsidP="001223C8">
      <w:pPr>
        <w:pStyle w:val="affb"/>
        <w:numPr>
          <w:ilvl w:val="0"/>
          <w:numId w:val="21"/>
        </w:numPr>
        <w:spacing w:after="60" w:line="288" w:lineRule="auto"/>
        <w:contextualSpacing w:val="0"/>
      </w:pPr>
      <w:r w:rsidRPr="00A24175">
        <w:t xml:space="preserve">Выбирается </w:t>
      </w:r>
      <w:proofErr w:type="spellStart"/>
      <w:r w:rsidRPr="00A24175">
        <w:t>вендор</w:t>
      </w:r>
      <w:proofErr w:type="spellEnd"/>
      <w:r w:rsidRPr="00A24175">
        <w:t xml:space="preserve"> из таблицы </w:t>
      </w:r>
      <w:proofErr w:type="spellStart"/>
      <w:r w:rsidRPr="00A24175">
        <w:rPr>
          <w:b/>
        </w:rPr>
        <w:t>Вендоры</w:t>
      </w:r>
      <w:proofErr w:type="spellEnd"/>
      <w:r w:rsidRPr="00A24175">
        <w:t xml:space="preserve"> с помощью выпадающего списка с возможностью поиска, список фильтруется с учетом поля </w:t>
      </w:r>
      <w:r w:rsidRPr="00A24175">
        <w:rPr>
          <w:b/>
        </w:rPr>
        <w:t>Класс сигнала</w:t>
      </w:r>
      <w:r w:rsidRPr="00A24175">
        <w:t xml:space="preserve"> и </w:t>
      </w:r>
      <w:r w:rsidRPr="00A24175">
        <w:rPr>
          <w:b/>
        </w:rPr>
        <w:t xml:space="preserve">Класс </w:t>
      </w:r>
      <w:r w:rsidRPr="00A24175">
        <w:rPr>
          <w:b/>
          <w:lang w:val="en-US"/>
        </w:rPr>
        <w:t>SIL</w:t>
      </w:r>
      <w:r w:rsidRPr="00A24175">
        <w:t>.</w:t>
      </w:r>
    </w:p>
    <w:p w14:paraId="3CA95365" w14:textId="77777777" w:rsidR="00E8212B" w:rsidRPr="00A24175" w:rsidRDefault="00E8212B" w:rsidP="001223C8">
      <w:pPr>
        <w:pStyle w:val="affb"/>
        <w:numPr>
          <w:ilvl w:val="0"/>
          <w:numId w:val="21"/>
        </w:numPr>
        <w:spacing w:after="60" w:line="288" w:lineRule="auto"/>
        <w:contextualSpacing w:val="0"/>
      </w:pPr>
      <w:r w:rsidRPr="00A24175">
        <w:lastRenderedPageBreak/>
        <w:t xml:space="preserve">В таблицу </w:t>
      </w:r>
      <w:r w:rsidRPr="00A24175">
        <w:rPr>
          <w:b/>
        </w:rPr>
        <w:t>Массив модулей</w:t>
      </w:r>
      <w:r w:rsidRPr="00A24175">
        <w:t xml:space="preserve"> подбираются модули из таблицы </w:t>
      </w:r>
      <w:r w:rsidRPr="00A24175">
        <w:rPr>
          <w:b/>
        </w:rPr>
        <w:t>Номенклатура</w:t>
      </w:r>
      <w:r w:rsidRPr="00A24175">
        <w:t xml:space="preserve"> по типу </w:t>
      </w:r>
      <w:r w:rsidRPr="00A24175">
        <w:rPr>
          <w:b/>
        </w:rPr>
        <w:t xml:space="preserve">Модули </w:t>
      </w:r>
      <w:r w:rsidRPr="00A24175">
        <w:t>с учетом значения в поле</w:t>
      </w:r>
      <w:r w:rsidRPr="00A24175">
        <w:rPr>
          <w:b/>
        </w:rPr>
        <w:t xml:space="preserve"> </w:t>
      </w:r>
      <w:proofErr w:type="gramStart"/>
      <w:r w:rsidRPr="00A24175">
        <w:rPr>
          <w:b/>
        </w:rPr>
        <w:t>По</w:t>
      </w:r>
      <w:proofErr w:type="gramEnd"/>
      <w:r w:rsidRPr="00A24175">
        <w:rPr>
          <w:b/>
        </w:rPr>
        <w:t xml:space="preserve"> умолчанию </w:t>
      </w:r>
      <w:r w:rsidRPr="00A24175">
        <w:t xml:space="preserve">для данного </w:t>
      </w:r>
      <w:proofErr w:type="spellStart"/>
      <w:r w:rsidRPr="00A24175">
        <w:t>вендора</w:t>
      </w:r>
      <w:proofErr w:type="spellEnd"/>
      <w:r w:rsidRPr="00A24175">
        <w:t>.</w:t>
      </w:r>
    </w:p>
    <w:p w14:paraId="46F1125F" w14:textId="77777777" w:rsidR="00E8212B" w:rsidRPr="00A24175" w:rsidRDefault="00E8212B" w:rsidP="001223C8">
      <w:pPr>
        <w:pStyle w:val="affb"/>
        <w:numPr>
          <w:ilvl w:val="0"/>
          <w:numId w:val="21"/>
        </w:numPr>
        <w:spacing w:after="60" w:line="288" w:lineRule="auto"/>
        <w:contextualSpacing w:val="0"/>
      </w:pPr>
      <w:r w:rsidRPr="00A24175">
        <w:t xml:space="preserve">Необходимо реализовать в интерфейсе возможность выбора пользователем другого модуля из таблицы </w:t>
      </w:r>
      <w:r w:rsidRPr="00A24175">
        <w:rPr>
          <w:b/>
        </w:rPr>
        <w:t>Номенклатура</w:t>
      </w:r>
      <w:r w:rsidRPr="00A24175">
        <w:t xml:space="preserve"> по типу </w:t>
      </w:r>
      <w:r w:rsidRPr="00A24175">
        <w:rPr>
          <w:b/>
        </w:rPr>
        <w:t>Модули</w:t>
      </w:r>
      <w:r w:rsidRPr="00A24175">
        <w:t xml:space="preserve"> с помощью выпадающего списка с возможностью поиска с учетом фильтров по полям </w:t>
      </w:r>
      <w:r w:rsidRPr="00A24175">
        <w:rPr>
          <w:b/>
        </w:rPr>
        <w:t xml:space="preserve">Класс SIL </w:t>
      </w:r>
      <w:r w:rsidRPr="00A24175">
        <w:t xml:space="preserve">и </w:t>
      </w:r>
      <w:r w:rsidRPr="00A24175">
        <w:rPr>
          <w:b/>
        </w:rPr>
        <w:t>Класс сигнала</w:t>
      </w:r>
      <w:r w:rsidRPr="00A24175">
        <w:t>, наложенных на шаге 1 и 2.</w:t>
      </w:r>
    </w:p>
    <w:p w14:paraId="295AA7B2" w14:textId="77777777" w:rsidR="00E8212B" w:rsidRPr="00A24175" w:rsidRDefault="00E8212B" w:rsidP="001223C8">
      <w:pPr>
        <w:pStyle w:val="affb"/>
        <w:numPr>
          <w:ilvl w:val="0"/>
          <w:numId w:val="21"/>
        </w:numPr>
        <w:spacing w:after="240" w:line="288" w:lineRule="auto"/>
        <w:ind w:left="357" w:hanging="357"/>
        <w:contextualSpacing w:val="0"/>
      </w:pPr>
      <w:r w:rsidRPr="00A24175">
        <w:t xml:space="preserve">Количество модулей определяется делением </w:t>
      </w:r>
      <w:r w:rsidRPr="00A24175">
        <w:rPr>
          <w:b/>
        </w:rPr>
        <w:t>Количества сигналов</w:t>
      </w:r>
      <w:r w:rsidRPr="00A24175">
        <w:t xml:space="preserve"> для данного класса сигналов / </w:t>
      </w:r>
      <w:r w:rsidRPr="00A24175">
        <w:rPr>
          <w:b/>
        </w:rPr>
        <w:t>Количество каналов модуля</w:t>
      </w:r>
      <w:r w:rsidRPr="00A24175">
        <w:t xml:space="preserve"> с округлением вверх.</w:t>
      </w:r>
    </w:p>
    <w:p w14:paraId="15E021B2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>В поле</w:t>
      </w:r>
      <w:r w:rsidRPr="00A24175">
        <w:rPr>
          <w:b/>
          <w:sz w:val="24"/>
          <w:szCs w:val="24"/>
          <w:lang w:val="ru-RU"/>
        </w:rPr>
        <w:t xml:space="preserve"> ЗИП, %</w:t>
      </w:r>
      <w:r w:rsidRPr="00A24175">
        <w:rPr>
          <w:sz w:val="24"/>
          <w:szCs w:val="24"/>
          <w:lang w:val="ru-RU"/>
        </w:rPr>
        <w:t xml:space="preserve"> значение по умолчанию берется из интерфейса </w:t>
      </w:r>
      <w:r w:rsidRPr="00A24175">
        <w:rPr>
          <w:b/>
          <w:sz w:val="24"/>
          <w:szCs w:val="24"/>
          <w:lang w:val="ru-RU"/>
        </w:rPr>
        <w:t>Настройки</w:t>
      </w:r>
      <w:r w:rsidRPr="00A24175">
        <w:rPr>
          <w:sz w:val="24"/>
          <w:szCs w:val="24"/>
          <w:lang w:val="ru-RU"/>
        </w:rPr>
        <w:t xml:space="preserve"> по тем номенклатурным позициям у которых в таблице </w:t>
      </w:r>
      <w:r w:rsidRPr="00A24175">
        <w:rPr>
          <w:b/>
          <w:sz w:val="24"/>
          <w:szCs w:val="24"/>
          <w:lang w:val="ru-RU"/>
        </w:rPr>
        <w:t>Номенклатура</w:t>
      </w:r>
      <w:r w:rsidRPr="00A24175">
        <w:rPr>
          <w:sz w:val="24"/>
          <w:szCs w:val="24"/>
          <w:lang w:val="ru-RU"/>
        </w:rPr>
        <w:t xml:space="preserve"> поле </w:t>
      </w:r>
      <w:r w:rsidRPr="00A24175">
        <w:rPr>
          <w:b/>
          <w:sz w:val="24"/>
          <w:szCs w:val="24"/>
          <w:lang w:val="ru-RU"/>
        </w:rPr>
        <w:t>ЗИП = 1</w:t>
      </w:r>
      <w:r w:rsidRPr="00A24175">
        <w:rPr>
          <w:sz w:val="24"/>
          <w:szCs w:val="24"/>
          <w:lang w:val="ru-RU"/>
        </w:rPr>
        <w:t>. При необходимости значение корректируется вручную. В поле</w:t>
      </w:r>
      <w:r w:rsidRPr="00A24175">
        <w:rPr>
          <w:b/>
          <w:sz w:val="24"/>
          <w:szCs w:val="24"/>
          <w:lang w:val="ru-RU"/>
        </w:rPr>
        <w:t xml:space="preserve"> ЗИП кол-во = Кол-во * ЗИП, %</w:t>
      </w:r>
      <w:r w:rsidRPr="00A24175">
        <w:rPr>
          <w:sz w:val="24"/>
          <w:szCs w:val="24"/>
          <w:lang w:val="ru-RU"/>
        </w:rPr>
        <w:t>, при необходимости значение корректируется вручную.</w:t>
      </w:r>
    </w:p>
    <w:p w14:paraId="52796ED2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В поле </w:t>
      </w:r>
      <w:proofErr w:type="gramStart"/>
      <w:r w:rsidRPr="00A24175">
        <w:rPr>
          <w:b/>
          <w:sz w:val="24"/>
          <w:szCs w:val="24"/>
          <w:lang w:val="ru-RU"/>
        </w:rPr>
        <w:t>Итого</w:t>
      </w:r>
      <w:proofErr w:type="gramEnd"/>
      <w:r w:rsidRPr="00A24175">
        <w:rPr>
          <w:sz w:val="24"/>
          <w:szCs w:val="24"/>
          <w:lang w:val="ru-RU"/>
        </w:rPr>
        <w:t xml:space="preserve"> суммируется стоимость комплектующих по разделу.</w:t>
      </w:r>
    </w:p>
    <w:p w14:paraId="179D613B" w14:textId="77777777" w:rsidR="00E8212B" w:rsidRPr="00E8212B" w:rsidRDefault="00E8212B" w:rsidP="00E8212B">
      <w:pPr>
        <w:spacing w:after="60"/>
        <w:rPr>
          <w:lang w:val="ru-RU"/>
        </w:rPr>
      </w:pPr>
    </w:p>
    <w:p w14:paraId="0BA7E057" w14:textId="77777777" w:rsidR="00E8212B" w:rsidRDefault="00E8212B" w:rsidP="001223C8">
      <w:pPr>
        <w:pStyle w:val="affb"/>
        <w:numPr>
          <w:ilvl w:val="1"/>
          <w:numId w:val="18"/>
        </w:numPr>
        <w:spacing w:before="240" w:after="160" w:line="259" w:lineRule="auto"/>
        <w:jc w:val="left"/>
        <w:rPr>
          <w:b/>
        </w:rPr>
      </w:pPr>
      <w:r>
        <w:rPr>
          <w:b/>
        </w:rPr>
        <w:t>Раздел «</w:t>
      </w:r>
      <w:r w:rsidRPr="008F09FD">
        <w:rPr>
          <w:b/>
        </w:rPr>
        <w:t>Контроллеры</w:t>
      </w:r>
      <w:r>
        <w:rPr>
          <w:b/>
        </w:rPr>
        <w:t>»</w:t>
      </w:r>
    </w:p>
    <w:p w14:paraId="42561D28" w14:textId="77777777" w:rsidR="00E8212B" w:rsidRDefault="00E8212B" w:rsidP="00A24175">
      <w:pPr>
        <w:spacing w:after="60"/>
        <w:ind w:firstLine="0"/>
      </w:pPr>
      <w:r w:rsidRPr="00034D07">
        <w:rPr>
          <w:noProof/>
          <w:lang w:val="ru-RU"/>
        </w:rPr>
        <w:drawing>
          <wp:inline distT="0" distB="0" distL="0" distR="0" wp14:anchorId="4608E6B3" wp14:editId="5E874B46">
            <wp:extent cx="6120130" cy="1122202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602B" w14:textId="77777777" w:rsidR="00E8212B" w:rsidRDefault="00E8212B" w:rsidP="00E8212B">
      <w:pPr>
        <w:spacing w:after="60"/>
      </w:pPr>
    </w:p>
    <w:p w14:paraId="08DB4D42" w14:textId="77777777" w:rsidR="00E8212B" w:rsidRPr="00A24175" w:rsidRDefault="00E8212B" w:rsidP="00A24175">
      <w:pPr>
        <w:spacing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В данном интерфейсе осуществляется подбор программируемых логических контроллеров (ПЛК) по алгоритму на основании информации в полях </w:t>
      </w:r>
      <w:r w:rsidRPr="00A24175">
        <w:rPr>
          <w:b/>
          <w:sz w:val="24"/>
          <w:szCs w:val="24"/>
          <w:lang w:val="ru-RU"/>
        </w:rPr>
        <w:t>Класс сигнала</w:t>
      </w:r>
      <w:r w:rsidRPr="00A24175">
        <w:rPr>
          <w:sz w:val="24"/>
          <w:szCs w:val="24"/>
          <w:lang w:val="ru-RU"/>
        </w:rPr>
        <w:t xml:space="preserve"> и </w:t>
      </w:r>
      <w:r w:rsidRPr="00A24175">
        <w:rPr>
          <w:b/>
          <w:sz w:val="24"/>
          <w:szCs w:val="24"/>
          <w:lang w:val="ru-RU"/>
        </w:rPr>
        <w:t>Количество сигналов</w:t>
      </w:r>
      <w:r w:rsidRPr="00A24175">
        <w:rPr>
          <w:sz w:val="24"/>
          <w:szCs w:val="24"/>
          <w:lang w:val="ru-RU"/>
        </w:rPr>
        <w:t>:</w:t>
      </w:r>
    </w:p>
    <w:p w14:paraId="602F855C" w14:textId="540925E0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t>Значения полей</w:t>
      </w:r>
      <w:r w:rsidRPr="00A24175">
        <w:rPr>
          <w:b/>
        </w:rPr>
        <w:t xml:space="preserve"> Класс SIL</w:t>
      </w:r>
      <w:r w:rsidRPr="00A24175">
        <w:t xml:space="preserve"> и </w:t>
      </w:r>
      <w:proofErr w:type="spellStart"/>
      <w:r w:rsidRPr="00A24175">
        <w:rPr>
          <w:b/>
        </w:rPr>
        <w:t>Вендор</w:t>
      </w:r>
      <w:proofErr w:type="spellEnd"/>
      <w:r w:rsidRPr="00A24175">
        <w:rPr>
          <w:b/>
        </w:rPr>
        <w:t xml:space="preserve"> </w:t>
      </w:r>
      <w:r w:rsidRPr="00A24175">
        <w:t xml:space="preserve">определяются при выборе модулей (п. </w:t>
      </w:r>
      <w:r w:rsidRPr="00A24175">
        <w:fldChar w:fldCharType="begin"/>
      </w:r>
      <w:r w:rsidRPr="00A24175">
        <w:instrText xml:space="preserve"> REF _Ref58244432 \r \h </w:instrText>
      </w:r>
      <w:r w:rsidR="00A24175">
        <w:instrText xml:space="preserve"> \* MERGEFORMAT </w:instrText>
      </w:r>
      <w:r w:rsidRPr="00A24175">
        <w:fldChar w:fldCharType="separate"/>
      </w:r>
      <w:r w:rsidR="00CE6351">
        <w:t>5.2</w:t>
      </w:r>
      <w:r w:rsidRPr="00A24175">
        <w:fldChar w:fldCharType="end"/>
      </w:r>
      <w:r w:rsidRPr="00A24175">
        <w:t>) список ПЛК фильтруется с учетом этих полей.</w:t>
      </w:r>
    </w:p>
    <w:p w14:paraId="1A1C16F5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t xml:space="preserve">Если в интерфейсе задано резервирование, то: </w:t>
      </w:r>
    </w:p>
    <w:p w14:paraId="42A96422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contextualSpacing w:val="0"/>
      </w:pPr>
      <w:r w:rsidRPr="00A24175">
        <w:t>Фильтруем выбранные ПЛК по возможности резервирования.</w:t>
      </w:r>
    </w:p>
    <w:p w14:paraId="77734FDA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contextualSpacing w:val="0"/>
      </w:pPr>
      <w:r w:rsidRPr="00A24175">
        <w:t xml:space="preserve">Выбираем модель(и) ПЛК, которые удовлетворяют условию: </w:t>
      </w:r>
      <w:r w:rsidRPr="00A24175">
        <w:rPr>
          <w:b/>
        </w:rPr>
        <w:t xml:space="preserve">Суммарное количество сигналов из Нового массива групп сигналов </w:t>
      </w:r>
      <w:proofErr w:type="gramStart"/>
      <w:r w:rsidRPr="00A24175">
        <w:rPr>
          <w:b/>
        </w:rPr>
        <w:t>&lt; Количество</w:t>
      </w:r>
      <w:proofErr w:type="gramEnd"/>
      <w:r w:rsidRPr="00A24175">
        <w:rPr>
          <w:b/>
        </w:rPr>
        <w:t xml:space="preserve"> обрабатываемых каналов * 2</w:t>
      </w:r>
      <w:r w:rsidRPr="00A24175">
        <w:t>. При необходимости корректируем выбор вручную.</w:t>
      </w:r>
    </w:p>
    <w:p w14:paraId="1DCB66CB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contextualSpacing w:val="0"/>
      </w:pPr>
      <w:bookmarkStart w:id="49" w:name="_Ref58246293"/>
      <w:r w:rsidRPr="00A24175">
        <w:t>Выбираем контроллер шины (X20BC0083)</w:t>
      </w:r>
      <w:bookmarkEnd w:id="49"/>
    </w:p>
    <w:p w14:paraId="1F333252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t>Иначе:</w:t>
      </w:r>
    </w:p>
    <w:p w14:paraId="0A1E2C97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contextualSpacing w:val="0"/>
      </w:pPr>
      <w:r w:rsidRPr="00A24175">
        <w:t xml:space="preserve">Выбираем модель(и) ПЛК, которые удовлетворяют условию: </w:t>
      </w:r>
      <w:r w:rsidRPr="00A24175">
        <w:rPr>
          <w:b/>
        </w:rPr>
        <w:t xml:space="preserve">Суммарное количество сигналов из Нового массива групп сигналов </w:t>
      </w:r>
      <w:proofErr w:type="gramStart"/>
      <w:r w:rsidRPr="00A24175">
        <w:rPr>
          <w:b/>
        </w:rPr>
        <w:t>&lt; Количество</w:t>
      </w:r>
      <w:proofErr w:type="gramEnd"/>
      <w:r w:rsidRPr="00A24175">
        <w:rPr>
          <w:b/>
        </w:rPr>
        <w:t xml:space="preserve"> обрабатываемых каналов </w:t>
      </w:r>
      <w:r w:rsidRPr="00A24175">
        <w:t>. При необходимости корректируем выбор вручную.</w:t>
      </w:r>
    </w:p>
    <w:p w14:paraId="42A14431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lastRenderedPageBreak/>
        <w:t xml:space="preserve">Формируем новую «корзину» контроллера. </w:t>
      </w:r>
    </w:p>
    <w:p w14:paraId="3FC1F380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t xml:space="preserve">Перебираем все модули в </w:t>
      </w:r>
      <w:r w:rsidRPr="00A24175">
        <w:rPr>
          <w:b/>
        </w:rPr>
        <w:t>Массиве модулей</w:t>
      </w:r>
      <w:r w:rsidRPr="00A24175">
        <w:t xml:space="preserve"> по их количеству.</w:t>
      </w:r>
    </w:p>
    <w:p w14:paraId="0EA75E54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rPr>
          <w:b/>
        </w:rPr>
        <w:t>Свободная мощность = Источник шина для выбранного ПЛК (контроллера шины) * 0,8 (коэффициент запаса)</w:t>
      </w:r>
    </w:p>
    <w:p w14:paraId="45DA7469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rPr>
          <w:b/>
        </w:rPr>
        <w:t>Ширина текущей корзины = Ширина ПЛК (Контроллера шины)</w:t>
      </w:r>
    </w:p>
    <w:p w14:paraId="68B0CD50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bookmarkStart w:id="50" w:name="_Ref58247491"/>
      <w:r w:rsidRPr="00A24175">
        <w:t xml:space="preserve">Извлекаем модуль из </w:t>
      </w:r>
      <w:r w:rsidRPr="00A24175">
        <w:rPr>
          <w:b/>
        </w:rPr>
        <w:t>Массива модулей</w:t>
      </w:r>
      <w:bookmarkEnd w:id="50"/>
    </w:p>
    <w:p w14:paraId="61C168DA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t xml:space="preserve">Если </w:t>
      </w:r>
      <w:r w:rsidRPr="00A24175">
        <w:rPr>
          <w:b/>
        </w:rPr>
        <w:t>Потребление шина для модуля &lt;= Свободная мощность</w:t>
      </w:r>
      <w:r w:rsidRPr="00A24175">
        <w:t>, то:</w:t>
      </w:r>
    </w:p>
    <w:p w14:paraId="53E05786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contextualSpacing w:val="0"/>
      </w:pPr>
      <w:bookmarkStart w:id="51" w:name="_Ref58246745"/>
      <w:r w:rsidRPr="00A24175">
        <w:t>Если</w:t>
      </w:r>
      <w:r w:rsidRPr="00A24175">
        <w:rPr>
          <w:b/>
        </w:rPr>
        <w:t xml:space="preserve"> Ширина текущей корзины + Ширина для модуля &lt;= ширина монтажной панели шкафа</w:t>
      </w:r>
      <w:r w:rsidRPr="00A24175">
        <w:t>, то:</w:t>
      </w:r>
      <w:bookmarkEnd w:id="51"/>
    </w:p>
    <w:p w14:paraId="608A91D6" w14:textId="77777777" w:rsidR="00E8212B" w:rsidRPr="00A24175" w:rsidRDefault="00E8212B" w:rsidP="001223C8">
      <w:pPr>
        <w:pStyle w:val="affb"/>
        <w:numPr>
          <w:ilvl w:val="2"/>
          <w:numId w:val="22"/>
        </w:numPr>
        <w:spacing w:after="60" w:line="288" w:lineRule="auto"/>
        <w:ind w:left="1418" w:hanging="634"/>
        <w:contextualSpacing w:val="0"/>
      </w:pPr>
      <w:r w:rsidRPr="00A24175">
        <w:t>Укладываем модуль в текущую корзину</w:t>
      </w:r>
    </w:p>
    <w:p w14:paraId="3F0996A2" w14:textId="77777777" w:rsidR="00E8212B" w:rsidRPr="00A24175" w:rsidRDefault="00E8212B" w:rsidP="001223C8">
      <w:pPr>
        <w:pStyle w:val="affb"/>
        <w:numPr>
          <w:ilvl w:val="2"/>
          <w:numId w:val="22"/>
        </w:numPr>
        <w:spacing w:after="60" w:line="288" w:lineRule="auto"/>
        <w:ind w:left="1418" w:hanging="634"/>
        <w:contextualSpacing w:val="0"/>
      </w:pPr>
      <w:r w:rsidRPr="00A24175">
        <w:t xml:space="preserve">Если модуль был X20PS3300, то </w:t>
      </w:r>
      <w:r w:rsidRPr="00A24175">
        <w:rPr>
          <w:b/>
        </w:rPr>
        <w:t xml:space="preserve">Свободная мощность = Источник шина для выбранного ПЛК (контроллера шины) * 0,8 (коэффициент запаса) </w:t>
      </w:r>
      <w:r w:rsidRPr="00A24175">
        <w:t xml:space="preserve">и переходим на шаг </w:t>
      </w:r>
      <w:bookmarkStart w:id="52" w:name="_Ref58247060"/>
      <w:r w:rsidRPr="00A24175">
        <w:fldChar w:fldCharType="begin"/>
      </w:r>
      <w:r w:rsidRPr="00A24175">
        <w:instrText xml:space="preserve"> REF _Ref58247071 \r \h  \* MERGEFORMAT </w:instrText>
      </w:r>
      <w:r w:rsidRPr="00A24175">
        <w:fldChar w:fldCharType="separate"/>
      </w:r>
      <w:r w:rsidR="00CE6351">
        <w:t>9.1.3.1</w:t>
      </w:r>
      <w:r w:rsidRPr="00A24175">
        <w:fldChar w:fldCharType="end"/>
      </w:r>
    </w:p>
    <w:p w14:paraId="6DE4A129" w14:textId="77777777" w:rsidR="00E8212B" w:rsidRPr="00A24175" w:rsidRDefault="00E8212B" w:rsidP="001223C8">
      <w:pPr>
        <w:pStyle w:val="affb"/>
        <w:numPr>
          <w:ilvl w:val="2"/>
          <w:numId w:val="22"/>
        </w:numPr>
        <w:spacing w:after="60" w:line="288" w:lineRule="auto"/>
        <w:ind w:left="1418" w:hanging="634"/>
        <w:contextualSpacing w:val="0"/>
      </w:pPr>
      <w:r w:rsidRPr="00A24175">
        <w:t>Иначе:</w:t>
      </w:r>
      <w:bookmarkEnd w:id="52"/>
    </w:p>
    <w:p w14:paraId="770799B4" w14:textId="77777777" w:rsidR="00E8212B" w:rsidRPr="00A24175" w:rsidRDefault="00E8212B" w:rsidP="001223C8">
      <w:pPr>
        <w:pStyle w:val="affb"/>
        <w:numPr>
          <w:ilvl w:val="3"/>
          <w:numId w:val="22"/>
        </w:numPr>
        <w:spacing w:after="60" w:line="288" w:lineRule="auto"/>
        <w:ind w:left="2268" w:hanging="850"/>
        <w:contextualSpacing w:val="0"/>
      </w:pPr>
      <w:bookmarkStart w:id="53" w:name="_Ref58247071"/>
      <w:r w:rsidRPr="00A24175">
        <w:rPr>
          <w:b/>
        </w:rPr>
        <w:t>Свободная мощность = Свободная мощность – Потребление шина для модуля</w:t>
      </w:r>
    </w:p>
    <w:p w14:paraId="79A0794F" w14:textId="77777777" w:rsidR="00E8212B" w:rsidRPr="00A24175" w:rsidRDefault="00E8212B" w:rsidP="001223C8">
      <w:pPr>
        <w:pStyle w:val="affb"/>
        <w:numPr>
          <w:ilvl w:val="3"/>
          <w:numId w:val="22"/>
        </w:numPr>
        <w:spacing w:after="60" w:line="288" w:lineRule="auto"/>
        <w:ind w:left="2268" w:hanging="850"/>
        <w:contextualSpacing w:val="0"/>
      </w:pPr>
      <w:r w:rsidRPr="00A24175">
        <w:rPr>
          <w:b/>
        </w:rPr>
        <w:t>Ширина текущей корзины = Ширина текущей корзины – Ширина модуля</w:t>
      </w:r>
    </w:p>
    <w:p w14:paraId="1C5AD3B2" w14:textId="77777777" w:rsidR="00E8212B" w:rsidRPr="00A24175" w:rsidRDefault="00E8212B" w:rsidP="001223C8">
      <w:pPr>
        <w:pStyle w:val="affb"/>
        <w:numPr>
          <w:ilvl w:val="3"/>
          <w:numId w:val="22"/>
        </w:numPr>
        <w:spacing w:after="60" w:line="288" w:lineRule="auto"/>
        <w:ind w:left="2268" w:hanging="850"/>
        <w:contextualSpacing w:val="0"/>
      </w:pPr>
      <w:r w:rsidRPr="00A24175">
        <w:t xml:space="preserve">Если это был последний модуль в </w:t>
      </w:r>
      <w:r w:rsidRPr="00A24175">
        <w:rPr>
          <w:b/>
        </w:rPr>
        <w:t>Массиве модулей</w:t>
      </w:r>
      <w:r w:rsidRPr="00A24175">
        <w:t>, то конец алгоритма.</w:t>
      </w:r>
    </w:p>
    <w:p w14:paraId="63782137" w14:textId="7DFEE0C8" w:rsidR="00E8212B" w:rsidRPr="00A24175" w:rsidRDefault="00E8212B" w:rsidP="001223C8">
      <w:pPr>
        <w:pStyle w:val="affb"/>
        <w:numPr>
          <w:ilvl w:val="3"/>
          <w:numId w:val="22"/>
        </w:numPr>
        <w:spacing w:after="60" w:line="288" w:lineRule="auto"/>
        <w:ind w:left="2268" w:hanging="850"/>
        <w:contextualSpacing w:val="0"/>
      </w:pPr>
      <w:r w:rsidRPr="00A24175">
        <w:t xml:space="preserve">Иначе возвращаемся на шаг </w:t>
      </w:r>
      <w:r w:rsidRPr="00A24175">
        <w:fldChar w:fldCharType="begin"/>
      </w:r>
      <w:r w:rsidRPr="00A24175">
        <w:instrText xml:space="preserve"> REF _Ref58247491 \r \h </w:instrText>
      </w:r>
      <w:r w:rsidR="00A24175">
        <w:instrText xml:space="preserve"> \* MERGEFORMAT </w:instrText>
      </w:r>
      <w:r w:rsidRPr="00A24175">
        <w:fldChar w:fldCharType="separate"/>
      </w:r>
      <w:r w:rsidR="00CE6351">
        <w:t>8</w:t>
      </w:r>
      <w:r w:rsidRPr="00A24175">
        <w:fldChar w:fldCharType="end"/>
      </w:r>
      <w:r w:rsidRPr="00A24175">
        <w:t>.</w:t>
      </w:r>
      <w:bookmarkEnd w:id="53"/>
    </w:p>
    <w:p w14:paraId="129F14BF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contextualSpacing w:val="0"/>
      </w:pPr>
      <w:r w:rsidRPr="00A24175">
        <w:t>Иначе:</w:t>
      </w:r>
    </w:p>
    <w:p w14:paraId="7BEBAE16" w14:textId="360253C4" w:rsidR="00E8212B" w:rsidRPr="00A24175" w:rsidRDefault="00E8212B" w:rsidP="001223C8">
      <w:pPr>
        <w:pStyle w:val="affb"/>
        <w:numPr>
          <w:ilvl w:val="2"/>
          <w:numId w:val="22"/>
        </w:numPr>
        <w:spacing w:after="60" w:line="288" w:lineRule="auto"/>
        <w:ind w:left="1418" w:hanging="634"/>
        <w:contextualSpacing w:val="0"/>
      </w:pPr>
      <w:r w:rsidRPr="00A24175">
        <w:t xml:space="preserve">Если модуль был X20PS3300, то возвращаемся на шаг </w:t>
      </w:r>
      <w:r w:rsidRPr="00A24175">
        <w:fldChar w:fldCharType="begin"/>
      </w:r>
      <w:r w:rsidRPr="00A24175">
        <w:instrText xml:space="preserve"> REF _Ref58246293 \r \h </w:instrText>
      </w:r>
      <w:r w:rsidR="00A24175">
        <w:instrText xml:space="preserve"> \* MERGEFORMAT </w:instrText>
      </w:r>
      <w:r w:rsidRPr="00A24175">
        <w:fldChar w:fldCharType="separate"/>
      </w:r>
      <w:r w:rsidR="00CE6351">
        <w:t>2.3</w:t>
      </w:r>
      <w:r w:rsidRPr="00A24175">
        <w:fldChar w:fldCharType="end"/>
      </w:r>
    </w:p>
    <w:p w14:paraId="1B8285DE" w14:textId="77777777" w:rsidR="00E8212B" w:rsidRPr="00A24175" w:rsidRDefault="00E8212B" w:rsidP="001223C8">
      <w:pPr>
        <w:pStyle w:val="affb"/>
        <w:numPr>
          <w:ilvl w:val="2"/>
          <w:numId w:val="22"/>
        </w:numPr>
        <w:spacing w:after="60" w:line="288" w:lineRule="auto"/>
        <w:ind w:left="1418" w:hanging="634"/>
        <w:contextualSpacing w:val="0"/>
      </w:pPr>
      <w:r w:rsidRPr="00A24175">
        <w:t xml:space="preserve">Иначе, возвращаем модуль в </w:t>
      </w:r>
      <w:r w:rsidRPr="00A24175">
        <w:rPr>
          <w:b/>
        </w:rPr>
        <w:t>Массив модулей</w:t>
      </w:r>
      <w:r w:rsidRPr="00A24175">
        <w:t xml:space="preserve"> и возвращаемся на шаг </w:t>
      </w:r>
      <w:r w:rsidRPr="00A24175">
        <w:fldChar w:fldCharType="begin"/>
      </w:r>
      <w:r w:rsidRPr="00A24175">
        <w:instrText xml:space="preserve"> REF _Ref58246293 \r \h  \* MERGEFORMAT </w:instrText>
      </w:r>
      <w:r w:rsidRPr="00A24175">
        <w:fldChar w:fldCharType="separate"/>
      </w:r>
      <w:r w:rsidR="00CE6351">
        <w:t>2.3</w:t>
      </w:r>
      <w:r w:rsidRPr="00A24175">
        <w:fldChar w:fldCharType="end"/>
      </w:r>
    </w:p>
    <w:p w14:paraId="7956637F" w14:textId="77777777" w:rsidR="00E8212B" w:rsidRPr="00A24175" w:rsidRDefault="00E8212B" w:rsidP="001223C8">
      <w:pPr>
        <w:pStyle w:val="affb"/>
        <w:numPr>
          <w:ilvl w:val="0"/>
          <w:numId w:val="22"/>
        </w:numPr>
        <w:spacing w:after="60" w:line="288" w:lineRule="auto"/>
        <w:contextualSpacing w:val="0"/>
      </w:pPr>
      <w:r w:rsidRPr="00A24175">
        <w:t xml:space="preserve">Иначе: </w:t>
      </w:r>
    </w:p>
    <w:p w14:paraId="0233F4C7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ind w:left="993" w:hanging="633"/>
        <w:contextualSpacing w:val="0"/>
      </w:pPr>
      <w:r w:rsidRPr="00A24175">
        <w:t xml:space="preserve">Возвращаем модуль в </w:t>
      </w:r>
      <w:r w:rsidRPr="00A24175">
        <w:rPr>
          <w:b/>
        </w:rPr>
        <w:t>Массив модулей</w:t>
      </w:r>
      <w:r w:rsidRPr="00A24175">
        <w:t xml:space="preserve"> </w:t>
      </w:r>
    </w:p>
    <w:p w14:paraId="1E4230AA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60" w:line="288" w:lineRule="auto"/>
        <w:ind w:left="993" w:hanging="633"/>
        <w:contextualSpacing w:val="0"/>
      </w:pPr>
      <w:r w:rsidRPr="00A24175">
        <w:t>Берем модуль питания (X20PS3300)</w:t>
      </w:r>
    </w:p>
    <w:p w14:paraId="6C51B057" w14:textId="77777777" w:rsidR="00E8212B" w:rsidRPr="00A24175" w:rsidRDefault="00E8212B" w:rsidP="001223C8">
      <w:pPr>
        <w:pStyle w:val="affb"/>
        <w:numPr>
          <w:ilvl w:val="1"/>
          <w:numId w:val="22"/>
        </w:numPr>
        <w:spacing w:after="240" w:line="288" w:lineRule="auto"/>
        <w:ind w:left="992" w:hanging="635"/>
        <w:contextualSpacing w:val="0"/>
      </w:pPr>
      <w:r w:rsidRPr="00A24175">
        <w:t xml:space="preserve">Возвращаемся на шаг </w:t>
      </w:r>
      <w:r w:rsidRPr="00A24175">
        <w:fldChar w:fldCharType="begin"/>
      </w:r>
      <w:r w:rsidRPr="00A24175">
        <w:instrText xml:space="preserve"> REF _Ref58246745 \r \h  \* MERGEFORMAT </w:instrText>
      </w:r>
      <w:r w:rsidRPr="00A24175">
        <w:fldChar w:fldCharType="separate"/>
      </w:r>
      <w:r w:rsidR="00CE6351">
        <w:t>9.1</w:t>
      </w:r>
      <w:r w:rsidRPr="00A24175">
        <w:fldChar w:fldCharType="end"/>
      </w:r>
    </w:p>
    <w:p w14:paraId="14E6EE7F" w14:textId="3D687243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Алгоритм выбора контроллеров в виде блок-схемы приведен в </w:t>
      </w:r>
      <w:r w:rsidRPr="00A24175">
        <w:rPr>
          <w:b/>
          <w:sz w:val="24"/>
          <w:szCs w:val="24"/>
          <w:lang w:val="ru-RU"/>
        </w:rPr>
        <w:t>Приложении №5 – Блок-схемы</w:t>
      </w:r>
      <w:r w:rsidR="00635F5B">
        <w:rPr>
          <w:b/>
          <w:sz w:val="24"/>
          <w:szCs w:val="24"/>
          <w:lang w:val="ru-RU"/>
        </w:rPr>
        <w:t xml:space="preserve"> бизнес-процессов</w:t>
      </w:r>
      <w:r w:rsidRPr="00A24175">
        <w:rPr>
          <w:b/>
          <w:sz w:val="24"/>
          <w:szCs w:val="24"/>
          <w:lang w:val="ru-RU"/>
        </w:rPr>
        <w:t>.</w:t>
      </w:r>
    </w:p>
    <w:p w14:paraId="7A583F65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>В поле</w:t>
      </w:r>
      <w:r w:rsidRPr="00A24175">
        <w:rPr>
          <w:b/>
          <w:sz w:val="24"/>
          <w:szCs w:val="24"/>
          <w:lang w:val="ru-RU"/>
        </w:rPr>
        <w:t xml:space="preserve"> ЗИП, %</w:t>
      </w:r>
      <w:r w:rsidRPr="00A24175">
        <w:rPr>
          <w:sz w:val="24"/>
          <w:szCs w:val="24"/>
          <w:lang w:val="ru-RU"/>
        </w:rPr>
        <w:t xml:space="preserve"> значение по умолчанию берется из интерфейса </w:t>
      </w:r>
      <w:r w:rsidRPr="00A24175">
        <w:rPr>
          <w:b/>
          <w:sz w:val="24"/>
          <w:szCs w:val="24"/>
          <w:lang w:val="ru-RU"/>
        </w:rPr>
        <w:t>Настройки</w:t>
      </w:r>
      <w:r w:rsidRPr="00A24175">
        <w:rPr>
          <w:sz w:val="24"/>
          <w:szCs w:val="24"/>
          <w:lang w:val="ru-RU"/>
        </w:rPr>
        <w:t xml:space="preserve"> по тем номенклатурным позициям у которых в таблице </w:t>
      </w:r>
      <w:r w:rsidRPr="00A24175">
        <w:rPr>
          <w:b/>
          <w:sz w:val="24"/>
          <w:szCs w:val="24"/>
          <w:lang w:val="ru-RU"/>
        </w:rPr>
        <w:t>Номенклатура</w:t>
      </w:r>
      <w:r w:rsidRPr="00A24175">
        <w:rPr>
          <w:sz w:val="24"/>
          <w:szCs w:val="24"/>
          <w:lang w:val="ru-RU"/>
        </w:rPr>
        <w:t xml:space="preserve"> поле </w:t>
      </w:r>
      <w:r w:rsidRPr="00A24175">
        <w:rPr>
          <w:b/>
          <w:sz w:val="24"/>
          <w:szCs w:val="24"/>
          <w:lang w:val="ru-RU"/>
        </w:rPr>
        <w:t>ЗИП = 1</w:t>
      </w:r>
      <w:r w:rsidRPr="00A24175">
        <w:rPr>
          <w:sz w:val="24"/>
          <w:szCs w:val="24"/>
          <w:lang w:val="ru-RU"/>
        </w:rPr>
        <w:t>. При необходимости значение корректируется вручную. В поле</w:t>
      </w:r>
      <w:r w:rsidRPr="00A24175">
        <w:rPr>
          <w:b/>
          <w:sz w:val="24"/>
          <w:szCs w:val="24"/>
          <w:lang w:val="ru-RU"/>
        </w:rPr>
        <w:t xml:space="preserve"> ЗИП кол-во = Кол-во * ЗИП, %</w:t>
      </w:r>
      <w:r w:rsidRPr="00A24175">
        <w:rPr>
          <w:sz w:val="24"/>
          <w:szCs w:val="24"/>
          <w:lang w:val="ru-RU"/>
        </w:rPr>
        <w:t>, при необходимости значение корректируется вручную.</w:t>
      </w:r>
    </w:p>
    <w:p w14:paraId="26850DEA" w14:textId="77777777" w:rsidR="00E8212B" w:rsidRPr="00A24175" w:rsidRDefault="00E8212B" w:rsidP="00A24175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A24175">
        <w:rPr>
          <w:sz w:val="24"/>
          <w:szCs w:val="24"/>
          <w:lang w:val="ru-RU"/>
        </w:rPr>
        <w:t xml:space="preserve">В поле </w:t>
      </w:r>
      <w:proofErr w:type="gramStart"/>
      <w:r w:rsidRPr="00A24175">
        <w:rPr>
          <w:b/>
          <w:sz w:val="24"/>
          <w:szCs w:val="24"/>
          <w:lang w:val="ru-RU"/>
        </w:rPr>
        <w:t>Итого</w:t>
      </w:r>
      <w:proofErr w:type="gramEnd"/>
      <w:r w:rsidRPr="00A24175">
        <w:rPr>
          <w:sz w:val="24"/>
          <w:szCs w:val="24"/>
          <w:lang w:val="ru-RU"/>
        </w:rPr>
        <w:t xml:space="preserve"> суммируется стоимость комплектующих по разделу.</w:t>
      </w:r>
    </w:p>
    <w:p w14:paraId="097CCD1A" w14:textId="33D656A5" w:rsidR="009951AF" w:rsidRDefault="009951AF">
      <w:pPr>
        <w:ind w:firstLine="0"/>
        <w:jc w:val="left"/>
        <w:rPr>
          <w:rFonts w:eastAsiaTheme="minorHAnsi"/>
          <w:b/>
          <w:sz w:val="24"/>
          <w:szCs w:val="24"/>
          <w:lang w:val="ru-RU" w:eastAsia="en-US"/>
        </w:rPr>
      </w:pPr>
      <w:bookmarkStart w:id="54" w:name="_Ref59018171"/>
    </w:p>
    <w:p w14:paraId="3FEF40B8" w14:textId="6FA78A98" w:rsidR="00E8212B" w:rsidRDefault="00E8212B" w:rsidP="001223C8">
      <w:pPr>
        <w:pStyle w:val="affb"/>
        <w:numPr>
          <w:ilvl w:val="1"/>
          <w:numId w:val="18"/>
        </w:numPr>
        <w:spacing w:before="240" w:after="160" w:line="259" w:lineRule="auto"/>
        <w:jc w:val="left"/>
        <w:rPr>
          <w:b/>
        </w:rPr>
      </w:pPr>
      <w:r>
        <w:rPr>
          <w:b/>
        </w:rPr>
        <w:t>Раздел «</w:t>
      </w:r>
      <w:r w:rsidRPr="009C2997">
        <w:rPr>
          <w:b/>
        </w:rPr>
        <w:t>Периферийное оборудование</w:t>
      </w:r>
      <w:r>
        <w:rPr>
          <w:b/>
        </w:rPr>
        <w:t>»</w:t>
      </w:r>
      <w:bookmarkEnd w:id="54"/>
    </w:p>
    <w:p w14:paraId="58929A8D" w14:textId="77777777" w:rsidR="00E8212B" w:rsidRPr="009C2997" w:rsidRDefault="00E8212B" w:rsidP="00A24175">
      <w:pPr>
        <w:spacing w:before="240"/>
        <w:ind w:firstLine="0"/>
        <w:rPr>
          <w:b/>
        </w:rPr>
      </w:pPr>
      <w:r w:rsidRPr="00034D07">
        <w:rPr>
          <w:noProof/>
          <w:lang w:val="ru-RU"/>
        </w:rPr>
        <w:drawing>
          <wp:inline distT="0" distB="0" distL="0" distR="0" wp14:anchorId="075FAC00" wp14:editId="7C56413B">
            <wp:extent cx="6120130" cy="12461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E68C" w14:textId="77777777" w:rsidR="00E8212B" w:rsidRPr="009951AF" w:rsidRDefault="00E8212B" w:rsidP="009951AF">
      <w:pPr>
        <w:spacing w:after="24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данном интерфейсе осуществляется подбор периферийного оборудования по алгоритму на основании информации в таблицах </w:t>
      </w:r>
      <w:r w:rsidRPr="009951AF">
        <w:rPr>
          <w:b/>
          <w:sz w:val="24"/>
          <w:szCs w:val="24"/>
          <w:lang w:val="ru-RU"/>
        </w:rPr>
        <w:t>Массив модулей</w:t>
      </w:r>
      <w:r w:rsidRPr="009951AF">
        <w:rPr>
          <w:sz w:val="24"/>
          <w:szCs w:val="24"/>
          <w:lang w:val="ru-RU"/>
        </w:rPr>
        <w:t xml:space="preserve"> и </w:t>
      </w:r>
      <w:r w:rsidRPr="009951AF">
        <w:rPr>
          <w:b/>
          <w:sz w:val="24"/>
          <w:szCs w:val="24"/>
          <w:lang w:val="ru-RU"/>
        </w:rPr>
        <w:t>Контроллеры</w:t>
      </w:r>
      <w:r w:rsidRPr="009951AF">
        <w:rPr>
          <w:sz w:val="24"/>
          <w:szCs w:val="24"/>
          <w:lang w:val="ru-RU"/>
        </w:rPr>
        <w:t xml:space="preserve"> и </w:t>
      </w:r>
      <w:r w:rsidRPr="009951AF">
        <w:rPr>
          <w:b/>
          <w:sz w:val="24"/>
          <w:szCs w:val="24"/>
          <w:lang w:val="ru-RU"/>
        </w:rPr>
        <w:t>Промежуточные элементы</w:t>
      </w:r>
      <w:r w:rsidRPr="009951AF">
        <w:rPr>
          <w:sz w:val="24"/>
          <w:szCs w:val="24"/>
          <w:lang w:val="ru-RU"/>
        </w:rPr>
        <w:t>:</w:t>
      </w:r>
    </w:p>
    <w:p w14:paraId="2D7C3BBD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Выбор блока питания из таблицы </w:t>
      </w:r>
      <w:r w:rsidRPr="009951AF">
        <w:rPr>
          <w:b/>
        </w:rPr>
        <w:t>Номенклатура</w:t>
      </w:r>
      <w:r w:rsidRPr="009951AF">
        <w:t xml:space="preserve"> по виду элемента </w:t>
      </w:r>
      <w:r w:rsidRPr="009951AF">
        <w:rPr>
          <w:b/>
        </w:rPr>
        <w:t>Блок питания</w:t>
      </w:r>
      <w:r w:rsidRPr="009951AF">
        <w:t xml:space="preserve"> по суммарной потребляемой мощности модулей, контроллера промежуточного оборудования с учетом резерва.</w:t>
      </w:r>
    </w:p>
    <w:p w14:paraId="120C81F4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Если выбран параметр </w:t>
      </w:r>
      <w:r w:rsidRPr="009951AF">
        <w:rPr>
          <w:b/>
        </w:rPr>
        <w:t>Резервирование блоков питания</w:t>
      </w:r>
      <w:r w:rsidRPr="009951AF">
        <w:t>, то количество выбранных блоков питания * 2.</w:t>
      </w:r>
    </w:p>
    <w:p w14:paraId="04E21B47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Выбор диодного модуля из таблицы </w:t>
      </w:r>
      <w:r w:rsidRPr="009951AF">
        <w:rPr>
          <w:b/>
        </w:rPr>
        <w:t>Номенклатура</w:t>
      </w:r>
      <w:r w:rsidRPr="009951AF">
        <w:t xml:space="preserve"> по виду элемента </w:t>
      </w:r>
      <w:r w:rsidRPr="009951AF">
        <w:rPr>
          <w:b/>
        </w:rPr>
        <w:t xml:space="preserve">Диодный модуль </w:t>
      </w:r>
      <w:r w:rsidRPr="009951AF">
        <w:t>с учетом значения в поле</w:t>
      </w:r>
      <w:r w:rsidRPr="009951AF">
        <w:rPr>
          <w:b/>
        </w:rPr>
        <w:t xml:space="preserve"> </w:t>
      </w:r>
      <w:proofErr w:type="gramStart"/>
      <w:r w:rsidRPr="009951AF">
        <w:rPr>
          <w:b/>
        </w:rPr>
        <w:t>По</w:t>
      </w:r>
      <w:proofErr w:type="gramEnd"/>
      <w:r w:rsidRPr="009951AF">
        <w:rPr>
          <w:b/>
        </w:rPr>
        <w:t xml:space="preserve"> умолчанию.</w:t>
      </w:r>
    </w:p>
    <w:p w14:paraId="713D17A8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Если выбран параметр </w:t>
      </w:r>
      <w:r w:rsidRPr="009951AF">
        <w:rPr>
          <w:b/>
        </w:rPr>
        <w:t>Разделение питания на системное и полевое</w:t>
      </w:r>
      <w:r w:rsidRPr="009951AF">
        <w:t>, то выбранная сборка питания * 2.</w:t>
      </w:r>
    </w:p>
    <w:p w14:paraId="4FC16FF5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Если выбран параметр </w:t>
      </w:r>
      <w:r w:rsidRPr="009951AF">
        <w:rPr>
          <w:b/>
        </w:rPr>
        <w:t>Панель оператора</w:t>
      </w:r>
      <w:r w:rsidRPr="009951AF">
        <w:t xml:space="preserve">, то выбор панели оператора из таблицы </w:t>
      </w:r>
      <w:r w:rsidRPr="009951AF">
        <w:rPr>
          <w:b/>
        </w:rPr>
        <w:t>Номенклатура</w:t>
      </w:r>
      <w:r w:rsidRPr="009951AF">
        <w:t xml:space="preserve"> по виду элемента </w:t>
      </w:r>
      <w:r w:rsidRPr="009951AF">
        <w:rPr>
          <w:b/>
        </w:rPr>
        <w:t xml:space="preserve">Панель оператора </w:t>
      </w:r>
      <w:r w:rsidRPr="009951AF">
        <w:t>и добавление одного блока питания аналогичного выбранным.</w:t>
      </w:r>
    </w:p>
    <w:p w14:paraId="4AF0E172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Выбор вентилятора из таблицы </w:t>
      </w:r>
      <w:r w:rsidRPr="009951AF">
        <w:rPr>
          <w:b/>
        </w:rPr>
        <w:t>Номенклатура</w:t>
      </w:r>
      <w:r w:rsidRPr="009951AF">
        <w:t xml:space="preserve"> по виду элемента </w:t>
      </w:r>
      <w:r w:rsidRPr="009951AF">
        <w:rPr>
          <w:b/>
        </w:rPr>
        <w:t xml:space="preserve">Вентилятор </w:t>
      </w:r>
      <w:r w:rsidRPr="009951AF">
        <w:t>с учетом значения в поле</w:t>
      </w:r>
      <w:r w:rsidRPr="009951AF">
        <w:rPr>
          <w:b/>
        </w:rPr>
        <w:t xml:space="preserve"> </w:t>
      </w:r>
      <w:proofErr w:type="gramStart"/>
      <w:r w:rsidRPr="009951AF">
        <w:rPr>
          <w:b/>
        </w:rPr>
        <w:t>По</w:t>
      </w:r>
      <w:proofErr w:type="gramEnd"/>
      <w:r w:rsidRPr="009951AF">
        <w:rPr>
          <w:b/>
        </w:rPr>
        <w:t xml:space="preserve"> умолчанию.</w:t>
      </w:r>
    </w:p>
    <w:p w14:paraId="1605AB48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Выбор АВ (автоматический выключатель) по количеству блоков питания + вентилятор + розетка из таблицы </w:t>
      </w:r>
      <w:r w:rsidRPr="009951AF">
        <w:rPr>
          <w:b/>
        </w:rPr>
        <w:t>Номенклатура</w:t>
      </w:r>
      <w:r w:rsidRPr="009951AF">
        <w:t xml:space="preserve"> по виду элемента </w:t>
      </w:r>
      <w:r w:rsidRPr="009951AF">
        <w:rPr>
          <w:b/>
        </w:rPr>
        <w:t xml:space="preserve">АВ </w:t>
      </w:r>
      <w:r w:rsidRPr="009951AF">
        <w:t>с учетом значения в поле</w:t>
      </w:r>
      <w:r w:rsidRPr="009951AF">
        <w:rPr>
          <w:b/>
        </w:rPr>
        <w:t xml:space="preserve"> </w:t>
      </w:r>
      <w:proofErr w:type="gramStart"/>
      <w:r w:rsidRPr="009951AF">
        <w:rPr>
          <w:b/>
        </w:rPr>
        <w:t>По</w:t>
      </w:r>
      <w:proofErr w:type="gramEnd"/>
      <w:r w:rsidRPr="009951AF">
        <w:rPr>
          <w:b/>
        </w:rPr>
        <w:t xml:space="preserve"> умолчанию.</w:t>
      </w:r>
    </w:p>
    <w:p w14:paraId="7288ACF7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60" w:line="288" w:lineRule="auto"/>
        <w:contextualSpacing w:val="0"/>
      </w:pPr>
      <w:r w:rsidRPr="009951AF">
        <w:t xml:space="preserve">Если выбран параметр </w:t>
      </w:r>
      <w:r w:rsidRPr="009951AF">
        <w:rPr>
          <w:b/>
        </w:rPr>
        <w:t>Автономная работа</w:t>
      </w:r>
      <w:r w:rsidRPr="009951AF">
        <w:t xml:space="preserve">, то выбор ИБП по указанному времени автономной работы от суммарной потребляемой мощности всех устройств из таблицы </w:t>
      </w:r>
      <w:r w:rsidRPr="009951AF">
        <w:rPr>
          <w:b/>
        </w:rPr>
        <w:t>Номенклатура</w:t>
      </w:r>
      <w:r w:rsidRPr="009951AF">
        <w:t xml:space="preserve"> по виду элемента </w:t>
      </w:r>
      <w:r w:rsidRPr="009951AF">
        <w:rPr>
          <w:b/>
        </w:rPr>
        <w:t>ИБП</w:t>
      </w:r>
      <w:r w:rsidRPr="009951AF">
        <w:t xml:space="preserve"> с учетом значения в поле</w:t>
      </w:r>
      <w:r w:rsidRPr="009951AF">
        <w:rPr>
          <w:b/>
        </w:rPr>
        <w:t xml:space="preserve"> </w:t>
      </w:r>
      <w:proofErr w:type="gramStart"/>
      <w:r w:rsidRPr="009951AF">
        <w:rPr>
          <w:b/>
        </w:rPr>
        <w:t>По</w:t>
      </w:r>
      <w:proofErr w:type="gramEnd"/>
      <w:r w:rsidRPr="009951AF">
        <w:rPr>
          <w:b/>
        </w:rPr>
        <w:t xml:space="preserve"> умолчанию.</w:t>
      </w:r>
    </w:p>
    <w:p w14:paraId="00606856" w14:textId="77777777" w:rsidR="00E8212B" w:rsidRPr="009951AF" w:rsidRDefault="00E8212B" w:rsidP="001223C8">
      <w:pPr>
        <w:pStyle w:val="affb"/>
        <w:numPr>
          <w:ilvl w:val="0"/>
          <w:numId w:val="23"/>
        </w:numPr>
        <w:spacing w:after="240" w:line="288" w:lineRule="auto"/>
        <w:ind w:left="357" w:hanging="357"/>
        <w:contextualSpacing w:val="0"/>
      </w:pPr>
      <w:r w:rsidRPr="009951AF">
        <w:t xml:space="preserve">Выбор вводного АВ по виду элемента </w:t>
      </w:r>
      <w:r w:rsidRPr="009951AF">
        <w:rPr>
          <w:b/>
        </w:rPr>
        <w:t xml:space="preserve">АВ </w:t>
      </w:r>
      <w:r w:rsidRPr="009951AF">
        <w:t>с учетом значения в поле</w:t>
      </w:r>
      <w:r w:rsidRPr="009951AF">
        <w:rPr>
          <w:b/>
        </w:rPr>
        <w:t xml:space="preserve"> </w:t>
      </w:r>
      <w:proofErr w:type="gramStart"/>
      <w:r w:rsidRPr="009951AF">
        <w:rPr>
          <w:b/>
        </w:rPr>
        <w:t>По</w:t>
      </w:r>
      <w:proofErr w:type="gramEnd"/>
      <w:r w:rsidRPr="009951AF">
        <w:rPr>
          <w:b/>
        </w:rPr>
        <w:t xml:space="preserve"> умолчанию.</w:t>
      </w:r>
    </w:p>
    <w:p w14:paraId="0D8F4E3D" w14:textId="3B36D790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Алгоритм выбора периферийного оборудования в виде блок-схемы приведен в </w:t>
      </w:r>
      <w:r w:rsidRPr="009951AF">
        <w:rPr>
          <w:b/>
          <w:sz w:val="24"/>
          <w:szCs w:val="24"/>
          <w:lang w:val="ru-RU"/>
        </w:rPr>
        <w:t>Приложении №5 – Блок-схемы</w:t>
      </w:r>
      <w:r w:rsidR="00635F5B">
        <w:rPr>
          <w:b/>
          <w:sz w:val="24"/>
          <w:szCs w:val="24"/>
          <w:lang w:val="ru-RU"/>
        </w:rPr>
        <w:t xml:space="preserve"> бизнес-процессов</w:t>
      </w:r>
      <w:r w:rsidRPr="009951AF">
        <w:rPr>
          <w:b/>
          <w:sz w:val="24"/>
          <w:szCs w:val="24"/>
          <w:lang w:val="ru-RU"/>
        </w:rPr>
        <w:t>.</w:t>
      </w:r>
    </w:p>
    <w:p w14:paraId="4DB926F8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>В поле</w:t>
      </w:r>
      <w:r w:rsidRPr="009951AF">
        <w:rPr>
          <w:b/>
          <w:sz w:val="24"/>
          <w:szCs w:val="24"/>
          <w:lang w:val="ru-RU"/>
        </w:rPr>
        <w:t xml:space="preserve"> ЗИП, %</w:t>
      </w:r>
      <w:r w:rsidRPr="009951AF">
        <w:rPr>
          <w:sz w:val="24"/>
          <w:szCs w:val="24"/>
          <w:lang w:val="ru-RU"/>
        </w:rPr>
        <w:t xml:space="preserve"> значение по умолчанию берется из интерфейса </w:t>
      </w:r>
      <w:r w:rsidRPr="009951AF">
        <w:rPr>
          <w:b/>
          <w:sz w:val="24"/>
          <w:szCs w:val="24"/>
          <w:lang w:val="ru-RU"/>
        </w:rPr>
        <w:t>Настройки</w:t>
      </w:r>
      <w:r w:rsidRPr="009951AF">
        <w:rPr>
          <w:sz w:val="24"/>
          <w:szCs w:val="24"/>
          <w:lang w:val="ru-RU"/>
        </w:rPr>
        <w:t xml:space="preserve"> по тем номенклатурным позициям у которых в таблице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поле </w:t>
      </w:r>
      <w:r w:rsidRPr="009951AF">
        <w:rPr>
          <w:b/>
          <w:sz w:val="24"/>
          <w:szCs w:val="24"/>
          <w:lang w:val="ru-RU"/>
        </w:rPr>
        <w:t>ЗИП = 1</w:t>
      </w:r>
      <w:r w:rsidRPr="009951AF">
        <w:rPr>
          <w:sz w:val="24"/>
          <w:szCs w:val="24"/>
          <w:lang w:val="ru-RU"/>
        </w:rPr>
        <w:t xml:space="preserve">. При </w:t>
      </w:r>
      <w:r w:rsidRPr="009951AF">
        <w:rPr>
          <w:sz w:val="24"/>
          <w:szCs w:val="24"/>
          <w:lang w:val="ru-RU"/>
        </w:rPr>
        <w:lastRenderedPageBreak/>
        <w:t>необходимости значение корректируется вручную. В поле</w:t>
      </w:r>
      <w:r w:rsidRPr="009951AF">
        <w:rPr>
          <w:b/>
          <w:sz w:val="24"/>
          <w:szCs w:val="24"/>
          <w:lang w:val="ru-RU"/>
        </w:rPr>
        <w:t xml:space="preserve"> ЗИП кол-во = Кол-во * ЗИП, %</w:t>
      </w:r>
      <w:r w:rsidRPr="009951AF">
        <w:rPr>
          <w:sz w:val="24"/>
          <w:szCs w:val="24"/>
          <w:lang w:val="ru-RU"/>
        </w:rPr>
        <w:t>, при необходимости значение корректируется вручную.</w:t>
      </w:r>
    </w:p>
    <w:p w14:paraId="5318D1C3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поле </w:t>
      </w:r>
      <w:proofErr w:type="gramStart"/>
      <w:r w:rsidRPr="009951AF">
        <w:rPr>
          <w:b/>
          <w:sz w:val="24"/>
          <w:szCs w:val="24"/>
          <w:lang w:val="ru-RU"/>
        </w:rPr>
        <w:t>Итого</w:t>
      </w:r>
      <w:proofErr w:type="gramEnd"/>
      <w:r w:rsidRPr="009951AF">
        <w:rPr>
          <w:sz w:val="24"/>
          <w:szCs w:val="24"/>
          <w:lang w:val="ru-RU"/>
        </w:rPr>
        <w:t xml:space="preserve"> суммируется стоимость комплектующих по разделу.</w:t>
      </w:r>
    </w:p>
    <w:p w14:paraId="7A3417CD" w14:textId="77777777" w:rsidR="00E8212B" w:rsidRPr="00E8212B" w:rsidRDefault="00E8212B" w:rsidP="00E8212B">
      <w:pPr>
        <w:spacing w:after="60"/>
        <w:rPr>
          <w:lang w:val="ru-RU"/>
        </w:rPr>
      </w:pPr>
    </w:p>
    <w:p w14:paraId="3B821E3E" w14:textId="77777777" w:rsidR="00E8212B" w:rsidRDefault="00E8212B" w:rsidP="001223C8">
      <w:pPr>
        <w:pStyle w:val="affb"/>
        <w:numPr>
          <w:ilvl w:val="1"/>
          <w:numId w:val="18"/>
        </w:numPr>
        <w:spacing w:before="240" w:after="160" w:line="259" w:lineRule="auto"/>
        <w:jc w:val="left"/>
        <w:rPr>
          <w:b/>
        </w:rPr>
      </w:pPr>
      <w:bookmarkStart w:id="55" w:name="_Ref59018265"/>
      <w:r>
        <w:rPr>
          <w:b/>
        </w:rPr>
        <w:t>Раздел «Корпус»</w:t>
      </w:r>
      <w:bookmarkEnd w:id="55"/>
    </w:p>
    <w:p w14:paraId="09CEF34A" w14:textId="77777777" w:rsidR="00E8212B" w:rsidRDefault="00E8212B" w:rsidP="009951AF">
      <w:pPr>
        <w:spacing w:after="60"/>
        <w:ind w:firstLine="0"/>
      </w:pPr>
      <w:r w:rsidRPr="00034D07">
        <w:rPr>
          <w:noProof/>
          <w:lang w:val="ru-RU"/>
        </w:rPr>
        <w:drawing>
          <wp:inline distT="0" distB="0" distL="0" distR="0" wp14:anchorId="14116E58" wp14:editId="7BC2EDD2">
            <wp:extent cx="6120130" cy="12018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0B4A" w14:textId="77777777" w:rsidR="00E8212B" w:rsidRDefault="00E8212B" w:rsidP="00E8212B">
      <w:pPr>
        <w:ind w:firstLine="708"/>
      </w:pPr>
    </w:p>
    <w:p w14:paraId="43B5F292" w14:textId="0BD86B14" w:rsidR="00E8212B" w:rsidRPr="009951AF" w:rsidRDefault="00E8212B" w:rsidP="009951AF">
      <w:pPr>
        <w:spacing w:after="24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данном интерфейсе осуществляется подбор корпуса шкафа по алгоритму на основании информации во всех таблицах, сформированных в разделах 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59018141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</w:instrText>
      </w:r>
      <w:r w:rsidR="009951AF" w:rsidRPr="009951AF">
        <w:rPr>
          <w:sz w:val="24"/>
          <w:szCs w:val="24"/>
          <w:lang w:val="ru-RU"/>
        </w:rPr>
        <w:instrText xml:space="preserve"> \* </w:instrText>
      </w:r>
      <w:r w:rsidR="009951AF">
        <w:rPr>
          <w:sz w:val="24"/>
          <w:szCs w:val="24"/>
        </w:rPr>
        <w:instrText>MERGEFORMAT</w:instrText>
      </w:r>
      <w:r w:rsidR="009951AF"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5.1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>-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59018171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</w:instrText>
      </w:r>
      <w:r w:rsidR="009951AF" w:rsidRPr="009951AF">
        <w:rPr>
          <w:sz w:val="24"/>
          <w:szCs w:val="24"/>
          <w:lang w:val="ru-RU"/>
        </w:rPr>
        <w:instrText xml:space="preserve"> \* </w:instrText>
      </w:r>
      <w:r w:rsidR="009951AF">
        <w:rPr>
          <w:sz w:val="24"/>
          <w:szCs w:val="24"/>
        </w:rPr>
        <w:instrText>MERGEFORMAT</w:instrText>
      </w:r>
      <w:r w:rsidR="009951AF"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0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>:</w:t>
      </w:r>
    </w:p>
    <w:p w14:paraId="362798F7" w14:textId="77777777" w:rsidR="00E8212B" w:rsidRPr="009951AF" w:rsidRDefault="00E8212B" w:rsidP="001223C8">
      <w:pPr>
        <w:pStyle w:val="affb"/>
        <w:numPr>
          <w:ilvl w:val="0"/>
          <w:numId w:val="24"/>
        </w:numPr>
        <w:spacing w:after="60" w:line="288" w:lineRule="auto"/>
        <w:contextualSpacing w:val="0"/>
      </w:pPr>
      <w:r w:rsidRPr="009951AF">
        <w:t>Задаются значения полей:</w:t>
      </w:r>
    </w:p>
    <w:p w14:paraId="282411FA" w14:textId="77777777" w:rsidR="00E8212B" w:rsidRPr="009951AF" w:rsidRDefault="00E8212B" w:rsidP="001223C8">
      <w:pPr>
        <w:pStyle w:val="affb"/>
        <w:numPr>
          <w:ilvl w:val="1"/>
          <w:numId w:val="24"/>
        </w:numPr>
        <w:spacing w:after="60" w:line="288" w:lineRule="auto"/>
        <w:contextualSpacing w:val="0"/>
      </w:pPr>
      <w:r w:rsidRPr="009951AF">
        <w:t>Цоколь (да/нет)</w:t>
      </w:r>
    </w:p>
    <w:p w14:paraId="0AD259EC" w14:textId="77777777" w:rsidR="00E8212B" w:rsidRPr="009951AF" w:rsidRDefault="00E8212B" w:rsidP="001223C8">
      <w:pPr>
        <w:pStyle w:val="affb"/>
        <w:numPr>
          <w:ilvl w:val="1"/>
          <w:numId w:val="24"/>
        </w:numPr>
        <w:spacing w:after="60" w:line="288" w:lineRule="auto"/>
        <w:contextualSpacing w:val="0"/>
      </w:pPr>
      <w:r w:rsidRPr="009951AF">
        <w:t xml:space="preserve">Высота цоколя, мм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42D06BC1" w14:textId="77777777" w:rsidR="00E8212B" w:rsidRPr="009951AF" w:rsidRDefault="00E8212B" w:rsidP="001223C8">
      <w:pPr>
        <w:pStyle w:val="affb"/>
        <w:numPr>
          <w:ilvl w:val="1"/>
          <w:numId w:val="24"/>
        </w:numPr>
        <w:spacing w:after="60" w:line="288" w:lineRule="auto"/>
        <w:contextualSpacing w:val="0"/>
      </w:pPr>
      <w:r w:rsidRPr="009951AF">
        <w:t xml:space="preserve">Коэффициент свободного пространства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50C2ADB8" w14:textId="77777777" w:rsidR="00E8212B" w:rsidRPr="009951AF" w:rsidRDefault="00E8212B" w:rsidP="001223C8">
      <w:pPr>
        <w:pStyle w:val="affb"/>
        <w:numPr>
          <w:ilvl w:val="1"/>
          <w:numId w:val="24"/>
        </w:numPr>
        <w:spacing w:after="60" w:line="288" w:lineRule="auto"/>
        <w:contextualSpacing w:val="0"/>
      </w:pPr>
      <w:r w:rsidRPr="009951AF">
        <w:t xml:space="preserve">Коэффициент для кабель-каналов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578F472E" w14:textId="77777777" w:rsidR="00E8212B" w:rsidRPr="009951AF" w:rsidRDefault="00E8212B" w:rsidP="001223C8">
      <w:pPr>
        <w:pStyle w:val="affb"/>
        <w:numPr>
          <w:ilvl w:val="0"/>
          <w:numId w:val="24"/>
        </w:numPr>
        <w:spacing w:after="60" w:line="288" w:lineRule="auto"/>
        <w:contextualSpacing w:val="0"/>
      </w:pPr>
      <w:r w:rsidRPr="009951AF">
        <w:t>Суммирование площадей занимаемой поверхности для всего выбранного оборудования</w:t>
      </w:r>
    </w:p>
    <w:p w14:paraId="2EAA99A9" w14:textId="77777777" w:rsidR="00E8212B" w:rsidRPr="009951AF" w:rsidRDefault="00E8212B" w:rsidP="001223C8">
      <w:pPr>
        <w:pStyle w:val="affb"/>
        <w:numPr>
          <w:ilvl w:val="0"/>
          <w:numId w:val="24"/>
        </w:numPr>
        <w:spacing w:after="60" w:line="288" w:lineRule="auto"/>
        <w:contextualSpacing w:val="0"/>
      </w:pPr>
      <w:r w:rsidRPr="009951AF">
        <w:rPr>
          <w:b/>
        </w:rPr>
        <w:t>Требуемая площадь = Суммарная площадь оборудования * коэффициент свободного пространства * коэффициент для кабель-каналов</w:t>
      </w:r>
    </w:p>
    <w:p w14:paraId="61D5BC16" w14:textId="77777777" w:rsidR="00E8212B" w:rsidRPr="009951AF" w:rsidRDefault="00E8212B" w:rsidP="001223C8">
      <w:pPr>
        <w:pStyle w:val="affb"/>
        <w:numPr>
          <w:ilvl w:val="0"/>
          <w:numId w:val="24"/>
        </w:numPr>
        <w:spacing w:after="60" w:line="288" w:lineRule="auto"/>
        <w:contextualSpacing w:val="0"/>
      </w:pPr>
      <w:r w:rsidRPr="009951AF">
        <w:t xml:space="preserve">Выбор шкафа с применением фильтра по условиям: </w:t>
      </w:r>
    </w:p>
    <w:p w14:paraId="5F9D9412" w14:textId="77777777" w:rsidR="00E8212B" w:rsidRPr="009951AF" w:rsidRDefault="00E8212B" w:rsidP="001223C8">
      <w:pPr>
        <w:pStyle w:val="affb"/>
        <w:numPr>
          <w:ilvl w:val="1"/>
          <w:numId w:val="24"/>
        </w:numPr>
        <w:spacing w:after="60" w:line="288" w:lineRule="auto"/>
        <w:contextualSpacing w:val="0"/>
      </w:pPr>
      <w:r w:rsidRPr="009951AF">
        <w:rPr>
          <w:b/>
        </w:rPr>
        <w:t xml:space="preserve">Площадь монтажной </w:t>
      </w:r>
      <w:proofErr w:type="gramStart"/>
      <w:r w:rsidRPr="009951AF">
        <w:rPr>
          <w:b/>
        </w:rPr>
        <w:t>платы &gt;</w:t>
      </w:r>
      <w:proofErr w:type="gramEnd"/>
      <w:r w:rsidRPr="009951AF">
        <w:rPr>
          <w:b/>
        </w:rPr>
        <w:t xml:space="preserve"> Требуемой площади и</w:t>
      </w:r>
    </w:p>
    <w:p w14:paraId="3B466EF3" w14:textId="77777777" w:rsidR="00E8212B" w:rsidRPr="009951AF" w:rsidRDefault="00E8212B" w:rsidP="001223C8">
      <w:pPr>
        <w:pStyle w:val="affb"/>
        <w:numPr>
          <w:ilvl w:val="1"/>
          <w:numId w:val="24"/>
        </w:numPr>
        <w:spacing w:after="60" w:line="288" w:lineRule="auto"/>
        <w:contextualSpacing w:val="0"/>
      </w:pPr>
      <w:r w:rsidRPr="009951AF">
        <w:rPr>
          <w:b/>
        </w:rPr>
        <w:t>Высота цоколя равна заданной</w:t>
      </w:r>
    </w:p>
    <w:p w14:paraId="181B3626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</w:rPr>
      </w:pPr>
    </w:p>
    <w:p w14:paraId="66F9096C" w14:textId="74F20303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Алгоритм выбора корпуса в виде блок-схемы приведен в </w:t>
      </w:r>
      <w:r w:rsidRPr="009951AF">
        <w:rPr>
          <w:b/>
          <w:sz w:val="24"/>
          <w:szCs w:val="24"/>
          <w:lang w:val="ru-RU"/>
        </w:rPr>
        <w:t>Приложении №5 – Блок-схемы</w:t>
      </w:r>
      <w:r w:rsidR="00635F5B">
        <w:rPr>
          <w:b/>
          <w:sz w:val="24"/>
          <w:szCs w:val="24"/>
          <w:lang w:val="ru-RU"/>
        </w:rPr>
        <w:t xml:space="preserve"> бизнес-процессов</w:t>
      </w:r>
      <w:r w:rsidRPr="009951AF">
        <w:rPr>
          <w:sz w:val="24"/>
          <w:szCs w:val="24"/>
          <w:lang w:val="ru-RU"/>
        </w:rPr>
        <w:t>.</w:t>
      </w:r>
    </w:p>
    <w:p w14:paraId="7AEB6838" w14:textId="2BAD0949" w:rsidR="00E8212B" w:rsidRPr="009951AF" w:rsidRDefault="00E8212B" w:rsidP="009951AF">
      <w:pPr>
        <w:spacing w:after="60" w:line="288" w:lineRule="auto"/>
        <w:ind w:firstLine="708"/>
        <w:rPr>
          <w:b/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интерфейсах 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59018141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</w:instrText>
      </w:r>
      <w:r w:rsidR="009951AF" w:rsidRPr="009951AF">
        <w:rPr>
          <w:sz w:val="24"/>
          <w:szCs w:val="24"/>
          <w:lang w:val="ru-RU"/>
        </w:rPr>
        <w:instrText xml:space="preserve"> \* </w:instrText>
      </w:r>
      <w:r w:rsidR="009951AF">
        <w:rPr>
          <w:sz w:val="24"/>
          <w:szCs w:val="24"/>
        </w:rPr>
        <w:instrText>MERGEFORMAT</w:instrText>
      </w:r>
      <w:r w:rsidR="009951AF"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5.1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>-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59018265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</w:instrText>
      </w:r>
      <w:r w:rsidR="009951AF" w:rsidRPr="009951AF">
        <w:rPr>
          <w:sz w:val="24"/>
          <w:szCs w:val="24"/>
          <w:lang w:val="ru-RU"/>
        </w:rPr>
        <w:instrText xml:space="preserve"> \* </w:instrText>
      </w:r>
      <w:r w:rsidR="009951AF">
        <w:rPr>
          <w:sz w:val="24"/>
          <w:szCs w:val="24"/>
        </w:rPr>
        <w:instrText>MERGEFORMAT</w:instrText>
      </w:r>
      <w:r w:rsidR="009951AF"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5.5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 xml:space="preserve"> должна быть реализована возможность </w:t>
      </w:r>
      <w:proofErr w:type="spellStart"/>
      <w:r w:rsidRPr="009951AF">
        <w:rPr>
          <w:sz w:val="24"/>
          <w:szCs w:val="24"/>
          <w:lang w:val="ru-RU"/>
        </w:rPr>
        <w:t>перевыбора</w:t>
      </w:r>
      <w:proofErr w:type="spellEnd"/>
      <w:r w:rsidRPr="009951AF">
        <w:rPr>
          <w:sz w:val="24"/>
          <w:szCs w:val="24"/>
          <w:lang w:val="ru-RU"/>
        </w:rPr>
        <w:t xml:space="preserve"> пользователем любых позиций спецификации с учетом фильтров по </w:t>
      </w:r>
      <w:r w:rsidRPr="009951AF">
        <w:rPr>
          <w:b/>
          <w:sz w:val="24"/>
          <w:szCs w:val="24"/>
          <w:lang w:val="ru-RU"/>
        </w:rPr>
        <w:t>Типу оборудования</w:t>
      </w:r>
      <w:r w:rsidRPr="009951AF">
        <w:rPr>
          <w:sz w:val="24"/>
          <w:szCs w:val="24"/>
          <w:lang w:val="ru-RU"/>
        </w:rPr>
        <w:t xml:space="preserve"> и </w:t>
      </w:r>
      <w:r w:rsidRPr="009951AF">
        <w:rPr>
          <w:b/>
          <w:sz w:val="24"/>
          <w:szCs w:val="24"/>
          <w:lang w:val="ru-RU"/>
        </w:rPr>
        <w:t xml:space="preserve">Виду элемента, </w:t>
      </w:r>
      <w:r w:rsidRPr="009951AF">
        <w:rPr>
          <w:sz w:val="24"/>
          <w:szCs w:val="24"/>
          <w:lang w:val="ru-RU"/>
        </w:rPr>
        <w:t xml:space="preserve">а также возможность добавления новых позиций спецификации в любой раздел и свободный выбор пользователем позиций из таблицы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с учетом фильтров по </w:t>
      </w:r>
      <w:r w:rsidRPr="009951AF">
        <w:rPr>
          <w:b/>
          <w:sz w:val="24"/>
          <w:szCs w:val="24"/>
          <w:lang w:val="ru-RU"/>
        </w:rPr>
        <w:t>Типу оборудования.</w:t>
      </w:r>
    </w:p>
    <w:p w14:paraId="340A3371" w14:textId="77777777" w:rsidR="00E8212B" w:rsidRPr="009951AF" w:rsidRDefault="00E8212B" w:rsidP="009951AF">
      <w:pPr>
        <w:pStyle w:val="affb"/>
        <w:spacing w:before="240" w:line="288" w:lineRule="auto"/>
        <w:ind w:left="792"/>
        <w:rPr>
          <w:b/>
        </w:rPr>
      </w:pPr>
    </w:p>
    <w:p w14:paraId="06643CB6" w14:textId="40C6D6BA" w:rsidR="00E8212B" w:rsidRPr="009951AF" w:rsidRDefault="009951AF" w:rsidP="00AF2C93">
      <w:pPr>
        <w:ind w:firstLine="0"/>
        <w:jc w:val="left"/>
        <w:rPr>
          <w:b/>
        </w:rPr>
      </w:pPr>
      <w:bookmarkStart w:id="56" w:name="_Ref59064730"/>
      <w:r w:rsidRPr="00921253">
        <w:rPr>
          <w:b/>
          <w:lang w:val="ru-RU"/>
        </w:rPr>
        <w:br w:type="page"/>
      </w:r>
      <w:proofErr w:type="spellStart"/>
      <w:r w:rsidR="00E8212B" w:rsidRPr="009951AF">
        <w:rPr>
          <w:b/>
        </w:rPr>
        <w:lastRenderedPageBreak/>
        <w:t>Раздел</w:t>
      </w:r>
      <w:proofErr w:type="spellEnd"/>
      <w:r w:rsidR="00E8212B" w:rsidRPr="009951AF">
        <w:rPr>
          <w:b/>
        </w:rPr>
        <w:t xml:space="preserve"> «</w:t>
      </w:r>
      <w:proofErr w:type="spellStart"/>
      <w:r w:rsidR="00E8212B" w:rsidRPr="009951AF">
        <w:rPr>
          <w:b/>
        </w:rPr>
        <w:t>Дополнительное</w:t>
      </w:r>
      <w:proofErr w:type="spellEnd"/>
      <w:r w:rsidR="00E8212B" w:rsidRPr="009951AF">
        <w:rPr>
          <w:b/>
        </w:rPr>
        <w:t xml:space="preserve"> </w:t>
      </w:r>
      <w:proofErr w:type="spellStart"/>
      <w:r w:rsidR="00E8212B" w:rsidRPr="009951AF">
        <w:rPr>
          <w:b/>
        </w:rPr>
        <w:t>оборудование</w:t>
      </w:r>
      <w:proofErr w:type="spellEnd"/>
      <w:r w:rsidR="00E8212B" w:rsidRPr="009951AF">
        <w:rPr>
          <w:b/>
        </w:rPr>
        <w:t>»</w:t>
      </w:r>
      <w:bookmarkEnd w:id="56"/>
    </w:p>
    <w:p w14:paraId="4E79D09B" w14:textId="77777777" w:rsidR="00E8212B" w:rsidRPr="00E8212B" w:rsidRDefault="00E8212B" w:rsidP="00E8212B">
      <w:pPr>
        <w:spacing w:after="60"/>
        <w:rPr>
          <w:lang w:val="ru-RU"/>
        </w:rPr>
      </w:pPr>
      <w:r w:rsidRPr="00E8212B">
        <w:rPr>
          <w:lang w:val="ru-RU"/>
        </w:rPr>
        <w:t xml:space="preserve"> </w:t>
      </w:r>
      <w:r w:rsidRPr="00034D07">
        <w:rPr>
          <w:noProof/>
          <w:lang w:val="ru-RU"/>
        </w:rPr>
        <w:drawing>
          <wp:inline distT="0" distB="0" distL="0" distR="0" wp14:anchorId="002A98EA" wp14:editId="7D38F3CA">
            <wp:extent cx="6120130" cy="116474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B6E1" w14:textId="77777777" w:rsidR="00E8212B" w:rsidRPr="00E8212B" w:rsidRDefault="00E8212B" w:rsidP="00E8212B">
      <w:pPr>
        <w:spacing w:after="60"/>
        <w:ind w:firstLine="708"/>
        <w:rPr>
          <w:lang w:val="ru-RU"/>
        </w:rPr>
      </w:pPr>
    </w:p>
    <w:p w14:paraId="1128B726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Данный интерфейс предназначен для добавления в ТКП позиций спецификации, которые не вошли в другие разделы. Здесь должна быть реализована возможность свободного выбора пользователем позиций из таблицы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, а также возможность ручного заполнения всех полей, для случаев, когда необходимая позиция отсутствует в таблице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и нет необходимости ее туда добавлять.</w:t>
      </w:r>
    </w:p>
    <w:p w14:paraId="6206E560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>В поле</w:t>
      </w:r>
      <w:r w:rsidRPr="009951AF">
        <w:rPr>
          <w:b/>
          <w:sz w:val="24"/>
          <w:szCs w:val="24"/>
          <w:lang w:val="ru-RU"/>
        </w:rPr>
        <w:t xml:space="preserve"> ЗИП, %</w:t>
      </w:r>
      <w:r w:rsidRPr="009951AF">
        <w:rPr>
          <w:sz w:val="24"/>
          <w:szCs w:val="24"/>
          <w:lang w:val="ru-RU"/>
        </w:rPr>
        <w:t xml:space="preserve"> значение по умолчанию берется из интерфейса </w:t>
      </w:r>
      <w:r w:rsidRPr="009951AF">
        <w:rPr>
          <w:b/>
          <w:sz w:val="24"/>
          <w:szCs w:val="24"/>
          <w:lang w:val="ru-RU"/>
        </w:rPr>
        <w:t>Настройки</w:t>
      </w:r>
      <w:r w:rsidRPr="009951AF">
        <w:rPr>
          <w:sz w:val="24"/>
          <w:szCs w:val="24"/>
          <w:lang w:val="ru-RU"/>
        </w:rPr>
        <w:t xml:space="preserve"> по тем номенклатурным позициям у которых в таблице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поле </w:t>
      </w:r>
      <w:r w:rsidRPr="009951AF">
        <w:rPr>
          <w:b/>
          <w:sz w:val="24"/>
          <w:szCs w:val="24"/>
          <w:lang w:val="ru-RU"/>
        </w:rPr>
        <w:t>ЗИП = 1</w:t>
      </w:r>
      <w:r w:rsidRPr="009951AF">
        <w:rPr>
          <w:sz w:val="24"/>
          <w:szCs w:val="24"/>
          <w:lang w:val="ru-RU"/>
        </w:rPr>
        <w:t>. При необходимости значение корректируется вручную. В поле</w:t>
      </w:r>
      <w:r w:rsidRPr="009951AF">
        <w:rPr>
          <w:b/>
          <w:sz w:val="24"/>
          <w:szCs w:val="24"/>
          <w:lang w:val="ru-RU"/>
        </w:rPr>
        <w:t xml:space="preserve"> ЗИП кол-во = Кол-во * ЗИП, %</w:t>
      </w:r>
      <w:r w:rsidRPr="009951AF">
        <w:rPr>
          <w:sz w:val="24"/>
          <w:szCs w:val="24"/>
          <w:lang w:val="ru-RU"/>
        </w:rPr>
        <w:t>, при необходимости значение корректируется вручную.</w:t>
      </w:r>
    </w:p>
    <w:p w14:paraId="3D9A7309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поле </w:t>
      </w:r>
      <w:proofErr w:type="gramStart"/>
      <w:r w:rsidRPr="009951AF">
        <w:rPr>
          <w:b/>
          <w:sz w:val="24"/>
          <w:szCs w:val="24"/>
          <w:lang w:val="ru-RU"/>
        </w:rPr>
        <w:t>Итого</w:t>
      </w:r>
      <w:proofErr w:type="gramEnd"/>
      <w:r w:rsidRPr="009951AF">
        <w:rPr>
          <w:sz w:val="24"/>
          <w:szCs w:val="24"/>
          <w:lang w:val="ru-RU"/>
        </w:rPr>
        <w:t xml:space="preserve"> суммируется стоимость комплектующих по разделу.</w:t>
      </w:r>
    </w:p>
    <w:p w14:paraId="693BEDF8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3B252ACC" w14:textId="0BB09673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Необходимо реализовать возможность выгрузки в 1С всех номенклатурных позиций, заданных в интерфейсах 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59018141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</w:instrText>
      </w:r>
      <w:r w:rsidR="009951AF" w:rsidRPr="009951AF">
        <w:rPr>
          <w:sz w:val="24"/>
          <w:szCs w:val="24"/>
          <w:lang w:val="ru-RU"/>
        </w:rPr>
        <w:instrText xml:space="preserve"> \* </w:instrText>
      </w:r>
      <w:r w:rsidR="009951AF">
        <w:rPr>
          <w:sz w:val="24"/>
          <w:szCs w:val="24"/>
        </w:rPr>
        <w:instrText>MERGEFORMAT</w:instrText>
      </w:r>
      <w:r w:rsidR="009951AF"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5.1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>-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59064730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</w:instrText>
      </w:r>
      <w:r w:rsidR="009951AF" w:rsidRPr="009951AF">
        <w:rPr>
          <w:sz w:val="24"/>
          <w:szCs w:val="24"/>
          <w:lang w:val="ru-RU"/>
        </w:rPr>
        <w:instrText xml:space="preserve"> \* </w:instrText>
      </w:r>
      <w:r w:rsidR="009951AF">
        <w:rPr>
          <w:sz w:val="24"/>
          <w:szCs w:val="24"/>
        </w:rPr>
        <w:instrText>MERGEFORMAT</w:instrText>
      </w:r>
      <w:r w:rsidR="009951AF"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0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 xml:space="preserve">, по которым не указаны коды 1С, при этом обратно в таблицу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должны загружаться значения в поля </w:t>
      </w:r>
      <w:r w:rsidRPr="009951AF">
        <w:rPr>
          <w:b/>
          <w:sz w:val="24"/>
          <w:szCs w:val="24"/>
          <w:lang w:val="ru-RU"/>
        </w:rPr>
        <w:t>Код 1С</w:t>
      </w:r>
      <w:r w:rsidRPr="009951AF">
        <w:rPr>
          <w:sz w:val="24"/>
          <w:szCs w:val="24"/>
          <w:lang w:val="ru-RU"/>
        </w:rPr>
        <w:t xml:space="preserve"> и </w:t>
      </w:r>
      <w:r w:rsidRPr="009951AF">
        <w:rPr>
          <w:b/>
          <w:sz w:val="24"/>
          <w:szCs w:val="24"/>
          <w:lang w:val="ru-RU"/>
        </w:rPr>
        <w:t>Цена</w:t>
      </w:r>
      <w:r w:rsidRPr="009951AF">
        <w:rPr>
          <w:sz w:val="24"/>
          <w:szCs w:val="24"/>
          <w:lang w:val="ru-RU"/>
        </w:rPr>
        <w:t>.</w:t>
      </w:r>
    </w:p>
    <w:p w14:paraId="1BE79693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1E883D4D" w14:textId="77777777" w:rsidR="00E8212B" w:rsidRDefault="00E8212B" w:rsidP="001223C8">
      <w:pPr>
        <w:pStyle w:val="affb"/>
        <w:numPr>
          <w:ilvl w:val="1"/>
          <w:numId w:val="18"/>
        </w:numPr>
        <w:spacing w:before="240" w:after="160" w:line="259" w:lineRule="auto"/>
        <w:jc w:val="left"/>
        <w:rPr>
          <w:b/>
        </w:rPr>
      </w:pPr>
      <w:r>
        <w:rPr>
          <w:b/>
        </w:rPr>
        <w:t>Раздел «Давальческое оборудование»</w:t>
      </w:r>
    </w:p>
    <w:p w14:paraId="6BA479C7" w14:textId="77777777" w:rsidR="00E8212B" w:rsidRDefault="00E8212B" w:rsidP="009951AF">
      <w:pPr>
        <w:spacing w:after="60"/>
        <w:ind w:firstLine="0"/>
      </w:pPr>
      <w:r w:rsidRPr="00FB702C">
        <w:rPr>
          <w:noProof/>
          <w:lang w:val="ru-RU"/>
        </w:rPr>
        <w:drawing>
          <wp:inline distT="0" distB="0" distL="0" distR="0" wp14:anchorId="0CED81BA" wp14:editId="0E96694E">
            <wp:extent cx="3435350" cy="1257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BA16" w14:textId="77777777" w:rsidR="00E8212B" w:rsidRDefault="00E8212B" w:rsidP="00E8212B">
      <w:pPr>
        <w:spacing w:after="60"/>
      </w:pPr>
    </w:p>
    <w:p w14:paraId="0B4F9BF6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Данный интерфейс предназначен для добавления в ТКП позиций спецификации, которые поставляются сторонними организациями. Здесь должна быть реализована возможность свободного выбора пользователем позиций из таблицы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, а также возможность ручного заполнения всех полей, для случаев, когда необходимая позиция отсутствует в таблице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и нет необходимости ее туда добавлять.</w:t>
      </w:r>
    </w:p>
    <w:p w14:paraId="081EE82A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24BD44CA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0C04AF56" w14:textId="77777777" w:rsidR="00E8212B" w:rsidRPr="00E8212B" w:rsidRDefault="00E8212B" w:rsidP="00E8212B">
      <w:pPr>
        <w:spacing w:after="60"/>
        <w:ind w:firstLine="708"/>
        <w:rPr>
          <w:lang w:val="ru-RU"/>
        </w:rPr>
      </w:pPr>
    </w:p>
    <w:p w14:paraId="2AC72154" w14:textId="77777777" w:rsidR="00E8212B" w:rsidRDefault="00E8212B" w:rsidP="001223C8">
      <w:pPr>
        <w:pStyle w:val="affb"/>
        <w:numPr>
          <w:ilvl w:val="1"/>
          <w:numId w:val="18"/>
        </w:numPr>
        <w:spacing w:before="240" w:after="160" w:line="259" w:lineRule="auto"/>
        <w:jc w:val="left"/>
        <w:rPr>
          <w:b/>
        </w:rPr>
      </w:pPr>
      <w:r>
        <w:rPr>
          <w:b/>
        </w:rPr>
        <w:t>Раздел «Итоги»</w:t>
      </w:r>
    </w:p>
    <w:p w14:paraId="34565800" w14:textId="77777777" w:rsidR="00E8212B" w:rsidRDefault="00E8212B" w:rsidP="009951AF">
      <w:pPr>
        <w:spacing w:after="60"/>
        <w:ind w:firstLine="0"/>
      </w:pPr>
      <w:r w:rsidRPr="00034D07">
        <w:rPr>
          <w:noProof/>
          <w:lang w:val="ru-RU"/>
        </w:rPr>
        <w:drawing>
          <wp:inline distT="0" distB="0" distL="0" distR="0" wp14:anchorId="3B5299AC" wp14:editId="6ADE2822">
            <wp:extent cx="6120130" cy="89541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D296" w14:textId="77777777" w:rsidR="00E8212B" w:rsidRDefault="00E8212B" w:rsidP="00E8212B">
      <w:pPr>
        <w:spacing w:after="60"/>
      </w:pPr>
    </w:p>
    <w:p w14:paraId="55EDB57C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разделе итоги по интерфейсу </w:t>
      </w:r>
      <w:r w:rsidRPr="009951AF">
        <w:rPr>
          <w:b/>
          <w:sz w:val="24"/>
          <w:szCs w:val="24"/>
          <w:lang w:val="ru-RU"/>
        </w:rPr>
        <w:t>Спецификация ТКП</w:t>
      </w:r>
      <w:r w:rsidRPr="009951AF">
        <w:rPr>
          <w:sz w:val="24"/>
          <w:szCs w:val="24"/>
          <w:lang w:val="ru-RU"/>
        </w:rPr>
        <w:t xml:space="preserve"> производится суммарный расчет по следующим полям:</w:t>
      </w:r>
    </w:p>
    <w:p w14:paraId="1B582C97" w14:textId="77777777" w:rsidR="00E8212B" w:rsidRPr="009951AF" w:rsidRDefault="00E8212B" w:rsidP="001223C8">
      <w:pPr>
        <w:pStyle w:val="affb"/>
        <w:numPr>
          <w:ilvl w:val="0"/>
          <w:numId w:val="26"/>
        </w:numPr>
        <w:spacing w:after="60" w:line="288" w:lineRule="auto"/>
      </w:pPr>
      <w:r w:rsidRPr="009951AF">
        <w:rPr>
          <w:b/>
        </w:rPr>
        <w:t>Стоимость комплектующих</w:t>
      </w:r>
      <w:r w:rsidRPr="009951AF">
        <w:t xml:space="preserve"> </w:t>
      </w:r>
    </w:p>
    <w:p w14:paraId="20B36ED4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Себестоимость</w:t>
      </w:r>
      <w:r w:rsidRPr="009951AF">
        <w:t xml:space="preserve"> = сумма по итоговым значениям по разделам 2.1 – 2.6</w:t>
      </w:r>
    </w:p>
    <w:p w14:paraId="1EAF89EB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Наценка</w:t>
      </w:r>
      <w:r w:rsidRPr="009951AF">
        <w:t xml:space="preserve"> – коэффициент наценки на комплектующие в %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4F4ABA1D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Итого без НДС = Себестоимость * Наценка</w:t>
      </w:r>
    </w:p>
    <w:p w14:paraId="00D2B7CA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НДС = Итого без НДС * НДС%</w:t>
      </w:r>
      <w:r w:rsidRPr="009951AF">
        <w:t xml:space="preserve">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2EE17E46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Итого с НДС = Итого без НДС + НДС</w:t>
      </w:r>
    </w:p>
    <w:p w14:paraId="1BB61E9F" w14:textId="77777777" w:rsidR="00E8212B" w:rsidRPr="009951AF" w:rsidRDefault="00E8212B" w:rsidP="001223C8">
      <w:pPr>
        <w:pStyle w:val="affb"/>
        <w:numPr>
          <w:ilvl w:val="0"/>
          <w:numId w:val="26"/>
        </w:numPr>
        <w:spacing w:after="60" w:line="288" w:lineRule="auto"/>
      </w:pPr>
      <w:r w:rsidRPr="009951AF">
        <w:rPr>
          <w:b/>
        </w:rPr>
        <w:t>Стоимость работ</w:t>
      </w:r>
      <w:r w:rsidRPr="009951AF">
        <w:t xml:space="preserve"> </w:t>
      </w:r>
    </w:p>
    <w:p w14:paraId="34C17AEA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Себестоимость</w:t>
      </w:r>
      <w:r w:rsidRPr="009951AF">
        <w:t xml:space="preserve"> = сумма по итоговому значению из интерфейса </w:t>
      </w:r>
      <w:r w:rsidRPr="009951AF">
        <w:rPr>
          <w:b/>
        </w:rPr>
        <w:t>Трудозатраты</w:t>
      </w:r>
      <w:r w:rsidRPr="009951AF">
        <w:t xml:space="preserve"> </w:t>
      </w:r>
    </w:p>
    <w:p w14:paraId="7D95273A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Наценка</w:t>
      </w:r>
      <w:r w:rsidRPr="009951AF">
        <w:t xml:space="preserve"> – коэффициент наценки на работы в %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5E0ED7D0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Итого без НДС = Себестоимость * Наценка</w:t>
      </w:r>
    </w:p>
    <w:p w14:paraId="7A7A32D5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НДС = Итого без НДС * НДС%</w:t>
      </w:r>
      <w:r w:rsidRPr="009951AF">
        <w:t xml:space="preserve">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3CFD0147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Итого с НДС = Итого без НДС + НДС</w:t>
      </w:r>
    </w:p>
    <w:p w14:paraId="5126C9D9" w14:textId="77777777" w:rsidR="00E8212B" w:rsidRPr="009951AF" w:rsidRDefault="00E8212B" w:rsidP="001223C8">
      <w:pPr>
        <w:pStyle w:val="affb"/>
        <w:numPr>
          <w:ilvl w:val="0"/>
          <w:numId w:val="26"/>
        </w:numPr>
        <w:spacing w:after="60" w:line="288" w:lineRule="auto"/>
      </w:pPr>
      <w:r w:rsidRPr="009951AF">
        <w:rPr>
          <w:b/>
        </w:rPr>
        <w:t>ИТОГО</w:t>
      </w:r>
      <w:r w:rsidRPr="009951AF">
        <w:t xml:space="preserve"> – полная итоговая стоимость по ТКП равна </w:t>
      </w:r>
    </w:p>
    <w:p w14:paraId="581A677E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Себестоимость</w:t>
      </w:r>
      <w:r w:rsidRPr="009951AF">
        <w:t xml:space="preserve"> = </w:t>
      </w:r>
      <w:r w:rsidRPr="009951AF">
        <w:rPr>
          <w:b/>
        </w:rPr>
        <w:t>Себестоимость комплектующих</w:t>
      </w:r>
      <w:r w:rsidRPr="009951AF">
        <w:t xml:space="preserve"> + </w:t>
      </w:r>
      <w:r w:rsidRPr="009951AF">
        <w:rPr>
          <w:b/>
        </w:rPr>
        <w:t>Себестоимость работ</w:t>
      </w:r>
    </w:p>
    <w:p w14:paraId="08012890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Итого = Итого Стоимость комплектующих</w:t>
      </w:r>
      <w:r w:rsidRPr="009951AF">
        <w:t xml:space="preserve"> + </w:t>
      </w:r>
      <w:r w:rsidRPr="009951AF">
        <w:rPr>
          <w:b/>
        </w:rPr>
        <w:t>Итого</w:t>
      </w:r>
      <w:r w:rsidRPr="009951AF">
        <w:t xml:space="preserve"> </w:t>
      </w:r>
      <w:r w:rsidRPr="009951AF">
        <w:rPr>
          <w:b/>
        </w:rPr>
        <w:t>Стоимость работ</w:t>
      </w:r>
    </w:p>
    <w:p w14:paraId="2F7DE359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>НДС = Итого без НДС * НДС%</w:t>
      </w:r>
      <w:r w:rsidRPr="009951AF">
        <w:t xml:space="preserve"> (значение по умолчанию берется из интерфейса </w:t>
      </w:r>
      <w:r w:rsidRPr="009951AF">
        <w:rPr>
          <w:b/>
        </w:rPr>
        <w:t>Настройки</w:t>
      </w:r>
      <w:r w:rsidRPr="009951AF">
        <w:t>)</w:t>
      </w:r>
    </w:p>
    <w:p w14:paraId="0B87884E" w14:textId="77777777" w:rsidR="00E8212B" w:rsidRPr="009951AF" w:rsidRDefault="00E8212B" w:rsidP="001223C8">
      <w:pPr>
        <w:pStyle w:val="affb"/>
        <w:numPr>
          <w:ilvl w:val="1"/>
          <w:numId w:val="26"/>
        </w:numPr>
        <w:spacing w:after="60" w:line="288" w:lineRule="auto"/>
      </w:pPr>
      <w:r w:rsidRPr="009951AF">
        <w:rPr>
          <w:b/>
        </w:rPr>
        <w:t xml:space="preserve">Итого с НДС = Итого без НДС + НДС </w:t>
      </w:r>
    </w:p>
    <w:p w14:paraId="6984C9F0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</w:p>
    <w:p w14:paraId="60CA1814" w14:textId="77777777" w:rsidR="009951AF" w:rsidRDefault="009951AF">
      <w:pPr>
        <w:ind w:firstLine="0"/>
        <w:jc w:val="left"/>
        <w:rPr>
          <w:rFonts w:eastAsiaTheme="minorHAnsi"/>
          <w:b/>
          <w:sz w:val="24"/>
          <w:szCs w:val="24"/>
          <w:lang w:val="ru-RU" w:eastAsia="en-US"/>
        </w:rPr>
      </w:pPr>
      <w:r w:rsidRPr="00921253">
        <w:rPr>
          <w:b/>
          <w:lang w:val="ru-RU"/>
        </w:rPr>
        <w:br w:type="page"/>
      </w:r>
    </w:p>
    <w:p w14:paraId="2643DF78" w14:textId="2EF3F9FD" w:rsidR="00E8212B" w:rsidRPr="009951AF" w:rsidRDefault="00E8212B" w:rsidP="001223C8">
      <w:pPr>
        <w:pStyle w:val="affb"/>
        <w:numPr>
          <w:ilvl w:val="0"/>
          <w:numId w:val="18"/>
        </w:numPr>
        <w:spacing w:after="160" w:line="288" w:lineRule="auto"/>
        <w:jc w:val="left"/>
        <w:rPr>
          <w:b/>
        </w:rPr>
      </w:pPr>
      <w:r w:rsidRPr="009951AF">
        <w:rPr>
          <w:b/>
        </w:rPr>
        <w:lastRenderedPageBreak/>
        <w:t>Интерфейс «Трудозатраты»</w:t>
      </w:r>
    </w:p>
    <w:p w14:paraId="14E0CBEC" w14:textId="77777777" w:rsidR="00E8212B" w:rsidRDefault="00E8212B" w:rsidP="009951AF">
      <w:pPr>
        <w:spacing w:after="60"/>
        <w:ind w:firstLine="0"/>
      </w:pPr>
      <w:r w:rsidRPr="00034D07">
        <w:rPr>
          <w:noProof/>
          <w:lang w:val="ru-RU"/>
        </w:rPr>
        <w:drawing>
          <wp:inline distT="0" distB="0" distL="0" distR="0" wp14:anchorId="67B69995" wp14:editId="632EE56F">
            <wp:extent cx="6120130" cy="195091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E199" w14:textId="77777777" w:rsidR="00E8212B" w:rsidRDefault="00E8212B" w:rsidP="00E8212B">
      <w:pPr>
        <w:spacing w:after="60"/>
      </w:pPr>
    </w:p>
    <w:p w14:paraId="700A5B48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>Интерфейс «</w:t>
      </w:r>
      <w:r w:rsidRPr="009951AF">
        <w:rPr>
          <w:b/>
          <w:sz w:val="24"/>
          <w:szCs w:val="24"/>
          <w:lang w:val="ru-RU"/>
        </w:rPr>
        <w:t xml:space="preserve">Трудозатраты» </w:t>
      </w:r>
      <w:r w:rsidRPr="009951AF">
        <w:rPr>
          <w:sz w:val="24"/>
          <w:szCs w:val="24"/>
          <w:lang w:val="ru-RU"/>
        </w:rPr>
        <w:t xml:space="preserve">предназначен для расчёта трудоемкости и стоимости работ по подготовке документации (перечень документации, заданный в данном интерфейсе, назовем далее </w:t>
      </w:r>
      <w:r w:rsidRPr="009951AF">
        <w:rPr>
          <w:b/>
          <w:sz w:val="24"/>
          <w:szCs w:val="24"/>
          <w:lang w:val="ru-RU"/>
        </w:rPr>
        <w:t>Список документов</w:t>
      </w:r>
      <w:r w:rsidRPr="009951AF">
        <w:rPr>
          <w:sz w:val="24"/>
          <w:szCs w:val="24"/>
          <w:lang w:val="ru-RU"/>
        </w:rPr>
        <w:t>).</w:t>
      </w:r>
    </w:p>
    <w:p w14:paraId="585CDBE8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7D6D2BC5" w14:textId="77777777" w:rsidR="00E8212B" w:rsidRPr="009951AF" w:rsidRDefault="00E8212B" w:rsidP="001223C8">
      <w:pPr>
        <w:pStyle w:val="affb"/>
        <w:numPr>
          <w:ilvl w:val="0"/>
          <w:numId w:val="25"/>
        </w:numPr>
        <w:spacing w:after="60" w:line="288" w:lineRule="auto"/>
        <w:ind w:left="425" w:hanging="425"/>
        <w:contextualSpacing w:val="0"/>
      </w:pPr>
      <w:r w:rsidRPr="009951AF">
        <w:t xml:space="preserve">В поле </w:t>
      </w:r>
      <w:r w:rsidRPr="009951AF">
        <w:rPr>
          <w:b/>
        </w:rPr>
        <w:t>Набор документов</w:t>
      </w:r>
      <w:r w:rsidRPr="009951AF">
        <w:t xml:space="preserve"> выбирается наименование набора из таблицы </w:t>
      </w:r>
      <w:r w:rsidRPr="009951AF">
        <w:rPr>
          <w:b/>
        </w:rPr>
        <w:t>Наборы документов</w:t>
      </w:r>
      <w:r w:rsidRPr="009951AF">
        <w:t xml:space="preserve">, при этом в </w:t>
      </w:r>
      <w:r w:rsidRPr="009951AF">
        <w:rPr>
          <w:b/>
        </w:rPr>
        <w:t xml:space="preserve">Список документов </w:t>
      </w:r>
      <w:r w:rsidRPr="009951AF">
        <w:t xml:space="preserve">добавляются документы, соответствующие выбранному набору из этой таблицы. </w:t>
      </w:r>
    </w:p>
    <w:p w14:paraId="60351243" w14:textId="77777777" w:rsidR="00E8212B" w:rsidRPr="009951AF" w:rsidRDefault="00E8212B" w:rsidP="009951AF">
      <w:pPr>
        <w:pStyle w:val="affb"/>
        <w:spacing w:after="60" w:line="288" w:lineRule="auto"/>
        <w:ind w:left="425"/>
        <w:contextualSpacing w:val="0"/>
      </w:pPr>
      <w:r w:rsidRPr="009951AF">
        <w:t xml:space="preserve">На интерфейсе необходимо разместить кнопку </w:t>
      </w:r>
      <w:proofErr w:type="gramStart"/>
      <w:r w:rsidRPr="009951AF">
        <w:rPr>
          <w:b/>
        </w:rPr>
        <w:t>Добавить</w:t>
      </w:r>
      <w:proofErr w:type="gramEnd"/>
      <w:r w:rsidRPr="009951AF">
        <w:t xml:space="preserve">, при нажатии на которую будет возможность выбрать дополнительные документы, не входящие в набор, из таблицы </w:t>
      </w:r>
      <w:r w:rsidRPr="009951AF">
        <w:rPr>
          <w:b/>
        </w:rPr>
        <w:t>Нормы трудозатрат по документам</w:t>
      </w:r>
      <w:r w:rsidRPr="009951AF">
        <w:t>.</w:t>
      </w:r>
    </w:p>
    <w:p w14:paraId="6F0A6B2E" w14:textId="77777777" w:rsidR="00E8212B" w:rsidRPr="009951AF" w:rsidRDefault="00E8212B" w:rsidP="009951AF">
      <w:pPr>
        <w:pStyle w:val="affb"/>
        <w:spacing w:after="60" w:line="288" w:lineRule="auto"/>
        <w:ind w:left="425"/>
        <w:contextualSpacing w:val="0"/>
      </w:pPr>
      <w:r w:rsidRPr="009951AF">
        <w:t xml:space="preserve">Также на интерфейсе необходимо разместить кнопку </w:t>
      </w:r>
      <w:proofErr w:type="gramStart"/>
      <w:r w:rsidRPr="009951AF">
        <w:rPr>
          <w:b/>
        </w:rPr>
        <w:t>Удалить</w:t>
      </w:r>
      <w:proofErr w:type="gramEnd"/>
      <w:r w:rsidRPr="009951AF">
        <w:t xml:space="preserve">, при нажатии на которую можно удалить из </w:t>
      </w:r>
      <w:r w:rsidRPr="009951AF">
        <w:rPr>
          <w:b/>
        </w:rPr>
        <w:t xml:space="preserve">Списка документов </w:t>
      </w:r>
      <w:r w:rsidRPr="009951AF">
        <w:t>лишние документы.</w:t>
      </w:r>
    </w:p>
    <w:p w14:paraId="7DBEB18D" w14:textId="77777777" w:rsidR="00E8212B" w:rsidRPr="009951AF" w:rsidRDefault="00E8212B" w:rsidP="001223C8">
      <w:pPr>
        <w:pStyle w:val="affb"/>
        <w:numPr>
          <w:ilvl w:val="0"/>
          <w:numId w:val="25"/>
        </w:numPr>
        <w:spacing w:after="60" w:line="288" w:lineRule="auto"/>
        <w:ind w:left="426" w:hanging="426"/>
        <w:contextualSpacing w:val="0"/>
      </w:pPr>
      <w:r w:rsidRPr="009951AF">
        <w:t xml:space="preserve">В поле </w:t>
      </w:r>
      <w:r w:rsidRPr="009951AF">
        <w:rPr>
          <w:b/>
        </w:rPr>
        <w:t>Исполнитель</w:t>
      </w:r>
      <w:r w:rsidRPr="009951AF">
        <w:t xml:space="preserve"> в заглавной части интерфейса выбирается должность специалиста, отвечающего за подготовку документации из таблицы </w:t>
      </w:r>
      <w:r w:rsidRPr="009951AF">
        <w:rPr>
          <w:b/>
        </w:rPr>
        <w:t>Ставки специалистов</w:t>
      </w:r>
      <w:r w:rsidRPr="009951AF">
        <w:t xml:space="preserve">. По умолчанию в данном поле указана должность, отмеченная в этой таблице как значение </w:t>
      </w:r>
      <w:proofErr w:type="gramStart"/>
      <w:r w:rsidRPr="009951AF">
        <w:rPr>
          <w:b/>
        </w:rPr>
        <w:t>По</w:t>
      </w:r>
      <w:proofErr w:type="gramEnd"/>
      <w:r w:rsidRPr="009951AF">
        <w:rPr>
          <w:b/>
        </w:rPr>
        <w:t xml:space="preserve"> умолчанию</w:t>
      </w:r>
      <w:r w:rsidRPr="009951AF">
        <w:t xml:space="preserve">. </w:t>
      </w:r>
    </w:p>
    <w:p w14:paraId="17AE7984" w14:textId="77777777" w:rsidR="00E8212B" w:rsidRPr="009951AF" w:rsidRDefault="00E8212B" w:rsidP="001223C8">
      <w:pPr>
        <w:pStyle w:val="affb"/>
        <w:numPr>
          <w:ilvl w:val="0"/>
          <w:numId w:val="25"/>
        </w:numPr>
        <w:spacing w:after="60" w:line="288" w:lineRule="auto"/>
        <w:ind w:left="426" w:hanging="426"/>
        <w:contextualSpacing w:val="0"/>
      </w:pPr>
      <w:r w:rsidRPr="009951AF">
        <w:t xml:space="preserve">При выборе должности в поле </w:t>
      </w:r>
      <w:r w:rsidRPr="009951AF">
        <w:rPr>
          <w:b/>
        </w:rPr>
        <w:t>Исполнитель</w:t>
      </w:r>
      <w:r w:rsidRPr="009951AF">
        <w:t xml:space="preserve"> в заглавной части интерфейса эта должность подставляется в поле </w:t>
      </w:r>
      <w:r w:rsidRPr="009951AF">
        <w:rPr>
          <w:b/>
        </w:rPr>
        <w:t>Исполнитель</w:t>
      </w:r>
      <w:r w:rsidRPr="009951AF">
        <w:t xml:space="preserve"> во все документы </w:t>
      </w:r>
      <w:r w:rsidRPr="009951AF">
        <w:rPr>
          <w:b/>
        </w:rPr>
        <w:t>Списка документов</w:t>
      </w:r>
      <w:r w:rsidRPr="009951AF">
        <w:t xml:space="preserve">. При необходимости в каждом документе можно выбрать другую должность из таблицы </w:t>
      </w:r>
      <w:r w:rsidRPr="009951AF">
        <w:rPr>
          <w:b/>
        </w:rPr>
        <w:t>Ставки специалистов</w:t>
      </w:r>
      <w:r w:rsidRPr="009951AF">
        <w:t>.</w:t>
      </w:r>
    </w:p>
    <w:p w14:paraId="1B788A35" w14:textId="77777777" w:rsidR="00E8212B" w:rsidRPr="009951AF" w:rsidRDefault="00E8212B" w:rsidP="001223C8">
      <w:pPr>
        <w:pStyle w:val="affb"/>
        <w:numPr>
          <w:ilvl w:val="0"/>
          <w:numId w:val="25"/>
        </w:numPr>
        <w:spacing w:after="240" w:line="288" w:lineRule="auto"/>
        <w:ind w:left="425" w:hanging="425"/>
        <w:contextualSpacing w:val="0"/>
      </w:pPr>
      <w:r w:rsidRPr="009951AF">
        <w:t xml:space="preserve">В поле </w:t>
      </w:r>
      <w:r w:rsidRPr="009951AF">
        <w:rPr>
          <w:b/>
        </w:rPr>
        <w:t>Трудозатраты</w:t>
      </w:r>
      <w:r w:rsidRPr="009951AF">
        <w:t xml:space="preserve"> производится расчёт трудозатрат в днях на подготовку каждого документа по формуле:</w:t>
      </w:r>
    </w:p>
    <w:p w14:paraId="7A5AD124" w14:textId="77777777" w:rsidR="00E8212B" w:rsidRPr="009951AF" w:rsidRDefault="00E8212B" w:rsidP="009951AF">
      <w:pPr>
        <w:spacing w:before="120" w:after="60" w:line="288" w:lineRule="auto"/>
        <w:rPr>
          <w:sz w:val="24"/>
          <w:szCs w:val="24"/>
          <w:lang w:val="ru-RU"/>
        </w:rPr>
      </w:pPr>
      <w:r w:rsidRPr="009951AF">
        <w:rPr>
          <w:b/>
          <w:sz w:val="24"/>
          <w:szCs w:val="24"/>
          <w:lang w:val="ru-RU"/>
        </w:rPr>
        <w:t>Норма * Оклад специалиста по норме / Оклад выбранного специалиста</w:t>
      </w:r>
      <w:r w:rsidRPr="009951AF">
        <w:rPr>
          <w:sz w:val="24"/>
          <w:szCs w:val="24"/>
          <w:lang w:val="ru-RU"/>
        </w:rPr>
        <w:t xml:space="preserve">, </w:t>
      </w:r>
    </w:p>
    <w:p w14:paraId="091653A2" w14:textId="77777777" w:rsidR="00E8212B" w:rsidRPr="009951AF" w:rsidRDefault="00E8212B" w:rsidP="009951AF">
      <w:pPr>
        <w:spacing w:after="60" w:line="288" w:lineRule="auto"/>
        <w:ind w:left="709" w:firstLine="0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>где:</w:t>
      </w:r>
    </w:p>
    <w:p w14:paraId="38932393" w14:textId="77777777" w:rsidR="00E8212B" w:rsidRPr="009951AF" w:rsidRDefault="00E8212B" w:rsidP="009951AF">
      <w:pPr>
        <w:spacing w:after="60" w:line="288" w:lineRule="auto"/>
        <w:ind w:left="709" w:firstLine="0"/>
        <w:rPr>
          <w:sz w:val="24"/>
          <w:szCs w:val="24"/>
          <w:lang w:val="ru-RU"/>
        </w:rPr>
      </w:pPr>
      <w:r w:rsidRPr="009951AF">
        <w:rPr>
          <w:b/>
          <w:sz w:val="24"/>
          <w:szCs w:val="24"/>
          <w:lang w:val="ru-RU"/>
        </w:rPr>
        <w:t xml:space="preserve">Норма – </w:t>
      </w:r>
      <w:r w:rsidRPr="009951AF">
        <w:rPr>
          <w:sz w:val="24"/>
          <w:szCs w:val="24"/>
          <w:lang w:val="ru-RU"/>
        </w:rPr>
        <w:t>это значение из таблицы</w:t>
      </w:r>
      <w:r w:rsidRPr="009951AF">
        <w:rPr>
          <w:b/>
          <w:sz w:val="24"/>
          <w:szCs w:val="24"/>
          <w:lang w:val="ru-RU"/>
        </w:rPr>
        <w:t xml:space="preserve"> Нормы трудозатрат по документам </w:t>
      </w:r>
      <w:r w:rsidRPr="009951AF">
        <w:rPr>
          <w:sz w:val="24"/>
          <w:szCs w:val="24"/>
          <w:lang w:val="ru-RU"/>
        </w:rPr>
        <w:t xml:space="preserve">для выбранного документа из </w:t>
      </w:r>
      <w:r w:rsidRPr="009951AF">
        <w:rPr>
          <w:b/>
          <w:sz w:val="24"/>
          <w:szCs w:val="24"/>
          <w:lang w:val="ru-RU"/>
        </w:rPr>
        <w:t>Списка документов</w:t>
      </w:r>
      <w:r w:rsidRPr="009951AF">
        <w:rPr>
          <w:sz w:val="24"/>
          <w:szCs w:val="24"/>
          <w:lang w:val="ru-RU"/>
        </w:rPr>
        <w:t>,</w:t>
      </w:r>
    </w:p>
    <w:p w14:paraId="7FC8A14E" w14:textId="77777777" w:rsidR="00E8212B" w:rsidRPr="009951AF" w:rsidRDefault="00E8212B" w:rsidP="009951AF">
      <w:pPr>
        <w:spacing w:after="60" w:line="288" w:lineRule="auto"/>
        <w:ind w:left="709" w:firstLine="0"/>
        <w:rPr>
          <w:sz w:val="24"/>
          <w:szCs w:val="24"/>
          <w:lang w:val="ru-RU"/>
        </w:rPr>
      </w:pPr>
      <w:r w:rsidRPr="009951AF">
        <w:rPr>
          <w:b/>
          <w:sz w:val="24"/>
          <w:szCs w:val="24"/>
          <w:lang w:val="ru-RU"/>
        </w:rPr>
        <w:lastRenderedPageBreak/>
        <w:t>Оклад специалиста по норме</w:t>
      </w:r>
      <w:r w:rsidRPr="009951AF">
        <w:rPr>
          <w:sz w:val="24"/>
          <w:szCs w:val="24"/>
          <w:lang w:val="ru-RU"/>
        </w:rPr>
        <w:t xml:space="preserve"> – это значение в поле</w:t>
      </w:r>
      <w:r w:rsidRPr="009951AF">
        <w:rPr>
          <w:b/>
          <w:sz w:val="24"/>
          <w:szCs w:val="24"/>
          <w:lang w:val="ru-RU"/>
        </w:rPr>
        <w:t xml:space="preserve"> Оклад </w:t>
      </w:r>
      <w:r w:rsidRPr="009951AF">
        <w:rPr>
          <w:sz w:val="24"/>
          <w:szCs w:val="24"/>
          <w:lang w:val="ru-RU"/>
        </w:rPr>
        <w:t>из таблицы</w:t>
      </w:r>
      <w:r w:rsidRPr="009951AF">
        <w:rPr>
          <w:b/>
          <w:sz w:val="24"/>
          <w:szCs w:val="24"/>
          <w:lang w:val="ru-RU"/>
        </w:rPr>
        <w:t xml:space="preserve"> Ставки специалистов </w:t>
      </w:r>
      <w:r w:rsidRPr="009951AF">
        <w:rPr>
          <w:sz w:val="24"/>
          <w:szCs w:val="24"/>
          <w:lang w:val="ru-RU"/>
        </w:rPr>
        <w:t xml:space="preserve">по специалисту, заданному в таблице </w:t>
      </w:r>
      <w:r w:rsidRPr="009951AF">
        <w:rPr>
          <w:b/>
          <w:sz w:val="24"/>
          <w:szCs w:val="24"/>
          <w:lang w:val="ru-RU"/>
        </w:rPr>
        <w:t xml:space="preserve">Нормы трудозатрат по документам </w:t>
      </w:r>
      <w:r w:rsidRPr="009951AF">
        <w:rPr>
          <w:sz w:val="24"/>
          <w:szCs w:val="24"/>
          <w:lang w:val="ru-RU"/>
        </w:rPr>
        <w:t>в поле</w:t>
      </w:r>
      <w:r w:rsidRPr="009951AF">
        <w:rPr>
          <w:b/>
          <w:sz w:val="24"/>
          <w:szCs w:val="24"/>
          <w:lang w:val="ru-RU"/>
        </w:rPr>
        <w:t xml:space="preserve"> Исполнитель</w:t>
      </w:r>
      <w:r w:rsidRPr="009951AF">
        <w:rPr>
          <w:sz w:val="24"/>
          <w:szCs w:val="24"/>
          <w:lang w:val="ru-RU"/>
        </w:rPr>
        <w:t>,</w:t>
      </w:r>
    </w:p>
    <w:p w14:paraId="4EE1248C" w14:textId="77777777" w:rsidR="00E8212B" w:rsidRPr="009951AF" w:rsidRDefault="00E8212B" w:rsidP="009951AF">
      <w:pPr>
        <w:spacing w:after="240" w:line="288" w:lineRule="auto"/>
        <w:ind w:left="709" w:firstLine="0"/>
        <w:rPr>
          <w:sz w:val="24"/>
          <w:szCs w:val="24"/>
          <w:lang w:val="ru-RU"/>
        </w:rPr>
      </w:pPr>
      <w:r w:rsidRPr="009951AF">
        <w:rPr>
          <w:b/>
          <w:sz w:val="24"/>
          <w:szCs w:val="24"/>
          <w:lang w:val="ru-RU"/>
        </w:rPr>
        <w:t>Оклад выбранного специалиста</w:t>
      </w:r>
      <w:r w:rsidRPr="009951AF">
        <w:rPr>
          <w:sz w:val="24"/>
          <w:szCs w:val="24"/>
          <w:lang w:val="ru-RU"/>
        </w:rPr>
        <w:t xml:space="preserve"> – это значение в поле</w:t>
      </w:r>
      <w:r w:rsidRPr="009951AF">
        <w:rPr>
          <w:b/>
          <w:sz w:val="24"/>
          <w:szCs w:val="24"/>
          <w:lang w:val="ru-RU"/>
        </w:rPr>
        <w:t xml:space="preserve"> Оклад </w:t>
      </w:r>
      <w:r w:rsidRPr="009951AF">
        <w:rPr>
          <w:sz w:val="24"/>
          <w:szCs w:val="24"/>
          <w:lang w:val="ru-RU"/>
        </w:rPr>
        <w:t>из таблицы</w:t>
      </w:r>
      <w:r w:rsidRPr="009951AF">
        <w:rPr>
          <w:b/>
          <w:sz w:val="24"/>
          <w:szCs w:val="24"/>
          <w:lang w:val="ru-RU"/>
        </w:rPr>
        <w:t xml:space="preserve"> Ставки специалистов </w:t>
      </w:r>
      <w:r w:rsidRPr="009951AF">
        <w:rPr>
          <w:sz w:val="24"/>
          <w:szCs w:val="24"/>
          <w:lang w:val="ru-RU"/>
        </w:rPr>
        <w:t xml:space="preserve">по специалисту, указанному в поле </w:t>
      </w:r>
      <w:r w:rsidRPr="009951AF">
        <w:rPr>
          <w:b/>
          <w:sz w:val="24"/>
          <w:szCs w:val="24"/>
          <w:lang w:val="ru-RU"/>
        </w:rPr>
        <w:t>Исполнитель</w:t>
      </w:r>
      <w:r w:rsidRPr="009951AF">
        <w:rPr>
          <w:sz w:val="24"/>
          <w:szCs w:val="24"/>
          <w:lang w:val="ru-RU"/>
        </w:rPr>
        <w:t xml:space="preserve"> в </w:t>
      </w:r>
      <w:r w:rsidRPr="009951AF">
        <w:rPr>
          <w:b/>
          <w:sz w:val="24"/>
          <w:szCs w:val="24"/>
          <w:lang w:val="ru-RU"/>
        </w:rPr>
        <w:t>Списке документов</w:t>
      </w:r>
      <w:r w:rsidRPr="009951AF">
        <w:rPr>
          <w:sz w:val="24"/>
          <w:szCs w:val="24"/>
          <w:lang w:val="ru-RU"/>
        </w:rPr>
        <w:t>.</w:t>
      </w:r>
    </w:p>
    <w:p w14:paraId="2E43E866" w14:textId="77777777" w:rsidR="00E8212B" w:rsidRPr="009951AF" w:rsidRDefault="00E8212B" w:rsidP="001223C8">
      <w:pPr>
        <w:pStyle w:val="affb"/>
        <w:numPr>
          <w:ilvl w:val="0"/>
          <w:numId w:val="25"/>
        </w:numPr>
        <w:spacing w:after="60" w:line="288" w:lineRule="auto"/>
        <w:ind w:left="426" w:hanging="426"/>
        <w:contextualSpacing w:val="0"/>
      </w:pPr>
      <w:r w:rsidRPr="009951AF">
        <w:t xml:space="preserve">В поле </w:t>
      </w:r>
      <w:r w:rsidRPr="009951AF">
        <w:rPr>
          <w:b/>
        </w:rPr>
        <w:t>Стоимость</w:t>
      </w:r>
      <w:r w:rsidRPr="009951AF">
        <w:t xml:space="preserve"> производится расчёт стоимости в рублях на подготовку каждого документа по формуле: </w:t>
      </w:r>
      <w:r w:rsidRPr="009951AF">
        <w:rPr>
          <w:b/>
        </w:rPr>
        <w:t>Трудозатраты * Оклад выбранного специалиста</w:t>
      </w:r>
      <w:r w:rsidRPr="009951AF">
        <w:t>.</w:t>
      </w:r>
    </w:p>
    <w:p w14:paraId="7E376D37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2F65C0DB" w14:textId="77777777" w:rsidR="00E8212B" w:rsidRPr="009951AF" w:rsidRDefault="00E8212B" w:rsidP="009951AF">
      <w:pPr>
        <w:spacing w:after="6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В поле </w:t>
      </w:r>
      <w:proofErr w:type="gramStart"/>
      <w:r w:rsidRPr="009951AF">
        <w:rPr>
          <w:b/>
          <w:sz w:val="24"/>
          <w:szCs w:val="24"/>
          <w:lang w:val="ru-RU"/>
        </w:rPr>
        <w:t>Итого</w:t>
      </w:r>
      <w:proofErr w:type="gramEnd"/>
      <w:r w:rsidRPr="009951AF">
        <w:rPr>
          <w:sz w:val="24"/>
          <w:szCs w:val="24"/>
          <w:lang w:val="ru-RU"/>
        </w:rPr>
        <w:t xml:space="preserve"> суммируются трудозатраты в днях и стоимость работ в рублях.</w:t>
      </w:r>
    </w:p>
    <w:p w14:paraId="6DA45E5C" w14:textId="77777777" w:rsidR="00E8212B" w:rsidRPr="009951AF" w:rsidRDefault="00E8212B" w:rsidP="009951AF">
      <w:pPr>
        <w:spacing w:after="60" w:line="288" w:lineRule="auto"/>
        <w:rPr>
          <w:sz w:val="24"/>
          <w:szCs w:val="24"/>
          <w:lang w:val="ru-RU"/>
        </w:rPr>
      </w:pPr>
    </w:p>
    <w:p w14:paraId="78AE7168" w14:textId="77777777" w:rsidR="00A01DD4" w:rsidRDefault="00A01DD4">
      <w:pPr>
        <w:ind w:firstLine="0"/>
        <w:jc w:val="left"/>
        <w:rPr>
          <w:b/>
          <w:sz w:val="28"/>
          <w:lang w:val="ru-RU"/>
        </w:rPr>
      </w:pPr>
      <w:r w:rsidRPr="00921253">
        <w:rPr>
          <w:lang w:val="ru-RU"/>
        </w:rPr>
        <w:br w:type="page"/>
      </w:r>
    </w:p>
    <w:p w14:paraId="2BDA7BFB" w14:textId="7BE41960" w:rsidR="00952D69" w:rsidRDefault="00D954DE" w:rsidP="00D954DE">
      <w:pPr>
        <w:pStyle w:val="21"/>
        <w:ind w:left="578" w:hanging="578"/>
      </w:pPr>
      <w:bookmarkStart w:id="57" w:name="_Toc80160967"/>
      <w:r w:rsidRPr="00D954DE">
        <w:lastRenderedPageBreak/>
        <w:t>Требования к взаимосвязи с внешними системами</w:t>
      </w:r>
      <w:bookmarkEnd w:id="57"/>
    </w:p>
    <w:p w14:paraId="533AB70B" w14:textId="42C3C958" w:rsidR="00393944" w:rsidRDefault="00393944" w:rsidP="00393944">
      <w:pPr>
        <w:pStyle w:val="31"/>
        <w:rPr>
          <w:lang w:val="ru-RU"/>
        </w:rPr>
      </w:pPr>
      <w:bookmarkStart w:id="58" w:name="_Ref59224858"/>
      <w:bookmarkStart w:id="59" w:name="_Toc80160968"/>
      <w:r>
        <w:rPr>
          <w:lang w:val="ru-RU"/>
        </w:rPr>
        <w:t>З</w:t>
      </w:r>
      <w:r w:rsidRPr="00E8212B">
        <w:rPr>
          <w:lang w:val="ru-RU"/>
        </w:rPr>
        <w:t>агрузк</w:t>
      </w:r>
      <w:r>
        <w:rPr>
          <w:lang w:val="ru-RU"/>
        </w:rPr>
        <w:t>а</w:t>
      </w:r>
      <w:r w:rsidRPr="00E8212B">
        <w:rPr>
          <w:lang w:val="ru-RU"/>
        </w:rPr>
        <w:t xml:space="preserve"> номенклатуры из файла </w:t>
      </w:r>
      <w:r w:rsidRPr="00E8212B">
        <w:t>Excel</w:t>
      </w:r>
      <w:bookmarkEnd w:id="58"/>
      <w:bookmarkEnd w:id="59"/>
    </w:p>
    <w:p w14:paraId="30A26879" w14:textId="74907BBA" w:rsidR="00EE479D" w:rsidRDefault="00EE479D" w:rsidP="00A01DD4">
      <w:pPr>
        <w:spacing w:before="240" w:after="60" w:line="288" w:lineRule="auto"/>
        <w:ind w:firstLine="708"/>
        <w:rPr>
          <w:sz w:val="24"/>
          <w:szCs w:val="24"/>
          <w:lang w:val="ru-RU"/>
        </w:rPr>
      </w:pPr>
      <w:r w:rsidRPr="00E8212B">
        <w:rPr>
          <w:sz w:val="24"/>
          <w:szCs w:val="24"/>
          <w:lang w:val="ru-RU"/>
        </w:rPr>
        <w:t xml:space="preserve">Необходимо реализовать возможность загрузки номенклатуры из файла </w:t>
      </w:r>
      <w:r w:rsidRPr="00E8212B">
        <w:rPr>
          <w:sz w:val="24"/>
          <w:szCs w:val="24"/>
        </w:rPr>
        <w:t>Excel</w:t>
      </w:r>
      <w:r w:rsidRPr="00E8212B">
        <w:rPr>
          <w:sz w:val="24"/>
          <w:szCs w:val="24"/>
          <w:lang w:val="ru-RU"/>
        </w:rPr>
        <w:t xml:space="preserve">, формат файла должен строго соответствовать описанию таблицы </w:t>
      </w:r>
      <w:r w:rsidRPr="00E8212B">
        <w:rPr>
          <w:b/>
          <w:sz w:val="24"/>
          <w:szCs w:val="24"/>
          <w:lang w:val="ru-RU"/>
        </w:rPr>
        <w:t>Номенклатура с учетом набора характеристик</w:t>
      </w:r>
      <w:r w:rsidRPr="00E8212B">
        <w:rPr>
          <w:sz w:val="24"/>
          <w:szCs w:val="24"/>
          <w:lang w:val="ru-RU"/>
        </w:rPr>
        <w:t xml:space="preserve"> </w:t>
      </w:r>
      <w:r w:rsidRPr="00E8212B">
        <w:rPr>
          <w:b/>
          <w:sz w:val="24"/>
          <w:szCs w:val="24"/>
          <w:lang w:val="ru-RU"/>
        </w:rPr>
        <w:t>Приложения №2 – Структура базы данных</w:t>
      </w:r>
      <w:r>
        <w:rPr>
          <w:b/>
          <w:sz w:val="24"/>
          <w:szCs w:val="24"/>
          <w:lang w:val="ru-RU"/>
        </w:rPr>
        <w:t xml:space="preserve"> системы</w:t>
      </w:r>
      <w:r w:rsidRPr="00E8212B">
        <w:rPr>
          <w:b/>
          <w:sz w:val="24"/>
          <w:szCs w:val="24"/>
          <w:lang w:val="ru-RU"/>
        </w:rPr>
        <w:t xml:space="preserve">. </w:t>
      </w:r>
      <w:r w:rsidRPr="00E8212B">
        <w:rPr>
          <w:sz w:val="24"/>
          <w:szCs w:val="24"/>
          <w:lang w:val="ru-RU"/>
        </w:rPr>
        <w:t>С помощью данной функции будет возможность загрузить первоначальные данные в систему,</w:t>
      </w:r>
      <w:r>
        <w:rPr>
          <w:sz w:val="24"/>
          <w:szCs w:val="24"/>
          <w:lang w:val="ru-RU"/>
        </w:rPr>
        <w:t xml:space="preserve"> например, из системы 1С,</w:t>
      </w:r>
      <w:r w:rsidRPr="00E8212B">
        <w:rPr>
          <w:sz w:val="24"/>
          <w:szCs w:val="24"/>
          <w:lang w:val="ru-RU"/>
        </w:rPr>
        <w:t xml:space="preserve"> а также подгружать прайс-листы поставщиков.</w:t>
      </w:r>
    </w:p>
    <w:p w14:paraId="3C7DDCB4" w14:textId="0784F5C0" w:rsidR="00393944" w:rsidRDefault="00393944" w:rsidP="00393944">
      <w:pPr>
        <w:pStyle w:val="31"/>
        <w:rPr>
          <w:lang w:val="ru-RU"/>
        </w:rPr>
      </w:pPr>
      <w:bookmarkStart w:id="60" w:name="_Ref59224942"/>
      <w:bookmarkStart w:id="61" w:name="_Toc80160969"/>
      <w:r>
        <w:rPr>
          <w:lang w:val="ru-RU"/>
        </w:rPr>
        <w:t>Интеграция с системой 1С</w:t>
      </w:r>
      <w:bookmarkEnd w:id="60"/>
      <w:bookmarkEnd w:id="61"/>
    </w:p>
    <w:p w14:paraId="11DB99A7" w14:textId="7299C9FB" w:rsidR="00EE479D" w:rsidRDefault="00EE479D" w:rsidP="00A01DD4">
      <w:pPr>
        <w:spacing w:before="240" w:line="288" w:lineRule="auto"/>
        <w:rPr>
          <w:b/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 xml:space="preserve">Необходимо реализовать возможность выгрузки в 1С всех номенклатурных позиций, заданных в интерфейсах 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59018141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 \* </w:instrText>
      </w:r>
      <w:r>
        <w:rPr>
          <w:sz w:val="24"/>
          <w:szCs w:val="24"/>
        </w:rPr>
        <w:instrText>MERGEFORMAT</w:instrText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5.1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>-</w:t>
      </w:r>
      <w:r w:rsidRPr="009951AF">
        <w:rPr>
          <w:sz w:val="24"/>
          <w:szCs w:val="24"/>
        </w:rPr>
        <w:fldChar w:fldCharType="begin"/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 xml:space="preserve"> _</w:instrText>
      </w:r>
      <w:r w:rsidRPr="009951AF">
        <w:rPr>
          <w:sz w:val="24"/>
          <w:szCs w:val="24"/>
        </w:rPr>
        <w:instrText>Ref</w:instrText>
      </w:r>
      <w:r w:rsidRPr="009951AF">
        <w:rPr>
          <w:sz w:val="24"/>
          <w:szCs w:val="24"/>
          <w:lang w:val="ru-RU"/>
        </w:rPr>
        <w:instrText>59064730 \</w:instrText>
      </w:r>
      <w:r w:rsidRPr="009951AF">
        <w:rPr>
          <w:sz w:val="24"/>
          <w:szCs w:val="24"/>
        </w:rPr>
        <w:instrText>r</w:instrText>
      </w:r>
      <w:r w:rsidRPr="009951AF">
        <w:rPr>
          <w:sz w:val="24"/>
          <w:szCs w:val="24"/>
          <w:lang w:val="ru-RU"/>
        </w:rPr>
        <w:instrText xml:space="preserve"> \</w:instrText>
      </w:r>
      <w:r w:rsidRPr="009951AF">
        <w:rPr>
          <w:sz w:val="24"/>
          <w:szCs w:val="24"/>
        </w:rPr>
        <w:instrText>h</w:instrText>
      </w:r>
      <w:r w:rsidRPr="009951AF">
        <w:rPr>
          <w:sz w:val="24"/>
          <w:szCs w:val="24"/>
          <w:lang w:val="ru-RU"/>
        </w:rPr>
        <w:instrText xml:space="preserve">  \* </w:instrText>
      </w:r>
      <w:r>
        <w:rPr>
          <w:sz w:val="24"/>
          <w:szCs w:val="24"/>
        </w:rPr>
        <w:instrText>MERGEFORMAT</w:instrText>
      </w:r>
      <w:r w:rsidRPr="009951AF">
        <w:rPr>
          <w:sz w:val="24"/>
          <w:szCs w:val="24"/>
          <w:lang w:val="ru-RU"/>
        </w:rPr>
        <w:instrText xml:space="preserve"> </w:instrText>
      </w:r>
      <w:r w:rsidRPr="009951AF">
        <w:rPr>
          <w:sz w:val="24"/>
          <w:szCs w:val="24"/>
        </w:rPr>
      </w:r>
      <w:r w:rsidRPr="009951AF">
        <w:rPr>
          <w:sz w:val="24"/>
          <w:szCs w:val="24"/>
        </w:rPr>
        <w:fldChar w:fldCharType="separate"/>
      </w:r>
      <w:r w:rsidR="00CE6351" w:rsidRPr="00CE6351">
        <w:rPr>
          <w:sz w:val="24"/>
          <w:szCs w:val="24"/>
          <w:lang w:val="ru-RU"/>
        </w:rPr>
        <w:t>0</w:t>
      </w:r>
      <w:r w:rsidRPr="009951AF">
        <w:rPr>
          <w:sz w:val="24"/>
          <w:szCs w:val="24"/>
        </w:rPr>
        <w:fldChar w:fldCharType="end"/>
      </w:r>
      <w:r w:rsidRPr="009951AF">
        <w:rPr>
          <w:sz w:val="24"/>
          <w:szCs w:val="24"/>
          <w:lang w:val="ru-RU"/>
        </w:rPr>
        <w:t xml:space="preserve">, по которым не указаны коды 1С, при этом обратно в таблицу </w:t>
      </w:r>
      <w:r w:rsidRPr="009951AF">
        <w:rPr>
          <w:b/>
          <w:sz w:val="24"/>
          <w:szCs w:val="24"/>
          <w:lang w:val="ru-RU"/>
        </w:rPr>
        <w:t>Номенклатура</w:t>
      </w:r>
      <w:r w:rsidRPr="009951AF">
        <w:rPr>
          <w:sz w:val="24"/>
          <w:szCs w:val="24"/>
          <w:lang w:val="ru-RU"/>
        </w:rPr>
        <w:t xml:space="preserve"> должны загружаться значения в поля </w:t>
      </w:r>
      <w:r w:rsidRPr="009951AF">
        <w:rPr>
          <w:b/>
          <w:sz w:val="24"/>
          <w:szCs w:val="24"/>
          <w:lang w:val="ru-RU"/>
        </w:rPr>
        <w:t>Код 1С</w:t>
      </w:r>
      <w:r w:rsidRPr="009951AF">
        <w:rPr>
          <w:sz w:val="24"/>
          <w:szCs w:val="24"/>
          <w:lang w:val="ru-RU"/>
        </w:rPr>
        <w:t xml:space="preserve"> и </w:t>
      </w:r>
      <w:r w:rsidRPr="009951AF">
        <w:rPr>
          <w:b/>
          <w:sz w:val="24"/>
          <w:szCs w:val="24"/>
          <w:lang w:val="ru-RU"/>
        </w:rPr>
        <w:t>Цена</w:t>
      </w:r>
      <w:r w:rsidRPr="009951AF">
        <w:rPr>
          <w:sz w:val="24"/>
          <w:szCs w:val="24"/>
          <w:lang w:val="ru-RU"/>
        </w:rPr>
        <w:t>.</w:t>
      </w:r>
      <w:r w:rsidRPr="00EE479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Ф</w:t>
      </w:r>
      <w:r w:rsidRPr="00E8212B">
        <w:rPr>
          <w:sz w:val="24"/>
          <w:szCs w:val="24"/>
          <w:lang w:val="ru-RU"/>
        </w:rPr>
        <w:t xml:space="preserve">ормат </w:t>
      </w:r>
      <w:r>
        <w:rPr>
          <w:sz w:val="24"/>
          <w:szCs w:val="24"/>
          <w:lang w:val="ru-RU"/>
        </w:rPr>
        <w:t>выгрузки</w:t>
      </w:r>
      <w:r w:rsidRPr="00E8212B">
        <w:rPr>
          <w:sz w:val="24"/>
          <w:szCs w:val="24"/>
          <w:lang w:val="ru-RU"/>
        </w:rPr>
        <w:t xml:space="preserve"> должен строго соответствовать описанию таблицы </w:t>
      </w:r>
      <w:r w:rsidRPr="00E8212B">
        <w:rPr>
          <w:b/>
          <w:sz w:val="24"/>
          <w:szCs w:val="24"/>
          <w:lang w:val="ru-RU"/>
        </w:rPr>
        <w:t>Номенклатура с учетом набора характеристик</w:t>
      </w:r>
      <w:r w:rsidRPr="00E8212B">
        <w:rPr>
          <w:sz w:val="24"/>
          <w:szCs w:val="24"/>
          <w:lang w:val="ru-RU"/>
        </w:rPr>
        <w:t xml:space="preserve"> </w:t>
      </w:r>
      <w:r w:rsidRPr="00E8212B">
        <w:rPr>
          <w:b/>
          <w:sz w:val="24"/>
          <w:szCs w:val="24"/>
          <w:lang w:val="ru-RU"/>
        </w:rPr>
        <w:t>Приложения №2 – Структура базы данных</w:t>
      </w:r>
      <w:r>
        <w:rPr>
          <w:b/>
          <w:sz w:val="24"/>
          <w:szCs w:val="24"/>
          <w:lang w:val="ru-RU"/>
        </w:rPr>
        <w:t xml:space="preserve"> системы</w:t>
      </w:r>
      <w:r w:rsidRPr="00E8212B">
        <w:rPr>
          <w:b/>
          <w:sz w:val="24"/>
          <w:szCs w:val="24"/>
          <w:lang w:val="ru-RU"/>
        </w:rPr>
        <w:t>.</w:t>
      </w:r>
    </w:p>
    <w:p w14:paraId="7B6385EB" w14:textId="2CFD7BF6" w:rsidR="00393944" w:rsidRDefault="00393944" w:rsidP="00393944">
      <w:pPr>
        <w:pStyle w:val="31"/>
        <w:rPr>
          <w:lang w:val="ru-RU"/>
        </w:rPr>
      </w:pPr>
      <w:bookmarkStart w:id="62" w:name="_Toc80160970"/>
      <w:r>
        <w:rPr>
          <w:lang w:val="ru-RU"/>
        </w:rPr>
        <w:t xml:space="preserve">Интеграция с системой </w:t>
      </w:r>
      <w:proofErr w:type="spellStart"/>
      <w:r>
        <w:rPr>
          <w:szCs w:val="24"/>
        </w:rPr>
        <w:t>Eplan</w:t>
      </w:r>
      <w:bookmarkEnd w:id="62"/>
      <w:proofErr w:type="spellEnd"/>
    </w:p>
    <w:p w14:paraId="6748BFD0" w14:textId="5CDF0421" w:rsidR="00EE479D" w:rsidRDefault="00EE479D" w:rsidP="00A01DD4">
      <w:pPr>
        <w:spacing w:before="240" w:line="288" w:lineRule="auto"/>
        <w:ind w:firstLine="708"/>
        <w:rPr>
          <w:sz w:val="24"/>
          <w:szCs w:val="24"/>
          <w:lang w:val="ru-RU"/>
        </w:rPr>
      </w:pPr>
      <w:r w:rsidRPr="009951AF">
        <w:rPr>
          <w:sz w:val="24"/>
          <w:szCs w:val="24"/>
          <w:lang w:val="ru-RU"/>
        </w:rPr>
        <w:t>Необходимо реализовать возможность выгрузки</w:t>
      </w:r>
      <w:r w:rsidRPr="00EE479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спецификации готового изделия в формате </w:t>
      </w:r>
      <w:r>
        <w:rPr>
          <w:sz w:val="24"/>
          <w:szCs w:val="24"/>
        </w:rPr>
        <w:t>XML</w:t>
      </w:r>
      <w:r>
        <w:rPr>
          <w:sz w:val="24"/>
          <w:szCs w:val="24"/>
          <w:lang w:val="ru-RU"/>
        </w:rPr>
        <w:t xml:space="preserve"> для его дальнейшего проектирования</w:t>
      </w:r>
      <w:r w:rsidR="00393944">
        <w:rPr>
          <w:sz w:val="24"/>
          <w:szCs w:val="24"/>
          <w:lang w:val="ru-RU"/>
        </w:rPr>
        <w:t xml:space="preserve"> в системе </w:t>
      </w:r>
      <w:proofErr w:type="spellStart"/>
      <w:r w:rsidR="00393944">
        <w:rPr>
          <w:sz w:val="24"/>
          <w:szCs w:val="24"/>
        </w:rPr>
        <w:t>Eplan</w:t>
      </w:r>
      <w:proofErr w:type="spellEnd"/>
      <w:r w:rsidRPr="003526F7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>Ф</w:t>
      </w:r>
      <w:r w:rsidRPr="00E8212B">
        <w:rPr>
          <w:sz w:val="24"/>
          <w:szCs w:val="24"/>
          <w:lang w:val="ru-RU"/>
        </w:rPr>
        <w:t xml:space="preserve">ормат </w:t>
      </w:r>
      <w:r>
        <w:rPr>
          <w:sz w:val="24"/>
          <w:szCs w:val="24"/>
          <w:lang w:val="ru-RU"/>
        </w:rPr>
        <w:t>выгрузки</w:t>
      </w:r>
      <w:r w:rsidRPr="00E8212B">
        <w:rPr>
          <w:sz w:val="24"/>
          <w:szCs w:val="24"/>
          <w:lang w:val="ru-RU"/>
        </w:rPr>
        <w:t xml:space="preserve"> должен строго соответствовать описанию таблицы </w:t>
      </w:r>
      <w:r w:rsidRPr="00E8212B">
        <w:rPr>
          <w:b/>
          <w:sz w:val="24"/>
          <w:szCs w:val="24"/>
          <w:lang w:val="ru-RU"/>
        </w:rPr>
        <w:t>Номенклатура</w:t>
      </w:r>
      <w:r>
        <w:rPr>
          <w:b/>
          <w:sz w:val="24"/>
          <w:szCs w:val="24"/>
          <w:lang w:val="ru-RU"/>
        </w:rPr>
        <w:t xml:space="preserve"> ТКП</w:t>
      </w:r>
      <w:r w:rsidRPr="00E8212B">
        <w:rPr>
          <w:b/>
          <w:sz w:val="24"/>
          <w:szCs w:val="24"/>
          <w:lang w:val="ru-RU"/>
        </w:rPr>
        <w:t xml:space="preserve"> с учетом набора характеристик</w:t>
      </w:r>
      <w:r w:rsidRPr="00E8212B">
        <w:rPr>
          <w:sz w:val="24"/>
          <w:szCs w:val="24"/>
          <w:lang w:val="ru-RU"/>
        </w:rPr>
        <w:t xml:space="preserve"> </w:t>
      </w:r>
      <w:r w:rsidRPr="00E8212B">
        <w:rPr>
          <w:b/>
          <w:sz w:val="24"/>
          <w:szCs w:val="24"/>
          <w:lang w:val="ru-RU"/>
        </w:rPr>
        <w:t>Приложения №2 – Структура базы данных</w:t>
      </w:r>
      <w:r>
        <w:rPr>
          <w:b/>
          <w:sz w:val="24"/>
          <w:szCs w:val="24"/>
          <w:lang w:val="ru-RU"/>
        </w:rPr>
        <w:t xml:space="preserve"> системы</w:t>
      </w:r>
      <w:r w:rsidRPr="00E8212B">
        <w:rPr>
          <w:b/>
          <w:sz w:val="24"/>
          <w:szCs w:val="24"/>
          <w:lang w:val="ru-RU"/>
        </w:rPr>
        <w:t>.</w:t>
      </w:r>
    </w:p>
    <w:p w14:paraId="080112FE" w14:textId="2D562FE9" w:rsidR="00EE479D" w:rsidRPr="00A01DD4" w:rsidRDefault="00E73A50" w:rsidP="00A01DD4">
      <w:pPr>
        <w:pStyle w:val="31"/>
        <w:rPr>
          <w:lang w:val="ru-RU"/>
        </w:rPr>
      </w:pPr>
      <w:bookmarkStart w:id="63" w:name="_Toc80160971"/>
      <w:r>
        <w:rPr>
          <w:szCs w:val="24"/>
          <w:lang w:val="ru-RU"/>
        </w:rPr>
        <w:t>Синхронизация</w:t>
      </w:r>
      <w:r w:rsidR="00A01DD4">
        <w:rPr>
          <w:szCs w:val="24"/>
          <w:lang w:val="ru-RU"/>
        </w:rPr>
        <w:t xml:space="preserve"> номенклатур</w:t>
      </w:r>
      <w:r>
        <w:rPr>
          <w:szCs w:val="24"/>
          <w:lang w:val="ru-RU"/>
        </w:rPr>
        <w:t xml:space="preserve">ы </w:t>
      </w:r>
      <w:r w:rsidR="00A01DD4" w:rsidRPr="00393944">
        <w:rPr>
          <w:szCs w:val="24"/>
          <w:lang w:val="ru-RU"/>
        </w:rPr>
        <w:t>между системами Конфигуратор продукции и 1С</w:t>
      </w:r>
      <w:bookmarkEnd w:id="63"/>
      <w:r w:rsidR="00A01DD4">
        <w:rPr>
          <w:lang w:val="ru-RU"/>
        </w:rPr>
        <w:t xml:space="preserve"> </w:t>
      </w:r>
    </w:p>
    <w:p w14:paraId="72AE4FEF" w14:textId="77777777" w:rsidR="00393944" w:rsidRDefault="00393944" w:rsidP="00393944">
      <w:pPr>
        <w:spacing w:line="288" w:lineRule="auto"/>
        <w:rPr>
          <w:sz w:val="24"/>
          <w:szCs w:val="24"/>
          <w:lang w:val="ru-RU"/>
        </w:rPr>
      </w:pPr>
    </w:p>
    <w:p w14:paraId="0EA82555" w14:textId="170D6013" w:rsidR="00393944" w:rsidRPr="00393944" w:rsidRDefault="00EE479D" w:rsidP="00393944">
      <w:pPr>
        <w:spacing w:line="288" w:lineRule="auto"/>
        <w:rPr>
          <w:sz w:val="24"/>
          <w:szCs w:val="24"/>
          <w:lang w:val="ru-RU"/>
        </w:rPr>
      </w:pPr>
      <w:r w:rsidRPr="00393944">
        <w:rPr>
          <w:sz w:val="24"/>
          <w:szCs w:val="24"/>
          <w:lang w:val="ru-RU"/>
        </w:rPr>
        <w:t>Для обеспечения полной синхронизации справочников производственных номенклатурных позиций между системами Конфигуратор продукции и 1С</w:t>
      </w:r>
      <w:r w:rsidR="00393944">
        <w:rPr>
          <w:sz w:val="24"/>
          <w:szCs w:val="24"/>
          <w:lang w:val="ru-RU"/>
        </w:rPr>
        <w:t xml:space="preserve"> н</w:t>
      </w:r>
      <w:r w:rsidR="00393944" w:rsidRPr="009951AF">
        <w:rPr>
          <w:sz w:val="24"/>
          <w:szCs w:val="24"/>
          <w:lang w:val="ru-RU"/>
        </w:rPr>
        <w:t>еобходимо</w:t>
      </w:r>
      <w:r w:rsidR="00393944">
        <w:rPr>
          <w:sz w:val="24"/>
          <w:szCs w:val="24"/>
          <w:lang w:val="ru-RU"/>
        </w:rPr>
        <w:t xml:space="preserve"> выполнить следующие шаги</w:t>
      </w:r>
      <w:r w:rsidR="00A01DD4">
        <w:rPr>
          <w:sz w:val="24"/>
          <w:szCs w:val="24"/>
          <w:lang w:val="ru-RU"/>
        </w:rPr>
        <w:t xml:space="preserve"> и соблюсти описанные условия</w:t>
      </w:r>
      <w:r w:rsidR="00393944">
        <w:rPr>
          <w:sz w:val="24"/>
          <w:szCs w:val="24"/>
          <w:lang w:val="ru-RU"/>
        </w:rPr>
        <w:t>:</w:t>
      </w:r>
    </w:p>
    <w:p w14:paraId="63ACF61C" w14:textId="48C14D52" w:rsidR="00393944" w:rsidRPr="00393944" w:rsidRDefault="00393944" w:rsidP="00393944">
      <w:pPr>
        <w:spacing w:line="288" w:lineRule="auto"/>
        <w:rPr>
          <w:sz w:val="24"/>
          <w:szCs w:val="24"/>
          <w:lang w:val="ru-RU"/>
        </w:rPr>
      </w:pPr>
      <w:r w:rsidRPr="00393944">
        <w:rPr>
          <w:sz w:val="24"/>
          <w:szCs w:val="24"/>
          <w:lang w:val="ru-RU"/>
        </w:rPr>
        <w:t xml:space="preserve">1) Все ТМЦ, которые используются или могут использоваться в Конфигураторе </w:t>
      </w:r>
      <w:r>
        <w:rPr>
          <w:sz w:val="24"/>
          <w:szCs w:val="24"/>
          <w:lang w:val="ru-RU"/>
        </w:rPr>
        <w:t>н</w:t>
      </w:r>
      <w:r w:rsidRPr="009951AF">
        <w:rPr>
          <w:sz w:val="24"/>
          <w:szCs w:val="24"/>
          <w:lang w:val="ru-RU"/>
        </w:rPr>
        <w:t>еобходимо</w:t>
      </w:r>
      <w:r>
        <w:rPr>
          <w:sz w:val="24"/>
          <w:szCs w:val="24"/>
          <w:lang w:val="ru-RU"/>
        </w:rPr>
        <w:t xml:space="preserve"> </w:t>
      </w:r>
      <w:r w:rsidRPr="00393944">
        <w:rPr>
          <w:sz w:val="24"/>
          <w:szCs w:val="24"/>
          <w:lang w:val="ru-RU"/>
        </w:rPr>
        <w:t>выдел</w:t>
      </w:r>
      <w:r>
        <w:rPr>
          <w:sz w:val="24"/>
          <w:szCs w:val="24"/>
          <w:lang w:val="ru-RU"/>
        </w:rPr>
        <w:t xml:space="preserve">ить </w:t>
      </w:r>
      <w:r w:rsidRPr="00393944">
        <w:rPr>
          <w:sz w:val="24"/>
          <w:szCs w:val="24"/>
          <w:lang w:val="ru-RU"/>
        </w:rPr>
        <w:t xml:space="preserve">в 1С в отдельную группу ТМЦ, </w:t>
      </w:r>
      <w:proofErr w:type="gramStart"/>
      <w:r>
        <w:rPr>
          <w:sz w:val="24"/>
          <w:szCs w:val="24"/>
          <w:lang w:val="ru-RU"/>
        </w:rPr>
        <w:t>например</w:t>
      </w:r>
      <w:proofErr w:type="gramEnd"/>
      <w:r>
        <w:rPr>
          <w:sz w:val="24"/>
          <w:szCs w:val="24"/>
          <w:lang w:val="ru-RU"/>
        </w:rPr>
        <w:t xml:space="preserve"> «Производственные ТМЦ»;</w:t>
      </w:r>
    </w:p>
    <w:p w14:paraId="7D6A6DE7" w14:textId="3AC021CC" w:rsidR="00393944" w:rsidRPr="00393944" w:rsidRDefault="00393944" w:rsidP="00393944">
      <w:pPr>
        <w:spacing w:line="288" w:lineRule="auto"/>
        <w:rPr>
          <w:sz w:val="24"/>
          <w:szCs w:val="24"/>
          <w:lang w:val="ru-RU"/>
        </w:rPr>
      </w:pPr>
      <w:r w:rsidRPr="00393944">
        <w:rPr>
          <w:sz w:val="24"/>
          <w:szCs w:val="24"/>
          <w:lang w:val="ru-RU"/>
        </w:rPr>
        <w:t xml:space="preserve">2) </w:t>
      </w:r>
      <w:r>
        <w:rPr>
          <w:sz w:val="24"/>
          <w:szCs w:val="24"/>
          <w:lang w:val="ru-RU"/>
        </w:rPr>
        <w:t>Н</w:t>
      </w:r>
      <w:r w:rsidRPr="009951AF">
        <w:rPr>
          <w:sz w:val="24"/>
          <w:szCs w:val="24"/>
          <w:lang w:val="ru-RU"/>
        </w:rPr>
        <w:t>еобходимо</w:t>
      </w:r>
      <w:r>
        <w:rPr>
          <w:sz w:val="24"/>
          <w:szCs w:val="24"/>
          <w:lang w:val="ru-RU"/>
        </w:rPr>
        <w:t xml:space="preserve"> у</w:t>
      </w:r>
      <w:r w:rsidRPr="00393944">
        <w:rPr>
          <w:sz w:val="24"/>
          <w:szCs w:val="24"/>
          <w:lang w:val="ru-RU"/>
        </w:rPr>
        <w:t>бира</w:t>
      </w:r>
      <w:r>
        <w:rPr>
          <w:sz w:val="24"/>
          <w:szCs w:val="24"/>
          <w:lang w:val="ru-RU"/>
        </w:rPr>
        <w:t xml:space="preserve">ть </w:t>
      </w:r>
      <w:r w:rsidRPr="00393944">
        <w:rPr>
          <w:sz w:val="24"/>
          <w:szCs w:val="24"/>
          <w:lang w:val="ru-RU"/>
        </w:rPr>
        <w:t>в 1С все дублирования в этой группе, используя функцию объединения ТМЦ, чтобы не потерять информацию</w:t>
      </w:r>
      <w:r>
        <w:rPr>
          <w:sz w:val="24"/>
          <w:szCs w:val="24"/>
          <w:lang w:val="ru-RU"/>
        </w:rPr>
        <w:t>;</w:t>
      </w:r>
    </w:p>
    <w:p w14:paraId="77074009" w14:textId="556AC3BD" w:rsidR="00393944" w:rsidRPr="00393944" w:rsidRDefault="00393944" w:rsidP="00393944">
      <w:pPr>
        <w:spacing w:line="288" w:lineRule="auto"/>
        <w:rPr>
          <w:sz w:val="24"/>
          <w:szCs w:val="24"/>
          <w:lang w:val="ru-RU"/>
        </w:rPr>
      </w:pPr>
      <w:r w:rsidRPr="00393944">
        <w:rPr>
          <w:sz w:val="24"/>
          <w:szCs w:val="24"/>
          <w:lang w:val="ru-RU"/>
        </w:rPr>
        <w:t xml:space="preserve">3) </w:t>
      </w:r>
      <w:r w:rsidR="00A01DD4">
        <w:rPr>
          <w:sz w:val="24"/>
          <w:szCs w:val="24"/>
          <w:lang w:val="ru-RU"/>
        </w:rPr>
        <w:t>В</w:t>
      </w:r>
      <w:r w:rsidR="00A01DD4" w:rsidRPr="00393944">
        <w:rPr>
          <w:sz w:val="24"/>
          <w:szCs w:val="24"/>
          <w:lang w:val="ru-RU"/>
        </w:rPr>
        <w:t>се ТМЦ этой группы</w:t>
      </w:r>
      <w:r w:rsidR="00A01DD4">
        <w:rPr>
          <w:sz w:val="24"/>
          <w:szCs w:val="24"/>
          <w:lang w:val="ru-RU"/>
        </w:rPr>
        <w:t xml:space="preserve"> н</w:t>
      </w:r>
      <w:r w:rsidRPr="009951AF">
        <w:rPr>
          <w:sz w:val="24"/>
          <w:szCs w:val="24"/>
          <w:lang w:val="ru-RU"/>
        </w:rPr>
        <w:t>еобходимо</w:t>
      </w:r>
      <w:r>
        <w:rPr>
          <w:sz w:val="24"/>
          <w:szCs w:val="24"/>
          <w:lang w:val="ru-RU"/>
        </w:rPr>
        <w:t xml:space="preserve"> в</w:t>
      </w:r>
      <w:r w:rsidRPr="00393944">
        <w:rPr>
          <w:sz w:val="24"/>
          <w:szCs w:val="24"/>
          <w:lang w:val="ru-RU"/>
        </w:rPr>
        <w:t>ыгру</w:t>
      </w:r>
      <w:r>
        <w:rPr>
          <w:sz w:val="24"/>
          <w:szCs w:val="24"/>
          <w:lang w:val="ru-RU"/>
        </w:rPr>
        <w:t xml:space="preserve">зить </w:t>
      </w:r>
      <w:r w:rsidRPr="00393944">
        <w:rPr>
          <w:sz w:val="24"/>
          <w:szCs w:val="24"/>
          <w:lang w:val="ru-RU"/>
        </w:rPr>
        <w:t xml:space="preserve">из 1С в </w:t>
      </w:r>
      <w:proofErr w:type="spellStart"/>
      <w:r w:rsidRPr="00393944">
        <w:rPr>
          <w:sz w:val="24"/>
          <w:szCs w:val="24"/>
          <w:lang w:val="ru-RU"/>
        </w:rPr>
        <w:t>Excel</w:t>
      </w:r>
      <w:proofErr w:type="spellEnd"/>
      <w:r w:rsidRPr="00393944">
        <w:rPr>
          <w:sz w:val="24"/>
          <w:szCs w:val="24"/>
          <w:lang w:val="ru-RU"/>
        </w:rPr>
        <w:t xml:space="preserve"> в формате</w:t>
      </w:r>
      <w:r w:rsidR="00A01DD4">
        <w:rPr>
          <w:sz w:val="24"/>
          <w:szCs w:val="24"/>
          <w:lang w:val="ru-RU"/>
        </w:rPr>
        <w:t xml:space="preserve">, описанном в п. </w:t>
      </w:r>
      <w:r w:rsidR="00A01DD4">
        <w:rPr>
          <w:sz w:val="24"/>
          <w:szCs w:val="24"/>
          <w:lang w:val="ru-RU"/>
        </w:rPr>
        <w:fldChar w:fldCharType="begin"/>
      </w:r>
      <w:r w:rsidR="00A01DD4">
        <w:rPr>
          <w:sz w:val="24"/>
          <w:szCs w:val="24"/>
          <w:lang w:val="ru-RU"/>
        </w:rPr>
        <w:instrText xml:space="preserve"> REF _Ref59224858 \r \h </w:instrText>
      </w:r>
      <w:r w:rsidR="00A01DD4">
        <w:rPr>
          <w:sz w:val="24"/>
          <w:szCs w:val="24"/>
          <w:lang w:val="ru-RU"/>
        </w:rPr>
      </w:r>
      <w:r w:rsidR="00A01DD4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3.4.1</w:t>
      </w:r>
      <w:r w:rsidR="00A01DD4">
        <w:rPr>
          <w:sz w:val="24"/>
          <w:szCs w:val="24"/>
          <w:lang w:val="ru-RU"/>
        </w:rPr>
        <w:fldChar w:fldCharType="end"/>
      </w:r>
      <w:r w:rsidRPr="00393944">
        <w:rPr>
          <w:sz w:val="24"/>
          <w:szCs w:val="24"/>
          <w:lang w:val="ru-RU"/>
        </w:rPr>
        <w:t xml:space="preserve"> и загру</w:t>
      </w:r>
      <w:r w:rsidR="00A01DD4">
        <w:rPr>
          <w:sz w:val="24"/>
          <w:szCs w:val="24"/>
          <w:lang w:val="ru-RU"/>
        </w:rPr>
        <w:t xml:space="preserve">зить </w:t>
      </w:r>
      <w:r w:rsidRPr="00393944">
        <w:rPr>
          <w:sz w:val="24"/>
          <w:szCs w:val="24"/>
          <w:lang w:val="ru-RU"/>
        </w:rPr>
        <w:t>в Конфигуратор</w:t>
      </w:r>
      <w:r w:rsidR="00A01DD4">
        <w:rPr>
          <w:sz w:val="24"/>
          <w:szCs w:val="24"/>
          <w:lang w:val="ru-RU"/>
        </w:rPr>
        <w:t>;</w:t>
      </w:r>
    </w:p>
    <w:p w14:paraId="6C3082B1" w14:textId="09C39C59" w:rsidR="00393944" w:rsidRPr="00393944" w:rsidRDefault="00393944" w:rsidP="00393944">
      <w:pPr>
        <w:spacing w:line="288" w:lineRule="auto"/>
        <w:rPr>
          <w:sz w:val="24"/>
          <w:szCs w:val="24"/>
          <w:lang w:val="ru-RU"/>
        </w:rPr>
      </w:pPr>
      <w:r w:rsidRPr="00393944">
        <w:rPr>
          <w:sz w:val="24"/>
          <w:szCs w:val="24"/>
          <w:lang w:val="ru-RU"/>
        </w:rPr>
        <w:t>4) Все новые ТМЦ которые появ</w:t>
      </w:r>
      <w:r w:rsidR="00A01DD4">
        <w:rPr>
          <w:sz w:val="24"/>
          <w:szCs w:val="24"/>
          <w:lang w:val="ru-RU"/>
        </w:rPr>
        <w:t xml:space="preserve">ляются </w:t>
      </w:r>
      <w:r w:rsidRPr="00393944">
        <w:rPr>
          <w:sz w:val="24"/>
          <w:szCs w:val="24"/>
          <w:lang w:val="ru-RU"/>
        </w:rPr>
        <w:t xml:space="preserve">в Конфигураторе </w:t>
      </w:r>
      <w:r w:rsidR="00A01DD4">
        <w:rPr>
          <w:sz w:val="24"/>
          <w:szCs w:val="24"/>
          <w:lang w:val="ru-RU"/>
        </w:rPr>
        <w:t>н</w:t>
      </w:r>
      <w:r w:rsidR="00A01DD4" w:rsidRPr="009951AF">
        <w:rPr>
          <w:sz w:val="24"/>
          <w:szCs w:val="24"/>
          <w:lang w:val="ru-RU"/>
        </w:rPr>
        <w:t>еобходимо</w:t>
      </w:r>
      <w:r w:rsidR="00A01DD4">
        <w:rPr>
          <w:sz w:val="24"/>
          <w:szCs w:val="24"/>
          <w:lang w:val="ru-RU"/>
        </w:rPr>
        <w:t xml:space="preserve"> </w:t>
      </w:r>
      <w:r w:rsidRPr="00393944">
        <w:rPr>
          <w:sz w:val="24"/>
          <w:szCs w:val="24"/>
          <w:lang w:val="ru-RU"/>
        </w:rPr>
        <w:t>выгружа</w:t>
      </w:r>
      <w:r w:rsidR="00A01DD4">
        <w:rPr>
          <w:sz w:val="24"/>
          <w:szCs w:val="24"/>
          <w:lang w:val="ru-RU"/>
        </w:rPr>
        <w:t xml:space="preserve">ть </w:t>
      </w:r>
      <w:r w:rsidRPr="00393944">
        <w:rPr>
          <w:sz w:val="24"/>
          <w:szCs w:val="24"/>
          <w:lang w:val="ru-RU"/>
        </w:rPr>
        <w:t xml:space="preserve">в 1С </w:t>
      </w:r>
      <w:r w:rsidR="00A01DD4">
        <w:rPr>
          <w:sz w:val="24"/>
          <w:szCs w:val="24"/>
          <w:lang w:val="ru-RU"/>
        </w:rPr>
        <w:t xml:space="preserve">только </w:t>
      </w:r>
      <w:r w:rsidRPr="00393944">
        <w:rPr>
          <w:sz w:val="24"/>
          <w:szCs w:val="24"/>
          <w:lang w:val="ru-RU"/>
        </w:rPr>
        <w:t>с помощью функции,</w:t>
      </w:r>
      <w:r w:rsidR="00A01DD4">
        <w:rPr>
          <w:sz w:val="24"/>
          <w:szCs w:val="24"/>
          <w:lang w:val="ru-RU"/>
        </w:rPr>
        <w:t xml:space="preserve"> описанной в п. </w:t>
      </w:r>
      <w:r w:rsidR="00A01DD4">
        <w:rPr>
          <w:sz w:val="24"/>
          <w:szCs w:val="24"/>
          <w:lang w:val="ru-RU"/>
        </w:rPr>
        <w:fldChar w:fldCharType="begin"/>
      </w:r>
      <w:r w:rsidR="00A01DD4">
        <w:rPr>
          <w:sz w:val="24"/>
          <w:szCs w:val="24"/>
          <w:lang w:val="ru-RU"/>
        </w:rPr>
        <w:instrText xml:space="preserve"> REF _Ref59224942 \r \h </w:instrText>
      </w:r>
      <w:r w:rsidR="00A01DD4">
        <w:rPr>
          <w:sz w:val="24"/>
          <w:szCs w:val="24"/>
          <w:lang w:val="ru-RU"/>
        </w:rPr>
      </w:r>
      <w:r w:rsidR="00A01DD4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3.4.2</w:t>
      </w:r>
      <w:r w:rsidR="00A01DD4">
        <w:rPr>
          <w:sz w:val="24"/>
          <w:szCs w:val="24"/>
          <w:lang w:val="ru-RU"/>
        </w:rPr>
        <w:fldChar w:fldCharType="end"/>
      </w:r>
      <w:r w:rsidR="00A01DD4">
        <w:rPr>
          <w:sz w:val="24"/>
          <w:szCs w:val="24"/>
          <w:lang w:val="ru-RU"/>
        </w:rPr>
        <w:t xml:space="preserve">. Не допускается добавление ТМЦ </w:t>
      </w:r>
      <w:r w:rsidRPr="00393944">
        <w:rPr>
          <w:sz w:val="24"/>
          <w:szCs w:val="24"/>
          <w:lang w:val="ru-RU"/>
        </w:rPr>
        <w:t xml:space="preserve">в 1С в эту группу </w:t>
      </w:r>
      <w:r w:rsidR="00A01DD4">
        <w:rPr>
          <w:sz w:val="24"/>
          <w:szCs w:val="24"/>
          <w:lang w:val="ru-RU"/>
        </w:rPr>
        <w:t>каким-либо другим способом, в том числе ручной ввод</w:t>
      </w:r>
      <w:r w:rsidRPr="00393944">
        <w:rPr>
          <w:sz w:val="24"/>
          <w:szCs w:val="24"/>
          <w:lang w:val="ru-RU"/>
        </w:rPr>
        <w:t>.</w:t>
      </w:r>
    </w:p>
    <w:p w14:paraId="5FF5859B" w14:textId="77777777" w:rsidR="00393944" w:rsidRPr="00393944" w:rsidRDefault="00393944" w:rsidP="00393944">
      <w:pPr>
        <w:spacing w:line="288" w:lineRule="auto"/>
        <w:rPr>
          <w:sz w:val="24"/>
          <w:szCs w:val="24"/>
          <w:lang w:val="ru-RU"/>
        </w:rPr>
      </w:pPr>
    </w:p>
    <w:p w14:paraId="09F7405C" w14:textId="77777777" w:rsidR="00EE479D" w:rsidRPr="00D954DE" w:rsidRDefault="00EE479D" w:rsidP="00393944">
      <w:pPr>
        <w:spacing w:line="288" w:lineRule="auto"/>
        <w:rPr>
          <w:lang w:val="ru-RU"/>
        </w:rPr>
      </w:pPr>
    </w:p>
    <w:p w14:paraId="494032FB" w14:textId="77777777" w:rsidR="00D954DE" w:rsidRPr="00D954DE" w:rsidRDefault="00D954DE" w:rsidP="00D954DE">
      <w:pPr>
        <w:rPr>
          <w:lang w:val="ru-RU"/>
        </w:rPr>
      </w:pPr>
    </w:p>
    <w:p w14:paraId="41818A6B" w14:textId="77777777" w:rsidR="00952D69" w:rsidRPr="00E8212B" w:rsidRDefault="00952D69" w:rsidP="00952D69">
      <w:pPr>
        <w:rPr>
          <w:lang w:val="ru-RU"/>
        </w:rPr>
      </w:pPr>
    </w:p>
    <w:p w14:paraId="52BF1DA4" w14:textId="77777777" w:rsidR="00754A29" w:rsidRPr="000C520B" w:rsidRDefault="00754A29" w:rsidP="00754A29">
      <w:pPr>
        <w:rPr>
          <w:sz w:val="2"/>
          <w:lang w:val="ru-RU"/>
        </w:rPr>
      </w:pPr>
      <w:bookmarkStart w:id="64" w:name="_Ref38072504"/>
      <w:bookmarkStart w:id="65" w:name="_Toc132430158"/>
      <w:bookmarkEnd w:id="45"/>
      <w:r w:rsidRPr="000C520B">
        <w:rPr>
          <w:lang w:val="ru-RU"/>
        </w:rPr>
        <w:br w:type="page"/>
      </w:r>
    </w:p>
    <w:p w14:paraId="08E0F4EC" w14:textId="77777777" w:rsidR="00A43A39" w:rsidRPr="000C520B" w:rsidRDefault="00A43A39" w:rsidP="00AE5AA2">
      <w:pPr>
        <w:rPr>
          <w:sz w:val="2"/>
          <w:lang w:val="ru-RU"/>
        </w:rPr>
      </w:pPr>
      <w:bookmarkStart w:id="66" w:name="_Toc132430271"/>
      <w:bookmarkEnd w:id="64"/>
      <w:bookmarkEnd w:id="65"/>
    </w:p>
    <w:p w14:paraId="3920BB21" w14:textId="77777777" w:rsidR="00CC4AB0" w:rsidRPr="000C520B" w:rsidRDefault="00CC4AB0" w:rsidP="00E91E5A">
      <w:pPr>
        <w:pStyle w:val="10"/>
        <w:rPr>
          <w:lang w:val="ru-RU"/>
        </w:rPr>
      </w:pPr>
      <w:bookmarkStart w:id="67" w:name="_Toc80160972"/>
      <w:r w:rsidRPr="000C520B">
        <w:rPr>
          <w:lang w:val="ru-RU"/>
        </w:rPr>
        <w:t>Требования к качеству</w:t>
      </w:r>
      <w:bookmarkEnd w:id="66"/>
      <w:bookmarkEnd w:id="67"/>
    </w:p>
    <w:p w14:paraId="37B7C013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Создаваемая система должна по возможности максимально удовлетворять критериям, предъявляемым к открытым системам. Для обеспечения этого требования разработчики должны выполнять проектирование по методикам, соответствующим международным и российским стандартам.</w:t>
      </w:r>
    </w:p>
    <w:p w14:paraId="1F505FA3" w14:textId="48121E00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 xml:space="preserve">Методика проектирования системы должна предусматривать периодический аудит (контроль) </w:t>
      </w:r>
      <w:r w:rsidR="0011258E">
        <w:rPr>
          <w:sz w:val="24"/>
          <w:szCs w:val="24"/>
          <w:lang w:val="ru-RU"/>
        </w:rPr>
        <w:t xml:space="preserve">Заявителем </w:t>
      </w:r>
      <w:r w:rsidRPr="00442798">
        <w:rPr>
          <w:sz w:val="24"/>
          <w:szCs w:val="24"/>
          <w:lang w:val="ru-RU"/>
        </w:rPr>
        <w:t>проектных процедур и промежуточных результатов проектирования.</w:t>
      </w:r>
    </w:p>
    <w:p w14:paraId="6971B5AC" w14:textId="77777777" w:rsidR="00CC4AB0" w:rsidRPr="000C520B" w:rsidRDefault="00CC4AB0" w:rsidP="008E1C42">
      <w:pPr>
        <w:pStyle w:val="21"/>
      </w:pPr>
      <w:bookmarkStart w:id="68" w:name="_Toc514307365"/>
      <w:bookmarkStart w:id="69" w:name="_Toc515787460"/>
      <w:bookmarkStart w:id="70" w:name="_Toc19958602"/>
      <w:bookmarkStart w:id="71" w:name="_Toc132430272"/>
      <w:bookmarkStart w:id="72" w:name="_Toc80160973"/>
      <w:r w:rsidRPr="000C520B">
        <w:t xml:space="preserve">Требования к </w:t>
      </w:r>
      <w:proofErr w:type="spellStart"/>
      <w:r w:rsidRPr="000C520B">
        <w:t>сопровождаемости</w:t>
      </w:r>
      <w:bookmarkEnd w:id="68"/>
      <w:bookmarkEnd w:id="69"/>
      <w:bookmarkEnd w:id="70"/>
      <w:bookmarkEnd w:id="71"/>
      <w:bookmarkEnd w:id="72"/>
      <w:proofErr w:type="spellEnd"/>
    </w:p>
    <w:p w14:paraId="4A536FEF" w14:textId="6ABDB30E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 xml:space="preserve">При проектировании должны использоваться понятные </w:t>
      </w:r>
      <w:r w:rsidR="0011258E">
        <w:rPr>
          <w:sz w:val="24"/>
          <w:szCs w:val="24"/>
          <w:lang w:val="ru-RU"/>
        </w:rPr>
        <w:t>Заявителю</w:t>
      </w:r>
      <w:r w:rsidRPr="00442798">
        <w:rPr>
          <w:sz w:val="24"/>
          <w:szCs w:val="24"/>
          <w:lang w:val="ru-RU"/>
        </w:rPr>
        <w:t xml:space="preserve"> модели и спецификации, а </w:t>
      </w:r>
      <w:r w:rsidR="001902D9" w:rsidRPr="00442798">
        <w:rPr>
          <w:sz w:val="24"/>
          <w:szCs w:val="24"/>
          <w:lang w:val="ru-RU"/>
        </w:rPr>
        <w:t>также типовые проектные решения</w:t>
      </w:r>
      <w:r w:rsidRPr="00442798">
        <w:rPr>
          <w:sz w:val="24"/>
          <w:szCs w:val="24"/>
          <w:lang w:val="ru-RU"/>
        </w:rPr>
        <w:t>.</w:t>
      </w:r>
    </w:p>
    <w:p w14:paraId="7DFA059A" w14:textId="1CB90FDE" w:rsidR="00CC4AB0" w:rsidRPr="000C520B" w:rsidRDefault="00CC4AB0" w:rsidP="008E1C42">
      <w:pPr>
        <w:pStyle w:val="21"/>
      </w:pPr>
      <w:bookmarkStart w:id="73" w:name="_Toc514307366"/>
      <w:bookmarkStart w:id="74" w:name="_Toc515787461"/>
      <w:bookmarkStart w:id="75" w:name="_Toc19958603"/>
      <w:bookmarkStart w:id="76" w:name="_Toc132430273"/>
      <w:bookmarkStart w:id="77" w:name="_Toc80160974"/>
      <w:r w:rsidRPr="000C520B">
        <w:t>Требования к удобству применения</w:t>
      </w:r>
      <w:bookmarkEnd w:id="73"/>
      <w:bookmarkEnd w:id="74"/>
      <w:bookmarkEnd w:id="75"/>
      <w:bookmarkEnd w:id="76"/>
      <w:bookmarkEnd w:id="77"/>
    </w:p>
    <w:p w14:paraId="7BB5E6B8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Регламентные документы должны быть написаны ясным, для соответствующих специалистов языком, и описывать однозначные методики работы в зависимости от штатных и нештатных ситуаций.</w:t>
      </w:r>
    </w:p>
    <w:p w14:paraId="0C6111C4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На стадии технического проектирования должны приниматься решения, уменьшающие трудоемкость эксплуатации и обслуживания системы.</w:t>
      </w:r>
    </w:p>
    <w:p w14:paraId="02F3357E" w14:textId="77777777" w:rsidR="00CC4AB0" w:rsidRPr="000C520B" w:rsidRDefault="00CC4AB0" w:rsidP="008E1C42">
      <w:pPr>
        <w:pStyle w:val="21"/>
      </w:pPr>
      <w:bookmarkStart w:id="78" w:name="_Toc514307367"/>
      <w:bookmarkStart w:id="79" w:name="_Toc515787462"/>
      <w:bookmarkStart w:id="80" w:name="_Toc19958604"/>
      <w:bookmarkStart w:id="81" w:name="_Toc132430274"/>
      <w:bookmarkStart w:id="82" w:name="_Toc80160975"/>
      <w:r w:rsidRPr="000C520B">
        <w:t>Требования к универсальности</w:t>
      </w:r>
      <w:bookmarkEnd w:id="78"/>
      <w:bookmarkEnd w:id="79"/>
      <w:bookmarkEnd w:id="80"/>
      <w:bookmarkEnd w:id="81"/>
      <w:bookmarkEnd w:id="82"/>
    </w:p>
    <w:p w14:paraId="4757D979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Проектируемая система, за счет применения типовых решений, должна быть легко расширяема (добавление новых средств вычислительной техники, увеличение/уменьшение количества персонала, расширение регламента, не требующие изменения структур системы), при условии незначительного изменения показателей назначения системы.</w:t>
      </w:r>
    </w:p>
    <w:p w14:paraId="103EC15E" w14:textId="77777777" w:rsidR="00CC4AB0" w:rsidRPr="000C520B" w:rsidRDefault="00CC4AB0" w:rsidP="008E1C42">
      <w:pPr>
        <w:pStyle w:val="21"/>
      </w:pPr>
      <w:bookmarkStart w:id="83" w:name="_Toc514307368"/>
      <w:bookmarkStart w:id="84" w:name="_Toc515787463"/>
      <w:bookmarkStart w:id="85" w:name="_Toc19958605"/>
      <w:bookmarkStart w:id="86" w:name="_Toc132430275"/>
      <w:bookmarkStart w:id="87" w:name="_Toc80160976"/>
      <w:r w:rsidRPr="000C520B">
        <w:t>Требования к корректности</w:t>
      </w:r>
      <w:bookmarkEnd w:id="83"/>
      <w:bookmarkEnd w:id="84"/>
      <w:bookmarkEnd w:id="85"/>
      <w:bookmarkEnd w:id="86"/>
      <w:bookmarkEnd w:id="87"/>
    </w:p>
    <w:p w14:paraId="528CE56D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Все элементы системы должны быть согласованы друг с другом по интерфейсам.</w:t>
      </w:r>
    </w:p>
    <w:p w14:paraId="024A5BDF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Все документы, разрабатываемые в рамках проекта должны оформляться в соответствии с существующими стандартами.</w:t>
      </w:r>
    </w:p>
    <w:p w14:paraId="79B3223F" w14:textId="77777777" w:rsidR="00CC4AB0" w:rsidRPr="00442798" w:rsidRDefault="00CC4AB0" w:rsidP="00442798">
      <w:pPr>
        <w:spacing w:line="288" w:lineRule="auto"/>
        <w:rPr>
          <w:sz w:val="24"/>
          <w:szCs w:val="24"/>
          <w:lang w:val="ru-RU"/>
        </w:rPr>
      </w:pPr>
      <w:r w:rsidRPr="00442798">
        <w:rPr>
          <w:sz w:val="24"/>
          <w:szCs w:val="24"/>
          <w:lang w:val="ru-RU"/>
        </w:rPr>
        <w:t>Не допускаются противоречия и неоднозначные толкования в процедурах настройки и диагностирования системы.</w:t>
      </w:r>
    </w:p>
    <w:p w14:paraId="6835B97B" w14:textId="77777777" w:rsidR="00CC4AB0" w:rsidRPr="000C520B" w:rsidRDefault="00CC4AB0" w:rsidP="00CC4AB0">
      <w:pPr>
        <w:ind w:firstLine="720"/>
        <w:rPr>
          <w:sz w:val="2"/>
          <w:szCs w:val="2"/>
          <w:lang w:val="ru-RU"/>
        </w:rPr>
      </w:pPr>
      <w:r w:rsidRPr="000C520B">
        <w:rPr>
          <w:sz w:val="2"/>
          <w:szCs w:val="2"/>
          <w:lang w:val="ru-RU"/>
        </w:rPr>
        <w:br w:type="page"/>
      </w:r>
    </w:p>
    <w:p w14:paraId="7019987F" w14:textId="77777777" w:rsidR="00CC4AB0" w:rsidRPr="000C520B" w:rsidRDefault="00CC4AB0" w:rsidP="00E91E5A">
      <w:pPr>
        <w:pStyle w:val="10"/>
        <w:rPr>
          <w:lang w:val="ru-RU"/>
        </w:rPr>
      </w:pPr>
      <w:bookmarkStart w:id="88" w:name="_Toc132430276"/>
      <w:bookmarkStart w:id="89" w:name="_Toc80160977"/>
      <w:r w:rsidRPr="000C520B">
        <w:rPr>
          <w:lang w:val="ru-RU"/>
        </w:rPr>
        <w:lastRenderedPageBreak/>
        <w:t>Требования к информационному обеспечению</w:t>
      </w:r>
      <w:bookmarkEnd w:id="88"/>
      <w:bookmarkEnd w:id="89"/>
    </w:p>
    <w:p w14:paraId="20FC20CC" w14:textId="77777777" w:rsidR="00CC4AB0" w:rsidRPr="008E1C42" w:rsidRDefault="00CC4AB0" w:rsidP="008E1C42">
      <w:pPr>
        <w:pStyle w:val="21"/>
      </w:pPr>
      <w:bookmarkStart w:id="90" w:name="_Ref38075517"/>
      <w:bookmarkStart w:id="91" w:name="_Toc132430277"/>
      <w:bookmarkStart w:id="92" w:name="_Toc80160978"/>
      <w:r w:rsidRPr="008E1C42">
        <w:t>Требования к составу, структуре и способам организации данных в системе</w:t>
      </w:r>
      <w:bookmarkEnd w:id="90"/>
      <w:bookmarkEnd w:id="91"/>
      <w:bookmarkEnd w:id="92"/>
    </w:p>
    <w:p w14:paraId="3BFC61CD" w14:textId="2899E937" w:rsidR="001902D9" w:rsidRDefault="001902D9" w:rsidP="001902D9">
      <w:pPr>
        <w:spacing w:line="288" w:lineRule="auto"/>
        <w:rPr>
          <w:sz w:val="24"/>
          <w:szCs w:val="24"/>
          <w:lang w:val="ru-RU"/>
        </w:rPr>
      </w:pPr>
      <w:r w:rsidRPr="001902D9">
        <w:rPr>
          <w:sz w:val="24"/>
          <w:szCs w:val="24"/>
          <w:lang w:val="ru-RU"/>
        </w:rPr>
        <w:t xml:space="preserve">В </w:t>
      </w:r>
      <w:r w:rsidRPr="001902D9">
        <w:rPr>
          <w:b/>
          <w:sz w:val="24"/>
          <w:szCs w:val="24"/>
          <w:lang w:val="ru-RU"/>
        </w:rPr>
        <w:t>Приложении №2 – Структура базы данных</w:t>
      </w:r>
      <w:r w:rsidR="00635F5B">
        <w:rPr>
          <w:b/>
          <w:sz w:val="24"/>
          <w:szCs w:val="24"/>
          <w:lang w:val="ru-RU"/>
        </w:rPr>
        <w:t xml:space="preserve"> системы</w:t>
      </w:r>
      <w:r w:rsidRPr="001902D9">
        <w:rPr>
          <w:b/>
          <w:sz w:val="24"/>
          <w:szCs w:val="24"/>
          <w:lang w:val="ru-RU"/>
        </w:rPr>
        <w:t xml:space="preserve"> </w:t>
      </w:r>
      <w:r w:rsidRPr="001902D9">
        <w:rPr>
          <w:sz w:val="24"/>
          <w:szCs w:val="24"/>
          <w:lang w:val="ru-RU"/>
        </w:rPr>
        <w:t>приведено предварительное описание структуры базы данных и дополнительных структур данных</w:t>
      </w:r>
      <w:r w:rsidRPr="001902D9">
        <w:rPr>
          <w:b/>
          <w:sz w:val="24"/>
          <w:szCs w:val="24"/>
          <w:lang w:val="ru-RU"/>
        </w:rPr>
        <w:t xml:space="preserve"> </w:t>
      </w:r>
      <w:r w:rsidRPr="001902D9">
        <w:rPr>
          <w:sz w:val="24"/>
          <w:szCs w:val="24"/>
          <w:lang w:val="ru-RU"/>
        </w:rPr>
        <w:t xml:space="preserve">с указанием сущностей, атрибутов, типов и описания по каждому атрибуту. Структура базы данных составлена с использованием информации, предоставленной </w:t>
      </w:r>
      <w:r w:rsidR="0011258E">
        <w:rPr>
          <w:sz w:val="24"/>
          <w:szCs w:val="24"/>
          <w:lang w:val="ru-RU"/>
        </w:rPr>
        <w:t>Заявителем</w:t>
      </w:r>
      <w:r w:rsidRPr="001902D9">
        <w:rPr>
          <w:sz w:val="24"/>
          <w:szCs w:val="24"/>
          <w:lang w:val="ru-RU"/>
        </w:rPr>
        <w:t xml:space="preserve"> в </w:t>
      </w:r>
      <w:r w:rsidRPr="001902D9">
        <w:rPr>
          <w:b/>
          <w:sz w:val="24"/>
          <w:szCs w:val="24"/>
          <w:lang w:val="ru-RU"/>
        </w:rPr>
        <w:t>Приложении №4 – Классификации</w:t>
      </w:r>
      <w:r w:rsidRPr="001902D9">
        <w:rPr>
          <w:sz w:val="24"/>
          <w:szCs w:val="24"/>
          <w:lang w:val="ru-RU"/>
        </w:rPr>
        <w:t>. Окончательная реализация структуры базы данных в процессе разработки системы может измениться.</w:t>
      </w:r>
    </w:p>
    <w:p w14:paraId="419B8587" w14:textId="77777777" w:rsidR="00CC4AB0" w:rsidRPr="000C520B" w:rsidRDefault="00CC4AB0" w:rsidP="008E1C42">
      <w:pPr>
        <w:pStyle w:val="21"/>
      </w:pPr>
      <w:bookmarkStart w:id="93" w:name="_Toc132430278"/>
      <w:bookmarkStart w:id="94" w:name="_Toc80160979"/>
      <w:r w:rsidRPr="000C520B">
        <w:t>Требования к структуре процесса сбора, обработки, передачи данных в системе и представлению данных</w:t>
      </w:r>
      <w:bookmarkEnd w:id="93"/>
      <w:bookmarkEnd w:id="94"/>
    </w:p>
    <w:p w14:paraId="065E6D61" w14:textId="51A9EF0B" w:rsidR="00CC4AB0" w:rsidRPr="008E1C42" w:rsidRDefault="00CC4AB0" w:rsidP="008E1C42">
      <w:pPr>
        <w:spacing w:line="288" w:lineRule="auto"/>
        <w:rPr>
          <w:sz w:val="24"/>
          <w:szCs w:val="24"/>
          <w:lang w:val="ru-RU"/>
        </w:rPr>
      </w:pPr>
      <w:r w:rsidRPr="008E1C42">
        <w:rPr>
          <w:sz w:val="24"/>
          <w:szCs w:val="24"/>
          <w:lang w:val="ru-RU"/>
        </w:rPr>
        <w:t xml:space="preserve">Структура процесса сбора, обработки и передачи данных определяется исходя из функциональной модели требований к системе (см. раздел </w:t>
      </w:r>
      <w:r w:rsidR="00A50C53" w:rsidRPr="008E1C42">
        <w:rPr>
          <w:sz w:val="24"/>
          <w:szCs w:val="24"/>
          <w:lang w:val="ru-RU"/>
        </w:rPr>
        <w:fldChar w:fldCharType="begin"/>
      </w:r>
      <w:r w:rsidR="00A50C53" w:rsidRPr="008E1C42">
        <w:rPr>
          <w:sz w:val="24"/>
          <w:szCs w:val="24"/>
          <w:lang w:val="ru-RU"/>
        </w:rPr>
        <w:instrText xml:space="preserve"> REF _Ref59196468 \r \h </w:instrText>
      </w:r>
      <w:r w:rsidR="008E1C42">
        <w:rPr>
          <w:sz w:val="24"/>
          <w:szCs w:val="24"/>
          <w:lang w:val="ru-RU"/>
        </w:rPr>
        <w:instrText xml:space="preserve"> \* MERGEFORMAT </w:instrText>
      </w:r>
      <w:r w:rsidR="00A50C53" w:rsidRPr="008E1C42">
        <w:rPr>
          <w:sz w:val="24"/>
          <w:szCs w:val="24"/>
          <w:lang w:val="ru-RU"/>
        </w:rPr>
      </w:r>
      <w:r w:rsidR="00A50C53" w:rsidRPr="008E1C42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3.3</w:t>
      </w:r>
      <w:r w:rsidR="00A50C53" w:rsidRPr="008E1C42">
        <w:rPr>
          <w:sz w:val="24"/>
          <w:szCs w:val="24"/>
          <w:lang w:val="ru-RU"/>
        </w:rPr>
        <w:fldChar w:fldCharType="end"/>
      </w:r>
      <w:r w:rsidRPr="008E1C42">
        <w:rPr>
          <w:sz w:val="24"/>
          <w:szCs w:val="24"/>
          <w:lang w:val="ru-RU"/>
        </w:rPr>
        <w:t>). Описание указанного процесса должно быть приведено в соответствующих регламентах системы.</w:t>
      </w:r>
    </w:p>
    <w:p w14:paraId="6F96D3D7" w14:textId="77777777" w:rsidR="00CC4AB0" w:rsidRPr="008E1C42" w:rsidRDefault="00CC4AB0" w:rsidP="008E1C42">
      <w:pPr>
        <w:spacing w:line="288" w:lineRule="auto"/>
        <w:rPr>
          <w:sz w:val="24"/>
          <w:szCs w:val="24"/>
          <w:lang w:val="ru-RU"/>
        </w:rPr>
      </w:pPr>
      <w:r w:rsidRPr="008E1C42">
        <w:rPr>
          <w:sz w:val="24"/>
          <w:szCs w:val="24"/>
          <w:lang w:val="ru-RU"/>
        </w:rPr>
        <w:t>Электронные документы должны вноситься в систему своевременно и последовательно. Это означает то, что любой электронный документ должен корректно обработаться системой, только в том случае, когда в системе существуют все необходимые данные, на основании которых он вводится.</w:t>
      </w:r>
    </w:p>
    <w:p w14:paraId="1758ED1F" w14:textId="77777777" w:rsidR="00CC4AB0" w:rsidRPr="000C520B" w:rsidRDefault="00CC4AB0" w:rsidP="008E1C42">
      <w:pPr>
        <w:pStyle w:val="21"/>
      </w:pPr>
      <w:bookmarkStart w:id="95" w:name="_Toc80160980"/>
      <w:r w:rsidRPr="000C520B">
        <w:t>Требования к контролю, хранению, обновлению и восстановлению данных</w:t>
      </w:r>
      <w:bookmarkEnd w:id="95"/>
    </w:p>
    <w:p w14:paraId="498D6CA4" w14:textId="77777777" w:rsidR="00CC4AB0" w:rsidRPr="008E1C42" w:rsidRDefault="00CC4AB0" w:rsidP="008E1C42">
      <w:pPr>
        <w:spacing w:before="240" w:line="288" w:lineRule="auto"/>
        <w:rPr>
          <w:sz w:val="24"/>
          <w:szCs w:val="24"/>
          <w:lang w:val="ru-RU"/>
        </w:rPr>
      </w:pPr>
      <w:r w:rsidRPr="008E1C42">
        <w:rPr>
          <w:sz w:val="24"/>
          <w:szCs w:val="24"/>
          <w:lang w:val="ru-RU"/>
        </w:rPr>
        <w:t>Контроль над операциями хранения, обновления и восстановления данных осуществляется эксплуатационным персоналом И</w:t>
      </w:r>
      <w:r w:rsidRPr="008E1C42">
        <w:rPr>
          <w:snapToGrid w:val="0"/>
          <w:sz w:val="24"/>
          <w:szCs w:val="24"/>
          <w:lang w:val="ru-RU"/>
        </w:rPr>
        <w:t xml:space="preserve">С </w:t>
      </w:r>
      <w:r w:rsidRPr="008E1C42">
        <w:rPr>
          <w:sz w:val="24"/>
          <w:szCs w:val="24"/>
          <w:lang w:val="ru-RU"/>
        </w:rPr>
        <w:t>в соответствии с требованиями:</w:t>
      </w:r>
    </w:p>
    <w:p w14:paraId="518DBA20" w14:textId="77777777" w:rsidR="00AD1038" w:rsidRPr="008E1C42" w:rsidRDefault="00CC4AB0" w:rsidP="008E1C42">
      <w:pPr>
        <w:spacing w:line="288" w:lineRule="auto"/>
        <w:jc w:val="right"/>
        <w:rPr>
          <w:sz w:val="24"/>
          <w:szCs w:val="24"/>
          <w:lang w:val="ru-RU"/>
        </w:rPr>
      </w:pPr>
      <w:r w:rsidRPr="008E1C42">
        <w:rPr>
          <w:sz w:val="24"/>
          <w:szCs w:val="24"/>
          <w:lang w:val="ru-RU"/>
        </w:rPr>
        <w:t xml:space="preserve">Таблица </w:t>
      </w:r>
      <w:r w:rsidRPr="008E1C42">
        <w:rPr>
          <w:sz w:val="24"/>
          <w:szCs w:val="24"/>
        </w:rPr>
        <w:fldChar w:fldCharType="begin"/>
      </w:r>
      <w:r w:rsidRPr="008E1C42">
        <w:rPr>
          <w:sz w:val="24"/>
          <w:szCs w:val="24"/>
          <w:lang w:val="ru-RU"/>
        </w:rPr>
        <w:instrText xml:space="preserve"> </w:instrText>
      </w:r>
      <w:r w:rsidRPr="008E1C42">
        <w:rPr>
          <w:sz w:val="24"/>
          <w:szCs w:val="24"/>
        </w:rPr>
        <w:instrText>SEQ</w:instrText>
      </w:r>
      <w:r w:rsidRPr="008E1C42">
        <w:rPr>
          <w:sz w:val="24"/>
          <w:szCs w:val="24"/>
          <w:lang w:val="ru-RU"/>
        </w:rPr>
        <w:instrText xml:space="preserve"> Таблица \* </w:instrText>
      </w:r>
      <w:r w:rsidRPr="008E1C42">
        <w:rPr>
          <w:sz w:val="24"/>
          <w:szCs w:val="24"/>
        </w:rPr>
        <w:instrText>ARABIC</w:instrText>
      </w:r>
      <w:r w:rsidRPr="008E1C42">
        <w:rPr>
          <w:sz w:val="24"/>
          <w:szCs w:val="24"/>
          <w:lang w:val="ru-RU"/>
        </w:rPr>
        <w:instrText xml:space="preserve"> </w:instrText>
      </w:r>
      <w:r w:rsidRPr="008E1C42">
        <w:rPr>
          <w:sz w:val="24"/>
          <w:szCs w:val="24"/>
        </w:rPr>
        <w:fldChar w:fldCharType="separate"/>
      </w:r>
      <w:r w:rsidR="00CE6351" w:rsidRPr="00F10AEA">
        <w:rPr>
          <w:noProof/>
          <w:sz w:val="24"/>
          <w:szCs w:val="24"/>
          <w:lang w:val="ru-RU"/>
        </w:rPr>
        <w:t>3</w:t>
      </w:r>
      <w:r w:rsidRPr="008E1C42">
        <w:rPr>
          <w:sz w:val="24"/>
          <w:szCs w:val="24"/>
        </w:rPr>
        <w:fldChar w:fldCharType="end"/>
      </w:r>
    </w:p>
    <w:p w14:paraId="452A42B4" w14:textId="77777777" w:rsidR="00CC4AB0" w:rsidRPr="00442798" w:rsidRDefault="00CC4AB0" w:rsidP="00442798">
      <w:pPr>
        <w:spacing w:line="288" w:lineRule="auto"/>
        <w:ind w:firstLine="0"/>
        <w:jc w:val="center"/>
        <w:rPr>
          <w:b/>
          <w:sz w:val="24"/>
          <w:szCs w:val="24"/>
          <w:lang w:val="ru-RU"/>
        </w:rPr>
      </w:pPr>
      <w:r w:rsidRPr="00442798">
        <w:rPr>
          <w:b/>
          <w:sz w:val="24"/>
          <w:szCs w:val="24"/>
          <w:lang w:val="ru-RU"/>
        </w:rPr>
        <w:t>Требования к контролю, обновлению и восстановлению данных</w:t>
      </w:r>
    </w:p>
    <w:p w14:paraId="014DCE82" w14:textId="77777777" w:rsidR="00AD1038" w:rsidRPr="008E1C42" w:rsidRDefault="00AD1038" w:rsidP="008E1C42">
      <w:pPr>
        <w:spacing w:line="288" w:lineRule="auto"/>
        <w:rPr>
          <w:sz w:val="24"/>
          <w:szCs w:val="24"/>
          <w:lang w:val="ru-RU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6662"/>
      </w:tblGrid>
      <w:tr w:rsidR="000C520B" w:rsidRPr="008E1C42" w14:paraId="48BAB4B3" w14:textId="77777777">
        <w:trPr>
          <w:tblHeader/>
        </w:trPr>
        <w:tc>
          <w:tcPr>
            <w:tcW w:w="2977" w:type="dxa"/>
          </w:tcPr>
          <w:p w14:paraId="20F7FFE9" w14:textId="77777777" w:rsidR="00CC4AB0" w:rsidRPr="008E1C42" w:rsidRDefault="00CC4AB0" w:rsidP="008E1C42">
            <w:pPr>
              <w:pStyle w:val="af2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Вид требований</w:t>
            </w:r>
          </w:p>
        </w:tc>
        <w:tc>
          <w:tcPr>
            <w:tcW w:w="6662" w:type="dxa"/>
          </w:tcPr>
          <w:p w14:paraId="65214757" w14:textId="77777777" w:rsidR="00CC4AB0" w:rsidRPr="008E1C42" w:rsidRDefault="00CC4AB0" w:rsidP="008E1C42">
            <w:pPr>
              <w:pStyle w:val="af2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 xml:space="preserve">Требования </w:t>
            </w:r>
          </w:p>
        </w:tc>
      </w:tr>
      <w:tr w:rsidR="000C520B" w:rsidRPr="00AF2C93" w14:paraId="449911B4" w14:textId="77777777">
        <w:tc>
          <w:tcPr>
            <w:tcW w:w="2977" w:type="dxa"/>
          </w:tcPr>
          <w:p w14:paraId="3DB32253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Требования к контролю данных</w:t>
            </w:r>
          </w:p>
        </w:tc>
        <w:tc>
          <w:tcPr>
            <w:tcW w:w="6662" w:type="dxa"/>
          </w:tcPr>
          <w:p w14:paraId="1C38A831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Контроль логической и физической целостности данных должен осуществляться СУБД в автоматическом режиме, а также эксплуатационным персоналом И</w:t>
            </w:r>
            <w:r w:rsidRPr="008E1C42">
              <w:rPr>
                <w:snapToGrid w:val="0"/>
                <w:color w:val="auto"/>
                <w:sz w:val="24"/>
                <w:szCs w:val="24"/>
              </w:rPr>
              <w:t xml:space="preserve">С </w:t>
            </w:r>
          </w:p>
        </w:tc>
      </w:tr>
      <w:tr w:rsidR="000C520B" w:rsidRPr="00AF2C93" w14:paraId="7A1C5491" w14:textId="77777777">
        <w:tc>
          <w:tcPr>
            <w:tcW w:w="2977" w:type="dxa"/>
          </w:tcPr>
          <w:p w14:paraId="3F48FF2E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 xml:space="preserve">Требования к хранению данных </w:t>
            </w:r>
          </w:p>
        </w:tc>
        <w:tc>
          <w:tcPr>
            <w:tcW w:w="6662" w:type="dxa"/>
          </w:tcPr>
          <w:p w14:paraId="6E726AEA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 xml:space="preserve">Требования к хранению данных приведены в разделе </w:t>
            </w:r>
            <w:r w:rsidRPr="008E1C42">
              <w:rPr>
                <w:color w:val="auto"/>
                <w:sz w:val="24"/>
                <w:szCs w:val="24"/>
              </w:rPr>
              <w:fldChar w:fldCharType="begin"/>
            </w:r>
            <w:r w:rsidRPr="008E1C42">
              <w:rPr>
                <w:color w:val="auto"/>
                <w:sz w:val="24"/>
                <w:szCs w:val="24"/>
              </w:rPr>
              <w:instrText xml:space="preserve"> REF _Ref38075517 \n \h  \* MERGEFORMAT </w:instrText>
            </w:r>
            <w:r w:rsidRPr="008E1C42">
              <w:rPr>
                <w:color w:val="auto"/>
                <w:sz w:val="24"/>
                <w:szCs w:val="24"/>
              </w:rPr>
            </w:r>
            <w:r w:rsidRPr="008E1C42">
              <w:rPr>
                <w:color w:val="auto"/>
                <w:sz w:val="24"/>
                <w:szCs w:val="24"/>
              </w:rPr>
              <w:fldChar w:fldCharType="separate"/>
            </w:r>
            <w:r w:rsidR="00CE6351">
              <w:rPr>
                <w:color w:val="auto"/>
                <w:sz w:val="24"/>
                <w:szCs w:val="24"/>
              </w:rPr>
              <w:t>5.1</w:t>
            </w:r>
            <w:r w:rsidRPr="008E1C42">
              <w:rPr>
                <w:color w:val="auto"/>
                <w:sz w:val="24"/>
                <w:szCs w:val="24"/>
              </w:rPr>
              <w:fldChar w:fldCharType="end"/>
            </w:r>
            <w:r w:rsidRPr="008E1C42">
              <w:rPr>
                <w:color w:val="auto"/>
                <w:sz w:val="24"/>
                <w:szCs w:val="24"/>
              </w:rPr>
              <w:t>;</w:t>
            </w:r>
          </w:p>
          <w:p w14:paraId="367C7FBB" w14:textId="2854A4D1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Эксплуатационный персонал И</w:t>
            </w:r>
            <w:r w:rsidRPr="008E1C42">
              <w:rPr>
                <w:snapToGrid w:val="0"/>
                <w:color w:val="auto"/>
                <w:sz w:val="24"/>
                <w:szCs w:val="24"/>
              </w:rPr>
              <w:t xml:space="preserve">С </w:t>
            </w:r>
            <w:r w:rsidRPr="008E1C42">
              <w:rPr>
                <w:color w:val="auto"/>
                <w:sz w:val="24"/>
                <w:szCs w:val="24"/>
              </w:rPr>
              <w:t xml:space="preserve">должен обеспечить хранение такого количества резервных копий баз данных, которое позволит восстановить данные за </w:t>
            </w:r>
            <w:r w:rsidR="008E1C42" w:rsidRPr="008E1C42">
              <w:rPr>
                <w:color w:val="auto"/>
                <w:sz w:val="24"/>
                <w:szCs w:val="24"/>
              </w:rPr>
              <w:t>любой период</w:t>
            </w:r>
            <w:r w:rsidRPr="008E1C42">
              <w:rPr>
                <w:color w:val="auto"/>
                <w:sz w:val="24"/>
                <w:szCs w:val="24"/>
              </w:rPr>
              <w:t>;</w:t>
            </w:r>
          </w:p>
          <w:p w14:paraId="613CF1FD" w14:textId="79281276" w:rsidR="00CC4AB0" w:rsidRPr="008E1C42" w:rsidRDefault="00CC4AB0" w:rsidP="00442798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lastRenderedPageBreak/>
              <w:t>Эксплуатационный персонал И</w:t>
            </w:r>
            <w:r w:rsidRPr="008E1C42">
              <w:rPr>
                <w:snapToGrid w:val="0"/>
                <w:color w:val="auto"/>
                <w:sz w:val="24"/>
                <w:szCs w:val="24"/>
              </w:rPr>
              <w:t xml:space="preserve">С </w:t>
            </w:r>
            <w:r w:rsidRPr="008E1C42">
              <w:rPr>
                <w:color w:val="auto"/>
                <w:sz w:val="24"/>
                <w:szCs w:val="24"/>
              </w:rPr>
              <w:t>должен обеспечить хранение и доступ к базам, в которых хранятся данные прошлых лет, с целью их использования</w:t>
            </w:r>
            <w:r w:rsidR="00442798">
              <w:rPr>
                <w:color w:val="auto"/>
                <w:sz w:val="24"/>
                <w:szCs w:val="24"/>
              </w:rPr>
              <w:t xml:space="preserve">, например, для финансового </w:t>
            </w:r>
            <w:r w:rsidRPr="008E1C42">
              <w:rPr>
                <w:color w:val="auto"/>
                <w:sz w:val="24"/>
                <w:szCs w:val="24"/>
              </w:rPr>
              <w:t>анализа</w:t>
            </w:r>
            <w:r w:rsidR="00442798">
              <w:rPr>
                <w:color w:val="auto"/>
                <w:sz w:val="24"/>
                <w:szCs w:val="24"/>
              </w:rPr>
              <w:t xml:space="preserve"> </w:t>
            </w:r>
          </w:p>
        </w:tc>
      </w:tr>
      <w:tr w:rsidR="000C520B" w:rsidRPr="00AF2C93" w14:paraId="0E47A991" w14:textId="77777777">
        <w:tc>
          <w:tcPr>
            <w:tcW w:w="2977" w:type="dxa"/>
          </w:tcPr>
          <w:p w14:paraId="2BE540D4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Требования к обновлению данных</w:t>
            </w:r>
          </w:p>
        </w:tc>
        <w:tc>
          <w:tcPr>
            <w:tcW w:w="6662" w:type="dxa"/>
          </w:tcPr>
          <w:p w14:paraId="14F4CC20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Обновление данных должно выполняться пользователями И</w:t>
            </w:r>
            <w:r w:rsidRPr="008E1C42">
              <w:rPr>
                <w:snapToGrid w:val="0"/>
                <w:color w:val="auto"/>
                <w:sz w:val="24"/>
                <w:szCs w:val="24"/>
              </w:rPr>
              <w:t xml:space="preserve">С </w:t>
            </w:r>
            <w:r w:rsidRPr="008E1C42">
              <w:rPr>
                <w:color w:val="auto"/>
                <w:sz w:val="24"/>
                <w:szCs w:val="24"/>
              </w:rPr>
              <w:t>в процессе их работы с приложениями ИС</w:t>
            </w:r>
          </w:p>
        </w:tc>
      </w:tr>
      <w:tr w:rsidR="00CC4AB0" w:rsidRPr="008E1C42" w14:paraId="19B60A65" w14:textId="77777777">
        <w:tc>
          <w:tcPr>
            <w:tcW w:w="2977" w:type="dxa"/>
          </w:tcPr>
          <w:p w14:paraId="6E40CD28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Требования к восстановлению данных</w:t>
            </w:r>
          </w:p>
        </w:tc>
        <w:tc>
          <w:tcPr>
            <w:tcW w:w="6662" w:type="dxa"/>
          </w:tcPr>
          <w:p w14:paraId="470B5B30" w14:textId="77777777" w:rsidR="00CC4AB0" w:rsidRPr="008E1C42" w:rsidRDefault="00CC4AB0" w:rsidP="008E1C42">
            <w:pPr>
              <w:pStyle w:val="af1"/>
              <w:spacing w:line="288" w:lineRule="auto"/>
              <w:rPr>
                <w:color w:val="auto"/>
                <w:sz w:val="24"/>
                <w:szCs w:val="24"/>
              </w:rPr>
            </w:pPr>
            <w:r w:rsidRPr="008E1C42">
              <w:rPr>
                <w:color w:val="auto"/>
                <w:sz w:val="24"/>
                <w:szCs w:val="24"/>
              </w:rPr>
              <w:t>Восстановление данных в случае их повреждения (в результате логической / физической ошибки) должно выполняться эксплуатационным персоналом ИС «вручную» (из резервной копии, созданной штатными средствами СУБД)</w:t>
            </w:r>
          </w:p>
        </w:tc>
      </w:tr>
    </w:tbl>
    <w:p w14:paraId="77B982E1" w14:textId="77777777" w:rsidR="004A0802" w:rsidRPr="000C520B" w:rsidRDefault="004A0802" w:rsidP="004A0802">
      <w:pPr>
        <w:rPr>
          <w:lang w:val="ru-RU"/>
        </w:rPr>
      </w:pPr>
      <w:bookmarkStart w:id="96" w:name="_Toc132430279"/>
    </w:p>
    <w:p w14:paraId="22DEE8CD" w14:textId="066BC0DC" w:rsidR="004A0802" w:rsidRPr="000C520B" w:rsidRDefault="004A0802" w:rsidP="004A0802">
      <w:pPr>
        <w:rPr>
          <w:sz w:val="2"/>
          <w:lang w:val="ru-RU"/>
        </w:rPr>
      </w:pPr>
    </w:p>
    <w:bookmarkEnd w:id="96"/>
    <w:p w14:paraId="17792E5D" w14:textId="10805921" w:rsidR="00CC4AB0" w:rsidRPr="00E72B2F" w:rsidRDefault="00CC4AB0" w:rsidP="00515A1A">
      <w:pPr>
        <w:rPr>
          <w:sz w:val="2"/>
          <w:szCs w:val="2"/>
          <w:lang w:val="ru-RU"/>
        </w:rPr>
      </w:pPr>
    </w:p>
    <w:p w14:paraId="1EF45E82" w14:textId="77777777" w:rsidR="00CC4AB0" w:rsidRPr="000C520B" w:rsidRDefault="00CC4AB0" w:rsidP="00E91E5A">
      <w:pPr>
        <w:pStyle w:val="10"/>
        <w:rPr>
          <w:lang w:val="ru-RU"/>
        </w:rPr>
      </w:pPr>
      <w:bookmarkStart w:id="97" w:name="_Ref130788653"/>
      <w:bookmarkStart w:id="98" w:name="_Ref130788659"/>
      <w:bookmarkStart w:id="99" w:name="_Toc132430280"/>
      <w:bookmarkStart w:id="100" w:name="_Toc80160981"/>
      <w:r w:rsidRPr="000C520B">
        <w:rPr>
          <w:lang w:val="ru-RU"/>
        </w:rPr>
        <w:t>Требования к персоналу</w:t>
      </w:r>
      <w:bookmarkEnd w:id="97"/>
      <w:bookmarkEnd w:id="98"/>
      <w:bookmarkEnd w:id="99"/>
      <w:bookmarkEnd w:id="100"/>
    </w:p>
    <w:p w14:paraId="1FDA67F6" w14:textId="77777777" w:rsidR="00CC4AB0" w:rsidRPr="0051681E" w:rsidRDefault="00CC4AB0" w:rsidP="0051681E">
      <w:pPr>
        <w:spacing w:line="288" w:lineRule="auto"/>
        <w:rPr>
          <w:sz w:val="24"/>
          <w:szCs w:val="24"/>
          <w:lang w:val="ru-RU"/>
        </w:rPr>
      </w:pPr>
      <w:r w:rsidRPr="0051681E">
        <w:rPr>
          <w:sz w:val="24"/>
          <w:szCs w:val="24"/>
          <w:lang w:val="ru-RU"/>
        </w:rPr>
        <w:t>Персонал ИС должен состоять из пользователей системы и эксплуатационного персонала.</w:t>
      </w:r>
    </w:p>
    <w:p w14:paraId="18D30DD4" w14:textId="77777777" w:rsidR="00CC4AB0" w:rsidRPr="000C520B" w:rsidRDefault="00CC4AB0" w:rsidP="008E1C42">
      <w:pPr>
        <w:pStyle w:val="21"/>
      </w:pPr>
      <w:bookmarkStart w:id="101" w:name="_Toc132430281"/>
      <w:bookmarkStart w:id="102" w:name="_Toc80160982"/>
      <w:r w:rsidRPr="000C520B">
        <w:t>Структура пользователей ИС</w:t>
      </w:r>
      <w:bookmarkEnd w:id="101"/>
      <w:bookmarkEnd w:id="102"/>
    </w:p>
    <w:p w14:paraId="73C64019" w14:textId="77777777" w:rsidR="00CC4AB0" w:rsidRPr="0051681E" w:rsidRDefault="00CC4AB0" w:rsidP="0051681E">
      <w:pPr>
        <w:spacing w:line="288" w:lineRule="auto"/>
        <w:rPr>
          <w:sz w:val="24"/>
          <w:szCs w:val="24"/>
          <w:lang w:val="ru-RU"/>
        </w:rPr>
      </w:pPr>
      <w:r w:rsidRPr="0051681E">
        <w:rPr>
          <w:sz w:val="24"/>
          <w:szCs w:val="24"/>
          <w:lang w:val="ru-RU"/>
        </w:rPr>
        <w:t>Среди пользователей консультантами по результатам тестовой эксплуатации должны быть выделены ключевые пользователи, которые закрепляются за определенной группой конечных пользователей. Ключевые пользователи должны помогать пользователям в решении возникших проблем, если данные проблемы можно решить, не обращаясь к консультантам.</w:t>
      </w:r>
    </w:p>
    <w:p w14:paraId="1796073B" w14:textId="77777777" w:rsidR="00CC4AB0" w:rsidRPr="000C520B" w:rsidRDefault="00CC4AB0" w:rsidP="008E1C42">
      <w:pPr>
        <w:pStyle w:val="21"/>
      </w:pPr>
      <w:bookmarkStart w:id="103" w:name="_Ref38686308"/>
      <w:bookmarkStart w:id="104" w:name="_Ref130788953"/>
      <w:bookmarkStart w:id="105" w:name="_Toc132430282"/>
      <w:bookmarkStart w:id="106" w:name="_Toc80160983"/>
      <w:r w:rsidRPr="000C520B">
        <w:t xml:space="preserve">Структура обслуживающего персонала </w:t>
      </w:r>
      <w:bookmarkEnd w:id="103"/>
      <w:r w:rsidRPr="000C520B">
        <w:t>ИС</w:t>
      </w:r>
      <w:bookmarkEnd w:id="104"/>
      <w:bookmarkEnd w:id="105"/>
      <w:bookmarkEnd w:id="106"/>
    </w:p>
    <w:p w14:paraId="71A0178E" w14:textId="77777777" w:rsidR="00CC4AB0" w:rsidRPr="0051681E" w:rsidRDefault="00CC4AB0" w:rsidP="0051681E">
      <w:pPr>
        <w:spacing w:line="288" w:lineRule="auto"/>
        <w:rPr>
          <w:sz w:val="24"/>
          <w:szCs w:val="24"/>
          <w:lang w:val="ru-RU"/>
        </w:rPr>
      </w:pPr>
      <w:bookmarkStart w:id="107" w:name="_Ref38074837"/>
      <w:r w:rsidRPr="0051681E">
        <w:rPr>
          <w:sz w:val="24"/>
          <w:szCs w:val="24"/>
          <w:lang w:val="ru-RU"/>
        </w:rPr>
        <w:t>Эксплуатационный персонал ИС должен выполнять работы по обслуживанию системы на всем протяжении ее жизненного цикла, обеспечению системы восполняемыми ресурсами и управлению информационными ресурсами системы.</w:t>
      </w:r>
    </w:p>
    <w:p w14:paraId="25B49A79" w14:textId="77777777" w:rsidR="00CC4AB0" w:rsidRPr="0051681E" w:rsidRDefault="00CC4AB0" w:rsidP="0051681E">
      <w:pPr>
        <w:spacing w:line="288" w:lineRule="auto"/>
        <w:rPr>
          <w:sz w:val="24"/>
          <w:szCs w:val="24"/>
          <w:lang w:val="ru-RU"/>
        </w:rPr>
      </w:pPr>
      <w:r w:rsidRPr="0051681E">
        <w:rPr>
          <w:sz w:val="24"/>
          <w:szCs w:val="24"/>
          <w:lang w:val="ru-RU"/>
        </w:rPr>
        <w:t>Структура эксплуатационного персонала:</w:t>
      </w:r>
    </w:p>
    <w:p w14:paraId="1C96DF6A" w14:textId="77777777" w:rsidR="00CC4AB0" w:rsidRPr="000C520B" w:rsidRDefault="00CC4AB0" w:rsidP="00CC4AB0">
      <w:pPr>
        <w:jc w:val="center"/>
        <w:rPr>
          <w:lang w:val="ru-RU"/>
        </w:rPr>
      </w:pPr>
    </w:p>
    <w:p w14:paraId="6305959C" w14:textId="77777777" w:rsidR="00CC4AB0" w:rsidRPr="000C520B" w:rsidRDefault="00CC4AB0" w:rsidP="00700D02">
      <w:pPr>
        <w:ind w:firstLine="0"/>
        <w:jc w:val="left"/>
        <w:rPr>
          <w:lang w:val="ru-RU"/>
        </w:rPr>
      </w:pPr>
      <w:r w:rsidRPr="000C520B">
        <w:object w:dxaOrig="7769" w:dyaOrig="4383" w14:anchorId="48E06D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273.35pt" o:ole="">
            <v:imagedata r:id="rId26" o:title=""/>
          </v:shape>
          <o:OLEObject Type="Embed" ProgID="Visio.Drawing.11" ShapeID="_x0000_i1025" DrawAspect="Content" ObjectID="_1690775669" r:id="rId27"/>
        </w:object>
      </w:r>
    </w:p>
    <w:p w14:paraId="68497309" w14:textId="2641FEE1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В том числе по распределению обязанностей между </w:t>
      </w:r>
      <w:r w:rsidR="0011258E">
        <w:rPr>
          <w:sz w:val="24"/>
          <w:szCs w:val="24"/>
          <w:lang w:val="ru-RU"/>
        </w:rPr>
        <w:t xml:space="preserve">Заявителем </w:t>
      </w:r>
      <w:r w:rsidRPr="00121C58">
        <w:rPr>
          <w:sz w:val="24"/>
          <w:szCs w:val="24"/>
          <w:lang w:val="ru-RU"/>
        </w:rPr>
        <w:t>и Исполнителем:</w:t>
      </w:r>
    </w:p>
    <w:p w14:paraId="7817FF65" w14:textId="1DCCAA48" w:rsidR="00CC4AB0" w:rsidRPr="00121C58" w:rsidRDefault="00CC4AB0" w:rsidP="001223C8">
      <w:pPr>
        <w:pStyle w:val="affb"/>
        <w:numPr>
          <w:ilvl w:val="0"/>
          <w:numId w:val="37"/>
        </w:numPr>
        <w:spacing w:line="288" w:lineRule="auto"/>
      </w:pPr>
      <w:r w:rsidRPr="00121C58">
        <w:t xml:space="preserve">Группа внедрения </w:t>
      </w:r>
      <w:r w:rsidRPr="00121C58">
        <w:tab/>
      </w:r>
      <w:r w:rsidRPr="00121C58">
        <w:tab/>
      </w:r>
      <w:r w:rsidRPr="00121C58">
        <w:tab/>
      </w:r>
      <w:r w:rsidRPr="00121C58">
        <w:tab/>
      </w:r>
      <w:r w:rsidR="00121C58">
        <w:tab/>
      </w:r>
      <w:r w:rsidRPr="00121C58">
        <w:t>– Исполнитель</w:t>
      </w:r>
    </w:p>
    <w:p w14:paraId="4BADBCD4" w14:textId="7D2F9381" w:rsidR="00CC4AB0" w:rsidRPr="00121C58" w:rsidRDefault="00CC4AB0" w:rsidP="001223C8">
      <w:pPr>
        <w:pStyle w:val="affb"/>
        <w:numPr>
          <w:ilvl w:val="0"/>
          <w:numId w:val="37"/>
        </w:numPr>
        <w:spacing w:line="288" w:lineRule="auto"/>
      </w:pPr>
      <w:r w:rsidRPr="00121C58">
        <w:t xml:space="preserve">Группа программного обеспечения </w:t>
      </w:r>
      <w:r w:rsidRPr="00121C58">
        <w:tab/>
      </w:r>
      <w:r w:rsidRPr="00121C58">
        <w:tab/>
        <w:t xml:space="preserve">– </w:t>
      </w:r>
      <w:r w:rsidR="0051681E" w:rsidRPr="00121C58">
        <w:t xml:space="preserve">Исполнитель </w:t>
      </w:r>
    </w:p>
    <w:p w14:paraId="6331E3A9" w14:textId="73A1313C" w:rsidR="00CC4AB0" w:rsidRPr="00121C58" w:rsidRDefault="00CC4AB0" w:rsidP="001223C8">
      <w:pPr>
        <w:pStyle w:val="affb"/>
        <w:numPr>
          <w:ilvl w:val="0"/>
          <w:numId w:val="37"/>
        </w:numPr>
        <w:spacing w:line="288" w:lineRule="auto"/>
      </w:pPr>
      <w:r w:rsidRPr="00121C58">
        <w:t xml:space="preserve">Группа информационного обеспечения </w:t>
      </w:r>
      <w:r w:rsidRPr="00121C58">
        <w:tab/>
      </w:r>
      <w:r w:rsidR="0051681E" w:rsidRPr="00121C58">
        <w:tab/>
      </w:r>
      <w:r w:rsidRPr="00121C58">
        <w:t xml:space="preserve">– </w:t>
      </w:r>
      <w:r w:rsidR="0011258E">
        <w:t>Заявителя</w:t>
      </w:r>
    </w:p>
    <w:p w14:paraId="0BF7B1A6" w14:textId="77F59C8D" w:rsidR="00CC4AB0" w:rsidRPr="00121C58" w:rsidRDefault="00CC4AB0" w:rsidP="001223C8">
      <w:pPr>
        <w:pStyle w:val="affb"/>
        <w:numPr>
          <w:ilvl w:val="0"/>
          <w:numId w:val="37"/>
        </w:numPr>
        <w:spacing w:line="288" w:lineRule="auto"/>
      </w:pPr>
      <w:r w:rsidRPr="00121C58">
        <w:t xml:space="preserve">Группа технического обеспечения </w:t>
      </w:r>
      <w:r w:rsidRPr="00121C58">
        <w:tab/>
      </w:r>
      <w:r w:rsidRPr="00121C58">
        <w:tab/>
        <w:t xml:space="preserve">– </w:t>
      </w:r>
      <w:r w:rsidR="0011258E">
        <w:t>Заявителя</w:t>
      </w:r>
    </w:p>
    <w:p w14:paraId="3866EC52" w14:textId="77777777" w:rsidR="00CC4AB0" w:rsidRPr="000C520B" w:rsidRDefault="00CC4AB0" w:rsidP="00CC4AB0">
      <w:pPr>
        <w:jc w:val="center"/>
        <w:rPr>
          <w:lang w:val="ru-RU"/>
        </w:rPr>
      </w:pPr>
    </w:p>
    <w:p w14:paraId="5F84D669" w14:textId="5703EC67" w:rsidR="00CC4AB0" w:rsidRPr="000C520B" w:rsidRDefault="00CC4AB0" w:rsidP="008E1C42">
      <w:pPr>
        <w:pStyle w:val="21"/>
      </w:pPr>
      <w:bookmarkStart w:id="108" w:name="_Toc132430283"/>
      <w:bookmarkStart w:id="109" w:name="_Toc80160984"/>
      <w:r w:rsidRPr="000C520B">
        <w:t>Требования к квалификации пользователей</w:t>
      </w:r>
      <w:bookmarkEnd w:id="107"/>
      <w:bookmarkEnd w:id="108"/>
      <w:bookmarkEnd w:id="109"/>
    </w:p>
    <w:p w14:paraId="3F212DD4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Для успешного выполнения функций, определенных регламентом, пользователи должны пройти соответствующее обучение на стадиях «Развертывание и подготовка системы для тестовой эксплуатации» и «Тестовая эксплуатация». На момент ввода в действие квалификация персонала должна быть достаточной для начала проведения испытаний ИС согласно документу «Программа и методика испытаний».</w:t>
      </w:r>
    </w:p>
    <w:p w14:paraId="0C5A29FF" w14:textId="164B033E" w:rsidR="007B031B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Минимальный уровень пользователя системы должен быть достаточным для свободного владения базовой функциональностью </w:t>
      </w:r>
      <w:r w:rsidR="007B031B" w:rsidRPr="00121C58">
        <w:rPr>
          <w:sz w:val="24"/>
          <w:szCs w:val="24"/>
          <w:lang w:val="ru-RU"/>
        </w:rPr>
        <w:t>системы</w:t>
      </w:r>
      <w:r w:rsidRPr="00121C58">
        <w:rPr>
          <w:sz w:val="24"/>
          <w:szCs w:val="24"/>
          <w:lang w:val="ru-RU"/>
        </w:rPr>
        <w:t xml:space="preserve"> согласно </w:t>
      </w:r>
      <w:r w:rsidR="007B031B" w:rsidRPr="00121C58">
        <w:rPr>
          <w:sz w:val="24"/>
          <w:szCs w:val="24"/>
          <w:lang w:val="ru-RU"/>
        </w:rPr>
        <w:t>«Руководству пользователя».</w:t>
      </w:r>
    </w:p>
    <w:p w14:paraId="2D458EC9" w14:textId="58BD05ED" w:rsidR="00CC4AB0" w:rsidRPr="00121C58" w:rsidRDefault="007B031B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 </w:t>
      </w:r>
      <w:r w:rsidR="00CC4AB0" w:rsidRPr="00121C58">
        <w:rPr>
          <w:sz w:val="24"/>
          <w:szCs w:val="24"/>
          <w:lang w:val="ru-RU"/>
        </w:rPr>
        <w:t>Решения по привязке существующей организационной структуры к структуре персонала ИС (распределение сотрудников предприятия по ролям) должны быть выполнены на стадии «Подготовка технического проекта». При расширении или замене состава пользователей сотрудниками, которые ранее в число пользователей не входили, требуется предварительно провести их обучение. В противном случае сотрудники не должны допускаться к работе в ИС.</w:t>
      </w:r>
    </w:p>
    <w:p w14:paraId="6BB9C269" w14:textId="77777777" w:rsidR="00F97D1A" w:rsidRPr="00F97D1A" w:rsidRDefault="00F97D1A" w:rsidP="00F97D1A">
      <w:pPr>
        <w:rPr>
          <w:lang w:val="ru-RU"/>
        </w:rPr>
      </w:pPr>
    </w:p>
    <w:p w14:paraId="4D9CEF7C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br w:type="page"/>
      </w:r>
    </w:p>
    <w:p w14:paraId="189C3719" w14:textId="77777777" w:rsidR="00CC4AB0" w:rsidRPr="000C520B" w:rsidRDefault="00CC4AB0" w:rsidP="00E91E5A">
      <w:pPr>
        <w:pStyle w:val="10"/>
        <w:rPr>
          <w:lang w:val="ru-RU"/>
        </w:rPr>
      </w:pPr>
      <w:bookmarkStart w:id="110" w:name="_Ref38074349"/>
      <w:bookmarkStart w:id="111" w:name="_Toc132430284"/>
      <w:bookmarkStart w:id="112" w:name="_Toc80160985"/>
      <w:r w:rsidRPr="000C520B">
        <w:rPr>
          <w:lang w:val="ru-RU"/>
        </w:rPr>
        <w:lastRenderedPageBreak/>
        <w:t>Требования к регламенту</w:t>
      </w:r>
      <w:bookmarkEnd w:id="110"/>
      <w:bookmarkEnd w:id="111"/>
      <w:bookmarkEnd w:id="112"/>
    </w:p>
    <w:p w14:paraId="3BFA85C3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Регламент системы определяется совокупностью организационно-методических и эксплуатационных документов, поставляемых вместе с системой.</w:t>
      </w:r>
    </w:p>
    <w:p w14:paraId="14EA4EDA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Все регламентирующие документы являются элементами ИС, непосредственно входящими в ее состав. Регламент системы описывает правила ее эффективного использования. Анализ достижения целей проекта может быть корректным только в случае использования ИС в соответствии с регламентом.</w:t>
      </w:r>
    </w:p>
    <w:p w14:paraId="7BDFBFD5" w14:textId="134BA221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Переданная </w:t>
      </w:r>
      <w:r w:rsidR="0011258E">
        <w:rPr>
          <w:sz w:val="24"/>
          <w:szCs w:val="24"/>
          <w:lang w:val="ru-RU"/>
        </w:rPr>
        <w:t>Заявителю</w:t>
      </w:r>
      <w:r w:rsidRPr="00121C58">
        <w:rPr>
          <w:sz w:val="24"/>
          <w:szCs w:val="24"/>
          <w:lang w:val="ru-RU"/>
        </w:rPr>
        <w:t xml:space="preserve"> регламентная документация обязательна к применению с даты, указанной в соответствующих документах.</w:t>
      </w:r>
    </w:p>
    <w:p w14:paraId="51CF48E3" w14:textId="77777777" w:rsidR="00CC4AB0" w:rsidRPr="000C520B" w:rsidRDefault="00CC4AB0" w:rsidP="008E1C42">
      <w:pPr>
        <w:pStyle w:val="21"/>
      </w:pPr>
      <w:bookmarkStart w:id="113" w:name="_Ref38072441"/>
      <w:bookmarkStart w:id="114" w:name="_Toc132430285"/>
      <w:bookmarkStart w:id="115" w:name="_Toc80160986"/>
      <w:r w:rsidRPr="000C520B">
        <w:t>Требования к составу организационно-методических документов</w:t>
      </w:r>
      <w:bookmarkEnd w:id="113"/>
      <w:bookmarkEnd w:id="114"/>
      <w:bookmarkEnd w:id="115"/>
    </w:p>
    <w:p w14:paraId="182C05B5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bookmarkStart w:id="116" w:name="_Ref38075429"/>
      <w:r w:rsidRPr="00121C58">
        <w:rPr>
          <w:sz w:val="24"/>
          <w:szCs w:val="24"/>
          <w:lang w:val="ru-RU"/>
        </w:rPr>
        <w:t>Совокупность организационно-методических документов состоит из документов организационно-методического обеспечения работы ИС и организационно-распорядительных документов ИС.</w:t>
      </w:r>
    </w:p>
    <w:p w14:paraId="6BE3B10A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Документы организационно-методического обеспечения предназначены для реализации мероприятий по организации процессов функционирования ИС.</w:t>
      </w:r>
    </w:p>
    <w:p w14:paraId="190BC6FE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Состав документов организационно-методического обеспечения ИС:</w:t>
      </w:r>
      <w:bookmarkStart w:id="117" w:name="_Hlt18986518"/>
      <w:bookmarkStart w:id="118" w:name="_Ref18901669"/>
      <w:bookmarkEnd w:id="117"/>
    </w:p>
    <w:bookmarkEnd w:id="118"/>
    <w:p w14:paraId="73DDC993" w14:textId="77777777" w:rsidR="00F0284F" w:rsidRPr="00121C58" w:rsidRDefault="00CC4AB0" w:rsidP="00F0284F">
      <w:pPr>
        <w:jc w:val="right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Таблица </w:t>
      </w:r>
      <w:r w:rsidRPr="00121C58">
        <w:rPr>
          <w:sz w:val="24"/>
          <w:szCs w:val="24"/>
        </w:rPr>
        <w:fldChar w:fldCharType="begin"/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instrText>SEQ</w:instrText>
      </w:r>
      <w:r w:rsidRPr="00121C58">
        <w:rPr>
          <w:sz w:val="24"/>
          <w:szCs w:val="24"/>
          <w:lang w:val="ru-RU"/>
        </w:rPr>
        <w:instrText xml:space="preserve"> Таблица \* </w:instrText>
      </w:r>
      <w:r w:rsidRPr="00121C58">
        <w:rPr>
          <w:sz w:val="24"/>
          <w:szCs w:val="24"/>
        </w:rPr>
        <w:instrText>ARABIC</w:instrText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fldChar w:fldCharType="separate"/>
      </w:r>
      <w:r w:rsidR="00CE6351" w:rsidRPr="00F10AEA">
        <w:rPr>
          <w:noProof/>
          <w:sz w:val="24"/>
          <w:szCs w:val="24"/>
          <w:lang w:val="ru-RU"/>
        </w:rPr>
        <w:t>4</w:t>
      </w:r>
      <w:r w:rsidRPr="00121C58">
        <w:rPr>
          <w:sz w:val="24"/>
          <w:szCs w:val="24"/>
        </w:rPr>
        <w:fldChar w:fldCharType="end"/>
      </w:r>
    </w:p>
    <w:p w14:paraId="1E8AFB4C" w14:textId="77777777" w:rsidR="00CC4AB0" w:rsidRPr="007B031B" w:rsidRDefault="00CC4AB0" w:rsidP="007B0740">
      <w:pPr>
        <w:ind w:firstLine="0"/>
        <w:jc w:val="center"/>
        <w:rPr>
          <w:b/>
          <w:lang w:val="ru-RU"/>
        </w:rPr>
      </w:pPr>
      <w:r w:rsidRPr="007B031B">
        <w:rPr>
          <w:b/>
          <w:lang w:val="ru-RU"/>
        </w:rPr>
        <w:t>Состав документов организационно-методического обеспечения ИС</w:t>
      </w:r>
    </w:p>
    <w:p w14:paraId="54D765DB" w14:textId="77777777" w:rsidR="00F0284F" w:rsidRPr="000C520B" w:rsidRDefault="00F0284F" w:rsidP="00F0284F">
      <w:pPr>
        <w:jc w:val="center"/>
        <w:rPr>
          <w:lang w:val="ru-RU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2579"/>
        <w:gridCol w:w="1957"/>
        <w:gridCol w:w="4394"/>
      </w:tblGrid>
      <w:tr w:rsidR="000C520B" w:rsidRPr="000C520B" w14:paraId="2272CFC8" w14:textId="77777777" w:rsidTr="00A20F4B">
        <w:trPr>
          <w:cantSplit/>
          <w:trHeight w:val="513"/>
          <w:tblHeader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B54D4" w14:textId="77777777" w:rsidR="00CC4AB0" w:rsidRPr="00121C58" w:rsidRDefault="00CC4AB0" w:rsidP="00F0284F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№ п/п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233CA" w14:textId="77777777" w:rsidR="00CC4AB0" w:rsidRPr="00121C58" w:rsidRDefault="00CC4AB0" w:rsidP="00F0284F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Наименование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9A000" w14:textId="77777777" w:rsidR="00CC4AB0" w:rsidRPr="00121C58" w:rsidRDefault="00CC4AB0" w:rsidP="00F0284F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Стадия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C151D" w14:textId="77777777" w:rsidR="00CC4AB0" w:rsidRPr="00121C58" w:rsidRDefault="00CC4AB0" w:rsidP="00F0284F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Назначение</w:t>
            </w:r>
          </w:p>
        </w:tc>
      </w:tr>
      <w:tr w:rsidR="000C520B" w:rsidRPr="00AF2C93" w14:paraId="0CF79960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9E1C2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8880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Схема организационной структуры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F52BE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Обследование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61E5C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Определяется </w:t>
            </w:r>
            <w:proofErr w:type="spellStart"/>
            <w:r w:rsidRPr="00121C58">
              <w:rPr>
                <w:color w:val="auto"/>
                <w:sz w:val="24"/>
                <w:szCs w:val="24"/>
              </w:rPr>
              <w:t>оргструктура</w:t>
            </w:r>
            <w:proofErr w:type="spellEnd"/>
            <w:r w:rsidRPr="00121C58">
              <w:rPr>
                <w:color w:val="auto"/>
                <w:sz w:val="24"/>
                <w:szCs w:val="24"/>
              </w:rPr>
              <w:t xml:space="preserve"> подразделений, эксплуатирующих </w:t>
            </w:r>
            <w:bookmarkStart w:id="119" w:name="_Hlt18986042"/>
            <w:bookmarkEnd w:id="119"/>
            <w:r w:rsidRPr="00121C58">
              <w:rPr>
                <w:color w:val="auto"/>
                <w:sz w:val="24"/>
                <w:szCs w:val="24"/>
              </w:rPr>
              <w:t>ИС</w:t>
            </w:r>
          </w:p>
        </w:tc>
      </w:tr>
      <w:tr w:rsidR="000C520B" w:rsidRPr="00AF2C93" w14:paraId="43BF6CEB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A536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5B7F9" w14:textId="77777777" w:rsidR="00CC4AB0" w:rsidRPr="00121C58" w:rsidRDefault="00BF3C2F" w:rsidP="00F0284F">
            <w:pPr>
              <w:pStyle w:val="af1"/>
              <w:rPr>
                <w:snapToGrid w:val="0"/>
                <w:color w:val="auto"/>
                <w:sz w:val="24"/>
                <w:szCs w:val="24"/>
              </w:rPr>
            </w:pPr>
            <w:r w:rsidRPr="00121C58">
              <w:rPr>
                <w:snapToGrid w:val="0"/>
                <w:color w:val="auto"/>
                <w:sz w:val="24"/>
                <w:szCs w:val="24"/>
              </w:rPr>
              <w:t>Проектное</w:t>
            </w:r>
            <w:r w:rsidR="00CC4AB0" w:rsidRPr="00121C58">
              <w:rPr>
                <w:snapToGrid w:val="0"/>
                <w:color w:val="auto"/>
                <w:sz w:val="24"/>
                <w:szCs w:val="24"/>
              </w:rPr>
              <w:t xml:space="preserve"> задание на внедрение системы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F9D82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Проектирование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A33BA" w14:textId="7F50DF2C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Определяется требования к ИС, описываются и фиксируются все необходимые </w:t>
            </w:r>
            <w:r w:rsidR="0011258E">
              <w:rPr>
                <w:sz w:val="24"/>
                <w:szCs w:val="24"/>
              </w:rPr>
              <w:t xml:space="preserve">Заявителю </w:t>
            </w:r>
            <w:r w:rsidRPr="00121C58">
              <w:rPr>
                <w:color w:val="auto"/>
                <w:sz w:val="24"/>
                <w:szCs w:val="24"/>
              </w:rPr>
              <w:t xml:space="preserve">функции ИС </w:t>
            </w:r>
          </w:p>
        </w:tc>
      </w:tr>
      <w:tr w:rsidR="000C520B" w:rsidRPr="00AF2C93" w14:paraId="7CFDC801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24113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2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7373E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snapToGrid w:val="0"/>
                <w:color w:val="auto"/>
                <w:sz w:val="24"/>
                <w:szCs w:val="24"/>
              </w:rPr>
              <w:t>Программа и методика испытаний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F07FD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Тестовая эксплуатация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22CCE" w14:textId="77777777" w:rsidR="00CC4AB0" w:rsidRPr="00121C58" w:rsidRDefault="00CC4AB0" w:rsidP="00F0284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Определяются мероприятия по испытаниям функций ИС</w:t>
            </w:r>
          </w:p>
        </w:tc>
      </w:tr>
    </w:tbl>
    <w:p w14:paraId="2EEEC128" w14:textId="77777777" w:rsidR="00CC4AB0" w:rsidRPr="000C520B" w:rsidRDefault="00CC4AB0" w:rsidP="007C2373">
      <w:pPr>
        <w:rPr>
          <w:lang w:val="ru-RU"/>
        </w:rPr>
      </w:pPr>
    </w:p>
    <w:p w14:paraId="1874D980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Организационно-распорядительные документы предназначены для реализации процесса сдачи-приемки работ по созданию системы и вводу её в действие. Состав организационно-распорядительных документов:</w:t>
      </w:r>
      <w:bookmarkStart w:id="120" w:name="_Ref18902154"/>
    </w:p>
    <w:p w14:paraId="55C8BF4B" w14:textId="77777777" w:rsidR="00F0284F" w:rsidRPr="00121C58" w:rsidRDefault="00CC4AB0" w:rsidP="00F0284F">
      <w:pPr>
        <w:jc w:val="right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Таблица </w:t>
      </w:r>
      <w:r w:rsidRPr="00121C58">
        <w:rPr>
          <w:sz w:val="24"/>
          <w:szCs w:val="24"/>
        </w:rPr>
        <w:fldChar w:fldCharType="begin"/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instrText>SEQ</w:instrText>
      </w:r>
      <w:r w:rsidRPr="00121C58">
        <w:rPr>
          <w:sz w:val="24"/>
          <w:szCs w:val="24"/>
          <w:lang w:val="ru-RU"/>
        </w:rPr>
        <w:instrText xml:space="preserve"> Таблица \* </w:instrText>
      </w:r>
      <w:r w:rsidRPr="00121C58">
        <w:rPr>
          <w:sz w:val="24"/>
          <w:szCs w:val="24"/>
        </w:rPr>
        <w:instrText>ARABIC</w:instrText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fldChar w:fldCharType="separate"/>
      </w:r>
      <w:r w:rsidR="00CE6351">
        <w:rPr>
          <w:noProof/>
          <w:sz w:val="24"/>
          <w:szCs w:val="24"/>
        </w:rPr>
        <w:t>5</w:t>
      </w:r>
      <w:r w:rsidRPr="00121C58">
        <w:rPr>
          <w:sz w:val="24"/>
          <w:szCs w:val="24"/>
        </w:rPr>
        <w:fldChar w:fldCharType="end"/>
      </w:r>
    </w:p>
    <w:p w14:paraId="115F7824" w14:textId="77777777" w:rsidR="00CC4AB0" w:rsidRPr="007B031B" w:rsidRDefault="00CC4AB0" w:rsidP="007B0740">
      <w:pPr>
        <w:ind w:firstLine="0"/>
        <w:jc w:val="center"/>
        <w:rPr>
          <w:b/>
          <w:lang w:val="ru-RU"/>
        </w:rPr>
      </w:pPr>
      <w:r w:rsidRPr="007B031B">
        <w:rPr>
          <w:b/>
          <w:lang w:val="ru-RU"/>
        </w:rPr>
        <w:t>Состав организационно-распорядительных документов</w:t>
      </w:r>
      <w:bookmarkEnd w:id="120"/>
    </w:p>
    <w:p w14:paraId="1690B308" w14:textId="77777777" w:rsidR="00F0284F" w:rsidRPr="000C520B" w:rsidRDefault="00F0284F" w:rsidP="00F0284F">
      <w:pPr>
        <w:jc w:val="center"/>
        <w:rPr>
          <w:lang w:val="ru-RU"/>
        </w:rPr>
      </w:pPr>
    </w:p>
    <w:tbl>
      <w:tblPr>
        <w:tblW w:w="98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3571"/>
        <w:gridCol w:w="1701"/>
        <w:gridCol w:w="3827"/>
      </w:tblGrid>
      <w:tr w:rsidR="000C520B" w:rsidRPr="000C520B" w14:paraId="66AA5060" w14:textId="77777777" w:rsidTr="00A20F4B">
        <w:trPr>
          <w:cantSplit/>
          <w:trHeight w:val="519"/>
          <w:tblHeader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0E4FD" w14:textId="77777777" w:rsidR="00CC4AB0" w:rsidRPr="00121C58" w:rsidRDefault="00CC4AB0" w:rsidP="00A13712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№ п/п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DA8C3" w14:textId="77777777" w:rsidR="00CC4AB0" w:rsidRPr="00121C58" w:rsidRDefault="00CC4AB0" w:rsidP="00A13712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FF510" w14:textId="77777777" w:rsidR="00CC4AB0" w:rsidRPr="00121C58" w:rsidRDefault="00CC4AB0" w:rsidP="00A13712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Стадия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957CE" w14:textId="77777777" w:rsidR="00CC4AB0" w:rsidRPr="00121C58" w:rsidRDefault="00CC4AB0" w:rsidP="00A13712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Назначение</w:t>
            </w:r>
          </w:p>
        </w:tc>
      </w:tr>
      <w:tr w:rsidR="000C520B" w:rsidRPr="00AF2C93" w14:paraId="5980F85B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A6B36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FC585" w14:textId="77777777" w:rsidR="00CC4AB0" w:rsidRPr="00121C58" w:rsidRDefault="00BF3C2F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Устав проекта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93D0E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Обследование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835B3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Является основанием для начала работ</w:t>
            </w:r>
          </w:p>
        </w:tc>
      </w:tr>
      <w:tr w:rsidR="000C520B" w:rsidRPr="00AF2C93" w14:paraId="0B37CA6F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9D37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lastRenderedPageBreak/>
              <w:t>2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1EDF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Приказ о создании Рабочей группы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D2D54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Обследование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09A9A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Необходим для организации работ на объекте</w:t>
            </w:r>
          </w:p>
        </w:tc>
      </w:tr>
      <w:tr w:rsidR="000C520B" w:rsidRPr="000A0FE7" w14:paraId="523341C0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DB88C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DC3DB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План-график работ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58BC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Обследование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C1CA2" w14:textId="748C8E57" w:rsidR="00CC4AB0" w:rsidRPr="00121C58" w:rsidRDefault="00CC4AB0" w:rsidP="0011258E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Обязательно должен составляться в целом на проект и оформляться приложением к Договору. По требованию </w:t>
            </w:r>
            <w:r w:rsidR="0011258E">
              <w:rPr>
                <w:sz w:val="24"/>
                <w:szCs w:val="24"/>
              </w:rPr>
              <w:t>Заявителя</w:t>
            </w:r>
            <w:r w:rsidRPr="00121C58">
              <w:rPr>
                <w:color w:val="auto"/>
                <w:sz w:val="24"/>
                <w:szCs w:val="24"/>
              </w:rPr>
              <w:t xml:space="preserve"> может составляться на отдельные работы, комплексы работ по стадиям. В течение жизненного цикла проекта может уточняться.</w:t>
            </w:r>
          </w:p>
        </w:tc>
      </w:tr>
      <w:tr w:rsidR="000C520B" w:rsidRPr="000C520B" w14:paraId="6A27C886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E46DB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0CD0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Приказ о переходе к тестовой эксплуатации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54575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Тестовая эксплуатация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4E55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Составляется перед передачей ИС в тестовую эксплуатацию, касается всех пользователей и эксплуатационного персонала. Определяет регламент тестирования ИС.</w:t>
            </w:r>
          </w:p>
        </w:tc>
      </w:tr>
      <w:tr w:rsidR="000C520B" w:rsidRPr="000C520B" w14:paraId="7A48FF89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4BEFC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F7827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Приказ о переходе к промышленной эксплуатации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4943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Тестовая эксплуатация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41B2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Составляется перед передачей ИС в промышленную эксплуатацию, касается всех пользователей и эксплуатационного персонала. Определяет регламент тестирования ИС.</w:t>
            </w:r>
          </w:p>
        </w:tc>
      </w:tr>
      <w:tr w:rsidR="000C520B" w:rsidRPr="00AF2C93" w14:paraId="72ADBCD1" w14:textId="77777777" w:rsidTr="00A20F4B">
        <w:trPr>
          <w:cantSplit/>
        </w:trPr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01B9C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3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01ECB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Акт сдачи-приемки работ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1388" w14:textId="6699280B" w:rsidR="00CC4AB0" w:rsidRPr="00121C58" w:rsidRDefault="00CC4AB0" w:rsidP="007B031B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После каждой стадии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C34AE" w14:textId="77777777" w:rsidR="00CC4AB0" w:rsidRPr="00121C58" w:rsidRDefault="00CC4AB0" w:rsidP="00A13712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Составляется после выполнения работ по каждой стадии проекта</w:t>
            </w:r>
          </w:p>
        </w:tc>
      </w:tr>
    </w:tbl>
    <w:p w14:paraId="0E319451" w14:textId="77777777" w:rsidR="00CC4AB0" w:rsidRPr="000C520B" w:rsidRDefault="00CC4AB0" w:rsidP="008E1C42">
      <w:pPr>
        <w:pStyle w:val="21"/>
      </w:pPr>
      <w:bookmarkStart w:id="121" w:name="_Toc132430286"/>
      <w:bookmarkStart w:id="122" w:name="_Toc80160987"/>
      <w:r w:rsidRPr="000C520B">
        <w:t>Требования к составу эксплуатационных документов</w:t>
      </w:r>
      <w:bookmarkEnd w:id="116"/>
      <w:bookmarkEnd w:id="121"/>
      <w:bookmarkEnd w:id="122"/>
    </w:p>
    <w:p w14:paraId="1F139A9B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Под эксплуатационной документацией следует понимать совокупность документов, устанавливающих технический регламент эксплуатации системы.</w:t>
      </w:r>
    </w:p>
    <w:p w14:paraId="4E1EE21B" w14:textId="1B6558B9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Эксплуатационная документация разрабатывается на</w:t>
      </w:r>
      <w:r w:rsidR="007B0740" w:rsidRPr="00121C58">
        <w:rPr>
          <w:sz w:val="24"/>
          <w:szCs w:val="24"/>
          <w:lang w:val="ru-RU"/>
        </w:rPr>
        <w:t xml:space="preserve"> стадии «Тестовая эксплуатация».</w:t>
      </w:r>
    </w:p>
    <w:p w14:paraId="1A09697B" w14:textId="77777777" w:rsidR="007B0740" w:rsidRPr="000C520B" w:rsidRDefault="007B0740" w:rsidP="00B84A55">
      <w:pPr>
        <w:rPr>
          <w:lang w:val="ru-RU"/>
        </w:rPr>
      </w:pPr>
    </w:p>
    <w:p w14:paraId="11D50FAF" w14:textId="77777777" w:rsidR="00B84A55" w:rsidRPr="00121C58" w:rsidRDefault="00CC4AB0" w:rsidP="00B84A55">
      <w:pPr>
        <w:jc w:val="right"/>
        <w:rPr>
          <w:sz w:val="24"/>
          <w:szCs w:val="24"/>
          <w:lang w:val="ru-RU"/>
        </w:rPr>
      </w:pPr>
      <w:bookmarkStart w:id="123" w:name="_Toc505481497"/>
      <w:bookmarkStart w:id="124" w:name="_Toc515787610"/>
      <w:bookmarkStart w:id="125" w:name="_Ref18914530"/>
      <w:r w:rsidRPr="00121C58">
        <w:rPr>
          <w:sz w:val="24"/>
          <w:szCs w:val="24"/>
          <w:lang w:val="ru-RU"/>
        </w:rPr>
        <w:t xml:space="preserve">Таблица </w:t>
      </w:r>
      <w:r w:rsidRPr="00121C58">
        <w:rPr>
          <w:sz w:val="24"/>
          <w:szCs w:val="24"/>
        </w:rPr>
        <w:fldChar w:fldCharType="begin"/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instrText>SEQ</w:instrText>
      </w:r>
      <w:r w:rsidRPr="00121C58">
        <w:rPr>
          <w:sz w:val="24"/>
          <w:szCs w:val="24"/>
          <w:lang w:val="ru-RU"/>
        </w:rPr>
        <w:instrText xml:space="preserve"> Таблица \* </w:instrText>
      </w:r>
      <w:r w:rsidRPr="00121C58">
        <w:rPr>
          <w:sz w:val="24"/>
          <w:szCs w:val="24"/>
        </w:rPr>
        <w:instrText>ARABIC</w:instrText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fldChar w:fldCharType="separate"/>
      </w:r>
      <w:r w:rsidR="00CE6351">
        <w:rPr>
          <w:noProof/>
          <w:sz w:val="24"/>
          <w:szCs w:val="24"/>
        </w:rPr>
        <w:t>6</w:t>
      </w:r>
      <w:r w:rsidRPr="00121C58">
        <w:rPr>
          <w:sz w:val="24"/>
          <w:szCs w:val="24"/>
        </w:rPr>
        <w:fldChar w:fldCharType="end"/>
      </w:r>
    </w:p>
    <w:p w14:paraId="35C7794D" w14:textId="77777777" w:rsidR="00CC4AB0" w:rsidRPr="007B0740" w:rsidRDefault="00CC4AB0" w:rsidP="007B0740">
      <w:pPr>
        <w:ind w:firstLine="0"/>
        <w:jc w:val="center"/>
        <w:rPr>
          <w:b/>
          <w:lang w:val="ru-RU"/>
        </w:rPr>
      </w:pPr>
      <w:r w:rsidRPr="007B0740">
        <w:rPr>
          <w:b/>
          <w:lang w:val="ru-RU"/>
        </w:rPr>
        <w:t>Состав</w:t>
      </w:r>
      <w:r w:rsidRPr="007B0740">
        <w:rPr>
          <w:b/>
        </w:rPr>
        <w:t xml:space="preserve"> </w:t>
      </w:r>
      <w:r w:rsidRPr="007B0740">
        <w:rPr>
          <w:b/>
          <w:lang w:val="ru-RU"/>
        </w:rPr>
        <w:t>эксплуатационной</w:t>
      </w:r>
      <w:r w:rsidRPr="007B0740">
        <w:rPr>
          <w:b/>
        </w:rPr>
        <w:t xml:space="preserve"> </w:t>
      </w:r>
      <w:r w:rsidRPr="007B0740">
        <w:rPr>
          <w:b/>
          <w:lang w:val="ru-RU"/>
        </w:rPr>
        <w:t>документации</w:t>
      </w:r>
      <w:bookmarkEnd w:id="123"/>
      <w:bookmarkEnd w:id="124"/>
      <w:bookmarkEnd w:id="125"/>
    </w:p>
    <w:p w14:paraId="408558D0" w14:textId="77777777" w:rsidR="00B84A55" w:rsidRPr="000C520B" w:rsidRDefault="00B84A55" w:rsidP="00B84A55">
      <w:pPr>
        <w:jc w:val="center"/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3828"/>
        <w:gridCol w:w="5386"/>
      </w:tblGrid>
      <w:tr w:rsidR="000C520B" w:rsidRPr="000C520B" w14:paraId="75ED8082" w14:textId="77777777">
        <w:tc>
          <w:tcPr>
            <w:tcW w:w="533" w:type="dxa"/>
          </w:tcPr>
          <w:p w14:paraId="56ACF53C" w14:textId="77777777" w:rsidR="00CC4AB0" w:rsidRPr="00121C58" w:rsidRDefault="00CC4AB0" w:rsidP="006F51C3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14:paraId="4448D830" w14:textId="77777777" w:rsidR="00CC4AB0" w:rsidRPr="00121C58" w:rsidRDefault="00CC4AB0" w:rsidP="006F51C3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Наименование</w:t>
            </w:r>
          </w:p>
        </w:tc>
        <w:tc>
          <w:tcPr>
            <w:tcW w:w="5386" w:type="dxa"/>
          </w:tcPr>
          <w:p w14:paraId="399A77AA" w14:textId="77777777" w:rsidR="00CC4AB0" w:rsidRPr="00121C58" w:rsidRDefault="00CC4AB0" w:rsidP="006F51C3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Примечание</w:t>
            </w:r>
          </w:p>
        </w:tc>
      </w:tr>
      <w:tr w:rsidR="000C520B" w:rsidRPr="000C520B" w14:paraId="71B3F304" w14:textId="77777777">
        <w:tc>
          <w:tcPr>
            <w:tcW w:w="533" w:type="dxa"/>
          </w:tcPr>
          <w:p w14:paraId="3367ED91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14:paraId="3511B4B5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Инструкции пользователя</w:t>
            </w:r>
          </w:p>
        </w:tc>
        <w:tc>
          <w:tcPr>
            <w:tcW w:w="5386" w:type="dxa"/>
          </w:tcPr>
          <w:p w14:paraId="034E6637" w14:textId="6007D8C4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Создается для каждо</w:t>
            </w:r>
            <w:r w:rsidR="007B0740" w:rsidRPr="00121C58">
              <w:rPr>
                <w:color w:val="auto"/>
                <w:sz w:val="24"/>
                <w:szCs w:val="24"/>
              </w:rPr>
              <w:t>го АРМ</w:t>
            </w:r>
          </w:p>
        </w:tc>
      </w:tr>
      <w:tr w:rsidR="000C520B" w:rsidRPr="00AF2C93" w14:paraId="619BAF49" w14:textId="77777777">
        <w:tc>
          <w:tcPr>
            <w:tcW w:w="533" w:type="dxa"/>
          </w:tcPr>
          <w:p w14:paraId="1F7ED2A6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3828" w:type="dxa"/>
          </w:tcPr>
          <w:p w14:paraId="5F63EDF7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Журнал эксплуатации приложения</w:t>
            </w:r>
          </w:p>
        </w:tc>
        <w:tc>
          <w:tcPr>
            <w:tcW w:w="5386" w:type="dxa"/>
          </w:tcPr>
          <w:p w14:paraId="17ACF766" w14:textId="598697BC" w:rsidR="00CC4AB0" w:rsidRPr="00121C58" w:rsidRDefault="00CC4AB0" w:rsidP="007B0740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Создается для каждого приложения ИС, фиксируются все внесенные в приложение изменения, даты изменений и ответственные, допускается ведение </w:t>
            </w:r>
            <w:r w:rsidR="007B0740" w:rsidRPr="00121C58">
              <w:rPr>
                <w:color w:val="auto"/>
                <w:sz w:val="24"/>
                <w:szCs w:val="24"/>
              </w:rPr>
              <w:t>в электронном виде</w:t>
            </w:r>
          </w:p>
        </w:tc>
      </w:tr>
      <w:tr w:rsidR="000C520B" w:rsidRPr="00AF2C93" w14:paraId="13305225" w14:textId="77777777">
        <w:tc>
          <w:tcPr>
            <w:tcW w:w="533" w:type="dxa"/>
          </w:tcPr>
          <w:p w14:paraId="2CA07C4E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3828" w:type="dxa"/>
          </w:tcPr>
          <w:p w14:paraId="23CD8EAF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Технические задания на модификации</w:t>
            </w:r>
          </w:p>
        </w:tc>
        <w:tc>
          <w:tcPr>
            <w:tcW w:w="5386" w:type="dxa"/>
          </w:tcPr>
          <w:p w14:paraId="1FE79AF4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Определяют цель, состав, методику реализации и результат модификации</w:t>
            </w:r>
          </w:p>
        </w:tc>
      </w:tr>
      <w:tr w:rsidR="000C520B" w:rsidRPr="00AF2C93" w14:paraId="02313333" w14:textId="77777777">
        <w:tc>
          <w:tcPr>
            <w:tcW w:w="533" w:type="dxa"/>
          </w:tcPr>
          <w:p w14:paraId="3FCBFE34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3828" w:type="dxa"/>
          </w:tcPr>
          <w:p w14:paraId="0FE3E38A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Технологическая инструкция по обмену данными с внешней системой</w:t>
            </w:r>
          </w:p>
        </w:tc>
        <w:tc>
          <w:tcPr>
            <w:tcW w:w="5386" w:type="dxa"/>
          </w:tcPr>
          <w:p w14:paraId="349CE606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Создается для каждой внешней системы, с которой необходим обмен данными</w:t>
            </w:r>
          </w:p>
        </w:tc>
      </w:tr>
      <w:tr w:rsidR="000C520B" w:rsidRPr="003B741B" w14:paraId="3A9E4DFA" w14:textId="77777777">
        <w:tc>
          <w:tcPr>
            <w:tcW w:w="533" w:type="dxa"/>
          </w:tcPr>
          <w:p w14:paraId="3485D5CA" w14:textId="77777777" w:rsidR="00CC4AB0" w:rsidRPr="00121C58" w:rsidRDefault="00CC4AB0" w:rsidP="006F51C3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lastRenderedPageBreak/>
              <w:t>5</w:t>
            </w:r>
          </w:p>
        </w:tc>
        <w:tc>
          <w:tcPr>
            <w:tcW w:w="3828" w:type="dxa"/>
          </w:tcPr>
          <w:p w14:paraId="0D676AF3" w14:textId="7F5E28CC" w:rsidR="00CC4AB0" w:rsidRPr="00121C58" w:rsidRDefault="00CC4AB0" w:rsidP="007B0740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Руководство пользователя</w:t>
            </w:r>
          </w:p>
        </w:tc>
        <w:tc>
          <w:tcPr>
            <w:tcW w:w="5386" w:type="dxa"/>
          </w:tcPr>
          <w:p w14:paraId="537E981C" w14:textId="22D51D21" w:rsidR="00CC4AB0" w:rsidRPr="00121C58" w:rsidRDefault="00CC4AB0" w:rsidP="007B0740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Поставляется вместе с </w:t>
            </w:r>
            <w:r w:rsidR="007B0740" w:rsidRPr="00121C58">
              <w:rPr>
                <w:color w:val="auto"/>
                <w:sz w:val="24"/>
                <w:szCs w:val="24"/>
              </w:rPr>
              <w:t>системой</w:t>
            </w:r>
          </w:p>
        </w:tc>
      </w:tr>
    </w:tbl>
    <w:p w14:paraId="78F9DB31" w14:textId="608BF55F" w:rsidR="00CC4AB0" w:rsidRPr="00E72B2F" w:rsidRDefault="00CC4AB0" w:rsidP="00CC4AB0">
      <w:pPr>
        <w:rPr>
          <w:sz w:val="2"/>
          <w:szCs w:val="2"/>
        </w:rPr>
      </w:pPr>
    </w:p>
    <w:p w14:paraId="245ADED7" w14:textId="7EBDE425" w:rsidR="00CC4AB0" w:rsidRPr="007B0740" w:rsidRDefault="00CC4AB0" w:rsidP="00E91E5A">
      <w:pPr>
        <w:pStyle w:val="10"/>
        <w:rPr>
          <w:lang w:val="ru-RU"/>
        </w:rPr>
      </w:pPr>
      <w:bookmarkStart w:id="126" w:name="_Toc132430295"/>
      <w:bookmarkStart w:id="127" w:name="_Toc80160988"/>
      <w:r w:rsidRPr="007B0740">
        <w:rPr>
          <w:lang w:val="ru-RU"/>
        </w:rPr>
        <w:t xml:space="preserve">Требования к управлению </w:t>
      </w:r>
      <w:r w:rsidR="007F4182" w:rsidRPr="007B0740">
        <w:rPr>
          <w:lang w:val="ru-RU"/>
        </w:rPr>
        <w:t xml:space="preserve">и сопровождению </w:t>
      </w:r>
      <w:r w:rsidRPr="007B0740">
        <w:rPr>
          <w:lang w:val="ru-RU"/>
        </w:rPr>
        <w:t>систем</w:t>
      </w:r>
      <w:r w:rsidR="007F4182" w:rsidRPr="007B0740">
        <w:rPr>
          <w:lang w:val="ru-RU"/>
        </w:rPr>
        <w:t>ы</w:t>
      </w:r>
      <w:bookmarkEnd w:id="126"/>
      <w:bookmarkEnd w:id="127"/>
    </w:p>
    <w:p w14:paraId="4D239148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bookmarkStart w:id="128" w:name="_Toc502640225"/>
      <w:bookmarkStart w:id="129" w:name="_Toc529597549"/>
      <w:r w:rsidRPr="00121C58">
        <w:rPr>
          <w:sz w:val="24"/>
          <w:szCs w:val="24"/>
          <w:lang w:val="ru-RU"/>
        </w:rPr>
        <w:t xml:space="preserve">Функции управления относятся к процессу эксплуатации ИС и выполняются эксплуатационным персоналом системы. В случае заключения договора на сопровождение со специализированной организацией, определенные функции управления и выполнение соответствующих работ передаются ей в соответствии с условиями договора. При этом все действия сопровождающей организации являются подотчетными Администратору ИС (см. раздел </w:t>
      </w:r>
      <w:r w:rsidRPr="00121C58">
        <w:rPr>
          <w:sz w:val="24"/>
          <w:szCs w:val="24"/>
          <w:lang w:val="ru-RU"/>
        </w:rPr>
        <w:fldChar w:fldCharType="begin"/>
      </w:r>
      <w:r w:rsidRPr="00121C58">
        <w:rPr>
          <w:sz w:val="24"/>
          <w:szCs w:val="24"/>
          <w:lang w:val="ru-RU"/>
        </w:rPr>
        <w:instrText xml:space="preserve"> REF _Ref38686308 \r \h  \* MERGEFORMAT </w:instrText>
      </w:r>
      <w:r w:rsidRPr="00121C58">
        <w:rPr>
          <w:sz w:val="24"/>
          <w:szCs w:val="24"/>
          <w:lang w:val="ru-RU"/>
        </w:rPr>
      </w:r>
      <w:r w:rsidRPr="00121C58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6.2</w:t>
      </w:r>
      <w:r w:rsidRPr="00121C58">
        <w:rPr>
          <w:sz w:val="24"/>
          <w:szCs w:val="24"/>
          <w:lang w:val="ru-RU"/>
        </w:rPr>
        <w:fldChar w:fldCharType="end"/>
      </w:r>
      <w:r w:rsidRPr="00121C58">
        <w:rPr>
          <w:sz w:val="24"/>
          <w:szCs w:val="24"/>
          <w:lang w:val="ru-RU"/>
        </w:rPr>
        <w:t>) и выполняются с его разрешения в соответствии с утверждаемыми им оперативными планами работ на объекте.</w:t>
      </w:r>
    </w:p>
    <w:bookmarkEnd w:id="128"/>
    <w:bookmarkEnd w:id="129"/>
    <w:p w14:paraId="68895351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Сопровождение ИС требуется осуществлять специалистами Исполнителя на основе отдельного договора не менее 3 месяцев после ввода в промышленную эксплуатацию. В состав работ по сопровождению ИС входят: мониторинг и анализ состояния ИС, решение проблем, возникающих в ходе промышленной эксплуатации ИС.</w:t>
      </w:r>
    </w:p>
    <w:p w14:paraId="774E344C" w14:textId="77777777" w:rsidR="00CC4AB0" w:rsidRPr="000C520B" w:rsidRDefault="00CC4AB0" w:rsidP="008E1C42">
      <w:pPr>
        <w:pStyle w:val="21"/>
      </w:pPr>
      <w:bookmarkStart w:id="130" w:name="_Toc132430296"/>
      <w:bookmarkStart w:id="131" w:name="_Toc80160989"/>
      <w:r w:rsidRPr="000C520B">
        <w:t>Требования к мониторингу и измерениям</w:t>
      </w:r>
      <w:bookmarkEnd w:id="130"/>
      <w:bookmarkEnd w:id="131"/>
    </w:p>
    <w:p w14:paraId="0E393AB4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Целью мониторинга и измерений является обеспечение качества функционирования системы.</w:t>
      </w:r>
    </w:p>
    <w:p w14:paraId="448DBEDE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Для обеспечения возможности проведения мониторинга и измерений необходимо выполнение следующих требований:</w:t>
      </w:r>
    </w:p>
    <w:p w14:paraId="0CE01C53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Наличие собственных средств мониторинга приложений в случае, если их работа требует использования существенных ресурсов системы и необходим контроль их использования, а также при необходимости осуществления аудита системных событий в приложении. Необходимость наличия и функциональность средств мониторинга устанавливается на этапе сопровождения ИС.</w:t>
      </w:r>
    </w:p>
    <w:p w14:paraId="0CAB4F2F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Актуальность требований по наличию и конфигурации системы управления ИС устанавливается в процессе роста инфраструктуры.</w:t>
      </w:r>
    </w:p>
    <w:p w14:paraId="230965F0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Наличие средств мониторинга БД в СУБД.</w:t>
      </w:r>
    </w:p>
    <w:p w14:paraId="3A9873F1" w14:textId="77777777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Необходимо использование оборудования минимального количества производителей для уменьшения сложности управления.</w:t>
      </w:r>
    </w:p>
    <w:p w14:paraId="05A4B088" w14:textId="77777777" w:rsidR="00CC4AB0" w:rsidRPr="000C520B" w:rsidRDefault="00CC4AB0" w:rsidP="008E1C42">
      <w:pPr>
        <w:pStyle w:val="21"/>
      </w:pPr>
      <w:bookmarkStart w:id="132" w:name="_Toc132430297"/>
      <w:bookmarkStart w:id="133" w:name="_Toc80160990"/>
      <w:r w:rsidRPr="000C520B">
        <w:t>Требования к управлению конфигурацией</w:t>
      </w:r>
      <w:bookmarkEnd w:id="132"/>
      <w:bookmarkEnd w:id="133"/>
    </w:p>
    <w:p w14:paraId="1A150BEE" w14:textId="3F0E235B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Начальная конфигурация ИС должна быть </w:t>
      </w:r>
      <w:proofErr w:type="spellStart"/>
      <w:r w:rsidRPr="00121C58">
        <w:rPr>
          <w:sz w:val="24"/>
          <w:szCs w:val="24"/>
          <w:lang w:val="ru-RU"/>
        </w:rPr>
        <w:t>задокуменирована</w:t>
      </w:r>
      <w:proofErr w:type="spellEnd"/>
      <w:r w:rsidRPr="00121C58">
        <w:rPr>
          <w:sz w:val="24"/>
          <w:szCs w:val="24"/>
          <w:lang w:val="ru-RU"/>
        </w:rPr>
        <w:t xml:space="preserve"> Исполнителем и передана </w:t>
      </w:r>
      <w:r w:rsidR="0011258E">
        <w:rPr>
          <w:sz w:val="24"/>
          <w:szCs w:val="24"/>
          <w:lang w:val="ru-RU"/>
        </w:rPr>
        <w:t>Заявителю</w:t>
      </w:r>
      <w:r w:rsidRPr="00121C58">
        <w:rPr>
          <w:sz w:val="24"/>
          <w:szCs w:val="24"/>
          <w:lang w:val="ru-RU"/>
        </w:rPr>
        <w:t xml:space="preserve"> в момент перевода ИС в промышленную эксплуатацию.</w:t>
      </w:r>
    </w:p>
    <w:p w14:paraId="2CCF147C" w14:textId="1F519ECF" w:rsidR="0011258E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В процессе сопровождения и развития ИС конфигурация системы должна соответствующим образом документироваться вне з</w:t>
      </w:r>
      <w:r w:rsidR="0011258E">
        <w:rPr>
          <w:sz w:val="24"/>
          <w:szCs w:val="24"/>
          <w:lang w:val="ru-RU"/>
        </w:rPr>
        <w:t>ависимости от исполнителя работ.</w:t>
      </w:r>
    </w:p>
    <w:p w14:paraId="61691E0A" w14:textId="194622CC" w:rsidR="00CC4AB0" w:rsidRPr="00121C58" w:rsidRDefault="00CC4AB0" w:rsidP="00121C58">
      <w:pPr>
        <w:spacing w:line="288" w:lineRule="auto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>Внесение изменений в приложение (</w:t>
      </w:r>
      <w:proofErr w:type="spellStart"/>
      <w:r w:rsidRPr="00121C58">
        <w:rPr>
          <w:sz w:val="24"/>
          <w:szCs w:val="24"/>
          <w:lang w:val="ru-RU"/>
        </w:rPr>
        <w:t>кастомизации</w:t>
      </w:r>
      <w:proofErr w:type="spellEnd"/>
      <w:r w:rsidRPr="00121C58">
        <w:rPr>
          <w:sz w:val="24"/>
          <w:szCs w:val="24"/>
          <w:lang w:val="ru-RU"/>
        </w:rPr>
        <w:t>) должны оформляться техническими заданиями, документироваться и фиксироваться в соответствующем «Журнале эксплуатации приложения» вне зависимости от исполнителя работ.</w:t>
      </w:r>
    </w:p>
    <w:p w14:paraId="0CC34DE5" w14:textId="735DF36D" w:rsidR="00CC4AB0" w:rsidRPr="000C520B" w:rsidRDefault="00CC4AB0" w:rsidP="00121C58">
      <w:pPr>
        <w:spacing w:line="288" w:lineRule="auto"/>
        <w:rPr>
          <w:sz w:val="2"/>
          <w:szCs w:val="2"/>
          <w:lang w:val="ru-RU"/>
        </w:rPr>
      </w:pPr>
      <w:r w:rsidRPr="00121C58">
        <w:rPr>
          <w:sz w:val="24"/>
          <w:szCs w:val="24"/>
          <w:lang w:val="ru-RU"/>
        </w:rPr>
        <w:lastRenderedPageBreak/>
        <w:t>Внесение любых изменений в приложения ИС должны производиться по согласованию с Исполнителем, т.к. он несет ответственность за их корректную работу в период действия соответствующего договора.</w:t>
      </w:r>
      <w:r w:rsidRPr="000C520B">
        <w:rPr>
          <w:lang w:val="ru-RU"/>
        </w:rPr>
        <w:br w:type="page"/>
      </w:r>
    </w:p>
    <w:p w14:paraId="3B900370" w14:textId="37061E8E" w:rsidR="00CC4AB0" w:rsidRPr="000C520B" w:rsidRDefault="00CC4AB0" w:rsidP="00E91E5A">
      <w:pPr>
        <w:pStyle w:val="10"/>
        <w:rPr>
          <w:lang w:val="ru-RU"/>
        </w:rPr>
      </w:pPr>
      <w:bookmarkStart w:id="134" w:name="_Ref37828443"/>
      <w:bookmarkStart w:id="135" w:name="_Toc132430298"/>
      <w:bookmarkStart w:id="136" w:name="_Toc80160991"/>
      <w:r w:rsidRPr="000C520B">
        <w:rPr>
          <w:lang w:val="ru-RU"/>
        </w:rPr>
        <w:lastRenderedPageBreak/>
        <w:t>Состав и содержание работ по созданию системы</w:t>
      </w:r>
      <w:bookmarkEnd w:id="134"/>
      <w:bookmarkEnd w:id="135"/>
      <w:bookmarkEnd w:id="136"/>
    </w:p>
    <w:p w14:paraId="1EE0B0D6" w14:textId="77777777" w:rsidR="00CC4AB0" w:rsidRPr="000C520B" w:rsidRDefault="00CC4AB0" w:rsidP="008E1C42">
      <w:pPr>
        <w:pStyle w:val="21"/>
      </w:pPr>
      <w:bookmarkStart w:id="137" w:name="_Ref37828466"/>
      <w:bookmarkStart w:id="138" w:name="_Toc132430299"/>
      <w:bookmarkStart w:id="139" w:name="_Toc80160992"/>
      <w:r w:rsidRPr="000C520B">
        <w:t>Перечень стадий и этапов работ по созданию системы</w:t>
      </w:r>
      <w:bookmarkEnd w:id="137"/>
      <w:bookmarkEnd w:id="138"/>
      <w:bookmarkEnd w:id="139"/>
    </w:p>
    <w:p w14:paraId="2CECD0B8" w14:textId="77777777" w:rsidR="004B35B8" w:rsidRPr="00121C58" w:rsidRDefault="00CC4AB0" w:rsidP="004B35B8">
      <w:pPr>
        <w:jc w:val="right"/>
        <w:rPr>
          <w:sz w:val="24"/>
          <w:szCs w:val="24"/>
          <w:lang w:val="ru-RU"/>
        </w:rPr>
      </w:pPr>
      <w:r w:rsidRPr="00121C58">
        <w:rPr>
          <w:sz w:val="24"/>
          <w:szCs w:val="24"/>
          <w:lang w:val="ru-RU"/>
        </w:rPr>
        <w:t xml:space="preserve">Таблица </w:t>
      </w:r>
      <w:r w:rsidRPr="00121C58">
        <w:rPr>
          <w:sz w:val="24"/>
          <w:szCs w:val="24"/>
        </w:rPr>
        <w:fldChar w:fldCharType="begin"/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instrText>SEQ</w:instrText>
      </w:r>
      <w:r w:rsidRPr="00121C58">
        <w:rPr>
          <w:sz w:val="24"/>
          <w:szCs w:val="24"/>
          <w:lang w:val="ru-RU"/>
        </w:rPr>
        <w:instrText xml:space="preserve"> Таблица \* </w:instrText>
      </w:r>
      <w:r w:rsidRPr="00121C58">
        <w:rPr>
          <w:sz w:val="24"/>
          <w:szCs w:val="24"/>
        </w:rPr>
        <w:instrText>ARABIC</w:instrText>
      </w:r>
      <w:r w:rsidRPr="00121C58">
        <w:rPr>
          <w:sz w:val="24"/>
          <w:szCs w:val="24"/>
          <w:lang w:val="ru-RU"/>
        </w:rPr>
        <w:instrText xml:space="preserve"> </w:instrText>
      </w:r>
      <w:r w:rsidRPr="00121C58">
        <w:rPr>
          <w:sz w:val="24"/>
          <w:szCs w:val="24"/>
        </w:rPr>
        <w:fldChar w:fldCharType="separate"/>
      </w:r>
      <w:r w:rsidR="00CE6351" w:rsidRPr="00F10AEA">
        <w:rPr>
          <w:noProof/>
          <w:sz w:val="24"/>
          <w:szCs w:val="24"/>
          <w:lang w:val="ru-RU"/>
        </w:rPr>
        <w:t>7</w:t>
      </w:r>
      <w:r w:rsidRPr="00121C58">
        <w:rPr>
          <w:sz w:val="24"/>
          <w:szCs w:val="24"/>
        </w:rPr>
        <w:fldChar w:fldCharType="end"/>
      </w:r>
    </w:p>
    <w:p w14:paraId="140FE78E" w14:textId="77777777" w:rsidR="00CC4AB0" w:rsidRPr="000728FF" w:rsidRDefault="00CC4AB0" w:rsidP="000728FF">
      <w:pPr>
        <w:ind w:firstLine="0"/>
        <w:jc w:val="center"/>
        <w:rPr>
          <w:b/>
          <w:lang w:val="ru-RU"/>
        </w:rPr>
      </w:pPr>
      <w:r w:rsidRPr="000728FF">
        <w:rPr>
          <w:b/>
          <w:lang w:val="ru-RU"/>
        </w:rPr>
        <w:t>Перечень стадий работ по созданию системы</w:t>
      </w:r>
    </w:p>
    <w:p w14:paraId="4132FBB7" w14:textId="77777777" w:rsidR="004B35B8" w:rsidRPr="00121C58" w:rsidRDefault="004B35B8" w:rsidP="004B35B8">
      <w:pPr>
        <w:jc w:val="center"/>
        <w:rPr>
          <w:sz w:val="24"/>
          <w:szCs w:val="24"/>
          <w:lang w:val="ru-RU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8919"/>
      </w:tblGrid>
      <w:tr w:rsidR="000C520B" w:rsidRPr="00121C58" w14:paraId="783EC482" w14:textId="77777777">
        <w:tc>
          <w:tcPr>
            <w:tcW w:w="720" w:type="dxa"/>
          </w:tcPr>
          <w:p w14:paraId="5BEF801C" w14:textId="77777777" w:rsidR="00CC4AB0" w:rsidRPr="00121C58" w:rsidRDefault="00CC4AB0" w:rsidP="00925488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№ </w:t>
            </w:r>
          </w:p>
        </w:tc>
        <w:tc>
          <w:tcPr>
            <w:tcW w:w="8919" w:type="dxa"/>
          </w:tcPr>
          <w:p w14:paraId="0E1289D7" w14:textId="77777777" w:rsidR="00CC4AB0" w:rsidRPr="00121C58" w:rsidRDefault="00CC4AB0" w:rsidP="00925488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Стадия</w:t>
            </w:r>
          </w:p>
        </w:tc>
      </w:tr>
      <w:tr w:rsidR="000C520B" w:rsidRPr="00121C58" w14:paraId="1D756C73" w14:textId="77777777">
        <w:tc>
          <w:tcPr>
            <w:tcW w:w="720" w:type="dxa"/>
          </w:tcPr>
          <w:p w14:paraId="1B05B367" w14:textId="77777777" w:rsidR="00CC4AB0" w:rsidRPr="00121C58" w:rsidRDefault="00CC4AB0" w:rsidP="00925488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8919" w:type="dxa"/>
          </w:tcPr>
          <w:p w14:paraId="44C039C7" w14:textId="77777777" w:rsidR="00CC4AB0" w:rsidRPr="00121C58" w:rsidRDefault="00CC4AB0" w:rsidP="00925488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Обследование</w:t>
            </w:r>
          </w:p>
        </w:tc>
      </w:tr>
      <w:tr w:rsidR="000728FF" w:rsidRPr="00121C58" w14:paraId="3663FFE2" w14:textId="77777777">
        <w:tc>
          <w:tcPr>
            <w:tcW w:w="720" w:type="dxa"/>
          </w:tcPr>
          <w:p w14:paraId="3CCE337F" w14:textId="0E7A949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8919" w:type="dxa"/>
          </w:tcPr>
          <w:p w14:paraId="4D9A600F" w14:textId="603A2572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Проектирование системы</w:t>
            </w:r>
          </w:p>
        </w:tc>
      </w:tr>
      <w:tr w:rsidR="000728FF" w:rsidRPr="00121C58" w14:paraId="673F332E" w14:textId="77777777">
        <w:tc>
          <w:tcPr>
            <w:tcW w:w="720" w:type="dxa"/>
          </w:tcPr>
          <w:p w14:paraId="01796CFE" w14:textId="0FA30C1F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8919" w:type="dxa"/>
          </w:tcPr>
          <w:p w14:paraId="2A5703F2" w14:textId="29A912BE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bookmarkStart w:id="140" w:name="OLE_LINK1"/>
            <w:r w:rsidRPr="00121C58">
              <w:rPr>
                <w:color w:val="auto"/>
                <w:sz w:val="24"/>
                <w:szCs w:val="24"/>
              </w:rPr>
              <w:t>Разработка системы</w:t>
            </w:r>
            <w:bookmarkEnd w:id="140"/>
          </w:p>
        </w:tc>
      </w:tr>
      <w:tr w:rsidR="000728FF" w:rsidRPr="00121C58" w14:paraId="131C7BE4" w14:textId="77777777">
        <w:tc>
          <w:tcPr>
            <w:tcW w:w="720" w:type="dxa"/>
          </w:tcPr>
          <w:p w14:paraId="355C522D" w14:textId="1F6EFC70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8919" w:type="dxa"/>
          </w:tcPr>
          <w:p w14:paraId="31C9505B" w14:textId="49216B9A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Обучение функционалу системы</w:t>
            </w:r>
          </w:p>
        </w:tc>
      </w:tr>
      <w:tr w:rsidR="000728FF" w:rsidRPr="00AF2C93" w14:paraId="00B68E12" w14:textId="77777777">
        <w:tc>
          <w:tcPr>
            <w:tcW w:w="720" w:type="dxa"/>
          </w:tcPr>
          <w:p w14:paraId="46C9A295" w14:textId="7801FDAF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8919" w:type="dxa"/>
          </w:tcPr>
          <w:p w14:paraId="406F1648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Развертывание и подготовка системы для тестовой эксплуатации</w:t>
            </w:r>
          </w:p>
        </w:tc>
      </w:tr>
      <w:tr w:rsidR="000728FF" w:rsidRPr="00121C58" w14:paraId="142F5343" w14:textId="77777777">
        <w:tc>
          <w:tcPr>
            <w:tcW w:w="720" w:type="dxa"/>
          </w:tcPr>
          <w:p w14:paraId="7674E7B5" w14:textId="53011176" w:rsidR="000728FF" w:rsidRPr="00121C58" w:rsidRDefault="002C4681" w:rsidP="000728FF">
            <w:pPr>
              <w:pStyle w:val="af1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6</w:t>
            </w:r>
          </w:p>
        </w:tc>
        <w:tc>
          <w:tcPr>
            <w:tcW w:w="8919" w:type="dxa"/>
          </w:tcPr>
          <w:p w14:paraId="7DE9FA2C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Тестовая эксплуатация</w:t>
            </w:r>
          </w:p>
        </w:tc>
      </w:tr>
    </w:tbl>
    <w:p w14:paraId="23CE312D" w14:textId="77777777" w:rsidR="00CC4AB0" w:rsidRPr="000C520B" w:rsidRDefault="00CC4AB0" w:rsidP="00CC4AB0">
      <w:pPr>
        <w:rPr>
          <w:lang w:val="ru-RU"/>
        </w:rPr>
      </w:pPr>
    </w:p>
    <w:p w14:paraId="38416171" w14:textId="77777777" w:rsidR="00CC4AB0" w:rsidRPr="000C520B" w:rsidRDefault="00CC4AB0" w:rsidP="008E1C42">
      <w:pPr>
        <w:pStyle w:val="21"/>
      </w:pPr>
      <w:bookmarkStart w:id="141" w:name="_Ref37828484"/>
      <w:bookmarkStart w:id="142" w:name="_Toc132430300"/>
      <w:bookmarkStart w:id="143" w:name="_Toc80160993"/>
      <w:r w:rsidRPr="000C520B">
        <w:t>Перечень документов по стадиям работ</w:t>
      </w:r>
      <w:bookmarkEnd w:id="141"/>
      <w:bookmarkEnd w:id="142"/>
      <w:bookmarkEnd w:id="143"/>
    </w:p>
    <w:p w14:paraId="3F43FA93" w14:textId="77777777" w:rsidR="00442476" w:rsidRPr="000C520B" w:rsidRDefault="00CC4AB0" w:rsidP="00442476">
      <w:pPr>
        <w:jc w:val="right"/>
        <w:rPr>
          <w:lang w:val="ru-RU"/>
        </w:rPr>
      </w:pPr>
      <w:r w:rsidRPr="000C520B">
        <w:rPr>
          <w:lang w:val="ru-RU"/>
        </w:rPr>
        <w:t xml:space="preserve">Таблица </w:t>
      </w:r>
      <w:r w:rsidRPr="000C520B">
        <w:fldChar w:fldCharType="begin"/>
      </w:r>
      <w:r w:rsidRPr="000C520B">
        <w:rPr>
          <w:lang w:val="ru-RU"/>
        </w:rPr>
        <w:instrText xml:space="preserve"> </w:instrText>
      </w:r>
      <w:r w:rsidRPr="000C520B">
        <w:instrText>SEQ</w:instrText>
      </w:r>
      <w:r w:rsidRPr="000C520B">
        <w:rPr>
          <w:lang w:val="ru-RU"/>
        </w:rPr>
        <w:instrText xml:space="preserve"> Таблица \* </w:instrText>
      </w:r>
      <w:r w:rsidRPr="000C520B">
        <w:instrText>ARABIC</w:instrText>
      </w:r>
      <w:r w:rsidRPr="000C520B">
        <w:rPr>
          <w:lang w:val="ru-RU"/>
        </w:rPr>
        <w:instrText xml:space="preserve"> </w:instrText>
      </w:r>
      <w:r w:rsidRPr="000C520B">
        <w:fldChar w:fldCharType="separate"/>
      </w:r>
      <w:r w:rsidR="00CE6351">
        <w:rPr>
          <w:noProof/>
        </w:rPr>
        <w:t>8</w:t>
      </w:r>
      <w:r w:rsidRPr="000C520B">
        <w:fldChar w:fldCharType="end"/>
      </w:r>
    </w:p>
    <w:p w14:paraId="2DF0C108" w14:textId="77777777" w:rsidR="00CC4AB0" w:rsidRPr="000728FF" w:rsidRDefault="00CC4AB0" w:rsidP="00C92F48">
      <w:pPr>
        <w:ind w:firstLine="0"/>
        <w:jc w:val="center"/>
        <w:rPr>
          <w:b/>
          <w:lang w:val="ru-RU"/>
        </w:rPr>
      </w:pPr>
      <w:r w:rsidRPr="000728FF">
        <w:rPr>
          <w:b/>
          <w:lang w:val="ru-RU"/>
        </w:rPr>
        <w:t>Перечень документов, предъявляемых по окончании соответствующих стадий</w:t>
      </w:r>
    </w:p>
    <w:p w14:paraId="082A0B67" w14:textId="77777777" w:rsidR="00442476" w:rsidRPr="000C520B" w:rsidRDefault="00442476" w:rsidP="00442476">
      <w:pPr>
        <w:jc w:val="center"/>
        <w:rPr>
          <w:lang w:val="ru-RU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2"/>
        <w:gridCol w:w="4108"/>
        <w:gridCol w:w="5139"/>
      </w:tblGrid>
      <w:tr w:rsidR="000C520B" w:rsidRPr="000C520B" w14:paraId="44778430" w14:textId="77777777">
        <w:tc>
          <w:tcPr>
            <w:tcW w:w="392" w:type="dxa"/>
          </w:tcPr>
          <w:p w14:paraId="50042A6F" w14:textId="77777777" w:rsidR="00CC4AB0" w:rsidRPr="00121C58" w:rsidRDefault="00442476" w:rsidP="00442476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№</w:t>
            </w:r>
          </w:p>
        </w:tc>
        <w:tc>
          <w:tcPr>
            <w:tcW w:w="4108" w:type="dxa"/>
          </w:tcPr>
          <w:p w14:paraId="4ADCD11F" w14:textId="77777777" w:rsidR="00CC4AB0" w:rsidRPr="00121C58" w:rsidRDefault="00CC4AB0" w:rsidP="00442476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Стадии</w:t>
            </w:r>
          </w:p>
        </w:tc>
        <w:tc>
          <w:tcPr>
            <w:tcW w:w="5139" w:type="dxa"/>
          </w:tcPr>
          <w:p w14:paraId="144F6237" w14:textId="77777777" w:rsidR="00CC4AB0" w:rsidRPr="00121C58" w:rsidRDefault="00CC4AB0" w:rsidP="00442476">
            <w:pPr>
              <w:pStyle w:val="af2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Разрабатываемые документы</w:t>
            </w:r>
          </w:p>
        </w:tc>
      </w:tr>
      <w:tr w:rsidR="000C520B" w:rsidRPr="000C520B" w14:paraId="3D37A16D" w14:textId="77777777">
        <w:tc>
          <w:tcPr>
            <w:tcW w:w="392" w:type="dxa"/>
          </w:tcPr>
          <w:p w14:paraId="381705B9" w14:textId="77777777" w:rsidR="00CC4AB0" w:rsidRPr="00121C58" w:rsidRDefault="00CC4AB0" w:rsidP="00442476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4108" w:type="dxa"/>
          </w:tcPr>
          <w:p w14:paraId="66434D57" w14:textId="77777777" w:rsidR="00CC4AB0" w:rsidRPr="00121C58" w:rsidRDefault="00CC4AB0" w:rsidP="00442476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Обследование</w:t>
            </w:r>
          </w:p>
        </w:tc>
        <w:tc>
          <w:tcPr>
            <w:tcW w:w="5139" w:type="dxa"/>
          </w:tcPr>
          <w:p w14:paraId="3EFAF938" w14:textId="77777777" w:rsidR="00CC4AB0" w:rsidRPr="00121C58" w:rsidRDefault="00CC4AB0" w:rsidP="00442476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Отчет об обследовании</w:t>
            </w:r>
          </w:p>
        </w:tc>
      </w:tr>
      <w:tr w:rsidR="000728FF" w:rsidRPr="00AF2C93" w14:paraId="3D2258A1" w14:textId="77777777">
        <w:tc>
          <w:tcPr>
            <w:tcW w:w="392" w:type="dxa"/>
          </w:tcPr>
          <w:p w14:paraId="3FC6A85C" w14:textId="0F3AF28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4108" w:type="dxa"/>
          </w:tcPr>
          <w:p w14:paraId="43359A07" w14:textId="726C39A2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Проектирование системы </w:t>
            </w:r>
          </w:p>
        </w:tc>
        <w:tc>
          <w:tcPr>
            <w:tcW w:w="5139" w:type="dxa"/>
          </w:tcPr>
          <w:p w14:paraId="3CEBE739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Описания тестовых примеров</w:t>
            </w:r>
          </w:p>
          <w:p w14:paraId="41125AC9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Техническое задание на внедрение системы</w:t>
            </w:r>
          </w:p>
          <w:p w14:paraId="7A62D8C1" w14:textId="7831AC21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Список замечаний по контрольному примеру</w:t>
            </w:r>
          </w:p>
        </w:tc>
      </w:tr>
      <w:tr w:rsidR="000728FF" w:rsidRPr="003B741B" w14:paraId="010ED33C" w14:textId="77777777">
        <w:tc>
          <w:tcPr>
            <w:tcW w:w="392" w:type="dxa"/>
          </w:tcPr>
          <w:p w14:paraId="1A38A266" w14:textId="6376D705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4108" w:type="dxa"/>
          </w:tcPr>
          <w:p w14:paraId="09BAE7B1" w14:textId="588889E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fldChar w:fldCharType="begin"/>
            </w:r>
            <w:r w:rsidRPr="00121C58">
              <w:rPr>
                <w:color w:val="auto"/>
                <w:sz w:val="24"/>
                <w:szCs w:val="24"/>
              </w:rPr>
              <w:instrText xml:space="preserve"> LINK </w:instrText>
            </w:r>
            <w:r w:rsidR="00AA3553">
              <w:rPr>
                <w:color w:val="auto"/>
                <w:sz w:val="24"/>
                <w:szCs w:val="24"/>
              </w:rPr>
              <w:instrText xml:space="preserve">Word.Document.12 "D:\\_Documents\\_Клиенты\\# Тюменьприбор\\_2020-10\\__Техническое задание1.docx" OLE_LINK1 </w:instrText>
            </w:r>
            <w:r w:rsidRPr="00121C58">
              <w:rPr>
                <w:color w:val="auto"/>
                <w:sz w:val="24"/>
                <w:szCs w:val="24"/>
              </w:rPr>
              <w:instrText xml:space="preserve">\a \r </w:instrText>
            </w:r>
            <w:r w:rsidR="00121C58">
              <w:rPr>
                <w:color w:val="auto"/>
                <w:sz w:val="24"/>
                <w:szCs w:val="24"/>
              </w:rPr>
              <w:instrText xml:space="preserve"> \* MERGEFORMAT </w:instrText>
            </w:r>
            <w:r w:rsidRPr="00121C58">
              <w:rPr>
                <w:color w:val="auto"/>
                <w:sz w:val="24"/>
                <w:szCs w:val="24"/>
              </w:rPr>
              <w:fldChar w:fldCharType="separate"/>
            </w:r>
            <w:r w:rsidRPr="00121C58">
              <w:rPr>
                <w:sz w:val="24"/>
                <w:szCs w:val="24"/>
              </w:rPr>
              <w:t>Разработка системы</w:t>
            </w:r>
            <w:r w:rsidRPr="00121C58">
              <w:rPr>
                <w:color w:val="auto"/>
                <w:sz w:val="24"/>
                <w:szCs w:val="24"/>
              </w:rPr>
              <w:fldChar w:fldCharType="end"/>
            </w:r>
          </w:p>
        </w:tc>
        <w:tc>
          <w:tcPr>
            <w:tcW w:w="5139" w:type="dxa"/>
          </w:tcPr>
          <w:p w14:paraId="23C96AB1" w14:textId="4076ACD0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Техническое описание системы</w:t>
            </w:r>
          </w:p>
        </w:tc>
      </w:tr>
      <w:tr w:rsidR="000728FF" w:rsidRPr="00AF2C93" w14:paraId="4EFC4B18" w14:textId="77777777">
        <w:tc>
          <w:tcPr>
            <w:tcW w:w="392" w:type="dxa"/>
          </w:tcPr>
          <w:p w14:paraId="30CA4A7D" w14:textId="60DA3E58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4108" w:type="dxa"/>
          </w:tcPr>
          <w:p w14:paraId="5B985EE6" w14:textId="166495C9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Обучение функционалу системы</w:t>
            </w:r>
          </w:p>
        </w:tc>
        <w:tc>
          <w:tcPr>
            <w:tcW w:w="5139" w:type="dxa"/>
          </w:tcPr>
          <w:p w14:paraId="2BD2F79E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Инструкции пользователям</w:t>
            </w:r>
          </w:p>
          <w:p w14:paraId="577239B2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Тесты для пользователей</w:t>
            </w:r>
          </w:p>
          <w:p w14:paraId="7669AC1A" w14:textId="541C3E93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Отчет о тестировании пользователей</w:t>
            </w:r>
          </w:p>
        </w:tc>
      </w:tr>
      <w:tr w:rsidR="000728FF" w:rsidRPr="00AF2C93" w14:paraId="46914795" w14:textId="77777777">
        <w:tc>
          <w:tcPr>
            <w:tcW w:w="392" w:type="dxa"/>
          </w:tcPr>
          <w:p w14:paraId="3FD9B60E" w14:textId="41FD3CFF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4108" w:type="dxa"/>
          </w:tcPr>
          <w:p w14:paraId="1E2A04DD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Развертывание и подготовка системы для тестовой эксплуатации</w:t>
            </w:r>
          </w:p>
        </w:tc>
        <w:tc>
          <w:tcPr>
            <w:tcW w:w="5139" w:type="dxa"/>
          </w:tcPr>
          <w:p w14:paraId="4D095A97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Состав рабочих мест</w:t>
            </w:r>
          </w:p>
          <w:p w14:paraId="7AE5378E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Программа и методика испытаний</w:t>
            </w:r>
          </w:p>
        </w:tc>
      </w:tr>
      <w:tr w:rsidR="000728FF" w:rsidRPr="00AF2C93" w14:paraId="2E60B365" w14:textId="77777777">
        <w:tc>
          <w:tcPr>
            <w:tcW w:w="392" w:type="dxa"/>
          </w:tcPr>
          <w:p w14:paraId="4E7408DA" w14:textId="18857901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6</w:t>
            </w:r>
          </w:p>
        </w:tc>
        <w:tc>
          <w:tcPr>
            <w:tcW w:w="4108" w:type="dxa"/>
          </w:tcPr>
          <w:p w14:paraId="54847859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Тестовая эксплуатация</w:t>
            </w:r>
          </w:p>
        </w:tc>
        <w:tc>
          <w:tcPr>
            <w:tcW w:w="5139" w:type="dxa"/>
          </w:tcPr>
          <w:p w14:paraId="7909D069" w14:textId="77777777" w:rsidR="000728FF" w:rsidRPr="00121C58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 xml:space="preserve">Перечень замечаний пользователей </w:t>
            </w:r>
          </w:p>
          <w:p w14:paraId="6B07C60A" w14:textId="77777777" w:rsidR="000728FF" w:rsidRDefault="000728FF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Результаты тестовой эксплуатации</w:t>
            </w:r>
          </w:p>
          <w:p w14:paraId="088D436F" w14:textId="05D9D5C3" w:rsidR="002C4681" w:rsidRPr="00121C58" w:rsidRDefault="002C4681" w:rsidP="000728FF">
            <w:pPr>
              <w:pStyle w:val="af1"/>
              <w:rPr>
                <w:color w:val="auto"/>
                <w:sz w:val="24"/>
                <w:szCs w:val="24"/>
              </w:rPr>
            </w:pPr>
            <w:r w:rsidRPr="00121C58">
              <w:rPr>
                <w:color w:val="auto"/>
                <w:sz w:val="24"/>
                <w:szCs w:val="24"/>
              </w:rPr>
              <w:t>Акт приемки системы в промышленную эксплуатация</w:t>
            </w:r>
          </w:p>
        </w:tc>
      </w:tr>
    </w:tbl>
    <w:p w14:paraId="33C95C21" w14:textId="77777777" w:rsidR="005B4361" w:rsidRDefault="005B4361" w:rsidP="00CC4AB0">
      <w:pPr>
        <w:rPr>
          <w:lang w:val="ru-RU"/>
        </w:rPr>
      </w:pPr>
    </w:p>
    <w:p w14:paraId="42CA9DF2" w14:textId="77777777" w:rsidR="002C4681" w:rsidRDefault="002C4681">
      <w:pPr>
        <w:ind w:firstLine="0"/>
        <w:jc w:val="left"/>
        <w:rPr>
          <w:b/>
          <w:sz w:val="28"/>
          <w:lang w:val="ru-RU"/>
        </w:rPr>
      </w:pPr>
      <w:r w:rsidRPr="007D76BD">
        <w:rPr>
          <w:lang w:val="ru-RU"/>
        </w:rPr>
        <w:br w:type="page"/>
      </w:r>
    </w:p>
    <w:p w14:paraId="28272AB6" w14:textId="088A7581" w:rsidR="005B4361" w:rsidRDefault="00F639DA" w:rsidP="008E1C42">
      <w:pPr>
        <w:pStyle w:val="21"/>
      </w:pPr>
      <w:bookmarkStart w:id="144" w:name="_Toc80160994"/>
      <w:r>
        <w:lastRenderedPageBreak/>
        <w:t>Возможные риски проекта</w:t>
      </w:r>
      <w:r w:rsidR="005B4361" w:rsidRPr="005B4361">
        <w:t xml:space="preserve"> и меры по их снижению</w:t>
      </w:r>
      <w:bookmarkEnd w:id="144"/>
    </w:p>
    <w:p w14:paraId="50212E54" w14:textId="77777777" w:rsidR="005B4361" w:rsidRPr="005B4361" w:rsidRDefault="005B4361" w:rsidP="005B4361">
      <w:pPr>
        <w:rPr>
          <w:lang w:val="ru-RU"/>
        </w:rPr>
      </w:pPr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421"/>
        <w:gridCol w:w="2126"/>
        <w:gridCol w:w="7087"/>
      </w:tblGrid>
      <w:tr w:rsidR="00D81C88" w:rsidRPr="00D81C88" w14:paraId="180F7A2D" w14:textId="77777777" w:rsidTr="00D15F93">
        <w:trPr>
          <w:trHeight w:val="290"/>
          <w:tblHeader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19E47BC" w14:textId="3C90A0B2" w:rsidR="00D15F93" w:rsidRPr="00D81C88" w:rsidRDefault="00D15F93" w:rsidP="005B4361">
            <w:pPr>
              <w:ind w:right="-178" w:hanging="113"/>
              <w:jc w:val="center"/>
              <w:rPr>
                <w:b/>
                <w:bCs/>
                <w:sz w:val="24"/>
                <w:szCs w:val="24"/>
              </w:rPr>
            </w:pPr>
            <w:r w:rsidRPr="00D81C88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32B2F1" w14:textId="77777777" w:rsidR="00D15F93" w:rsidRPr="00D81C88" w:rsidRDefault="00D15F93" w:rsidP="005B4361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81C88">
              <w:rPr>
                <w:b/>
                <w:bCs/>
                <w:sz w:val="24"/>
                <w:szCs w:val="24"/>
              </w:rPr>
              <w:t>Наименование</w:t>
            </w:r>
            <w:proofErr w:type="spellEnd"/>
            <w:r w:rsidRPr="00D81C8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81C88">
              <w:rPr>
                <w:b/>
                <w:bCs/>
                <w:sz w:val="24"/>
                <w:szCs w:val="24"/>
              </w:rPr>
              <w:t>риска</w:t>
            </w:r>
            <w:proofErr w:type="spellEnd"/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DB95D3" w14:textId="7B08A9D4" w:rsidR="00D15F93" w:rsidRPr="00D81C88" w:rsidRDefault="00D15F93" w:rsidP="00810B21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81C88">
              <w:rPr>
                <w:b/>
                <w:bCs/>
                <w:sz w:val="24"/>
                <w:szCs w:val="24"/>
              </w:rPr>
              <w:t>Мероприятия</w:t>
            </w:r>
            <w:proofErr w:type="spellEnd"/>
          </w:p>
        </w:tc>
      </w:tr>
      <w:tr w:rsidR="00D81C88" w:rsidRPr="00AF2C93" w14:paraId="60A3A4FC" w14:textId="77777777" w:rsidTr="00D15F93">
        <w:trPr>
          <w:trHeight w:val="29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EBE81" w14:textId="77777777" w:rsidR="00D15F93" w:rsidRPr="00D81C88" w:rsidRDefault="00D15F93" w:rsidP="005B436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F3082" w14:textId="77777777" w:rsidR="00D15F93" w:rsidRPr="00D81C88" w:rsidRDefault="00D15F93" w:rsidP="005B4361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81C88">
              <w:rPr>
                <w:sz w:val="24"/>
                <w:szCs w:val="24"/>
              </w:rPr>
              <w:t>Расширение</w:t>
            </w:r>
            <w:proofErr w:type="spellEnd"/>
            <w:r w:rsidRPr="00D81C88">
              <w:rPr>
                <w:sz w:val="24"/>
                <w:szCs w:val="24"/>
              </w:rPr>
              <w:t xml:space="preserve"> </w:t>
            </w:r>
            <w:proofErr w:type="spellStart"/>
            <w:r w:rsidRPr="00D81C88">
              <w:rPr>
                <w:sz w:val="24"/>
                <w:szCs w:val="24"/>
              </w:rPr>
              <w:t>границ</w:t>
            </w:r>
            <w:proofErr w:type="spellEnd"/>
            <w:r w:rsidRPr="00D81C88">
              <w:rPr>
                <w:sz w:val="24"/>
                <w:szCs w:val="24"/>
              </w:rPr>
              <w:t xml:space="preserve"> </w:t>
            </w:r>
            <w:proofErr w:type="spellStart"/>
            <w:r w:rsidRPr="00D81C88">
              <w:rPr>
                <w:sz w:val="24"/>
                <w:szCs w:val="24"/>
              </w:rPr>
              <w:t>проекта</w:t>
            </w:r>
            <w:proofErr w:type="spellEnd"/>
            <w:r w:rsidRPr="00D81C88">
              <w:rPr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057C3" w14:textId="22F1D78F" w:rsidR="00D15F93" w:rsidRPr="00D81C88" w:rsidRDefault="00D15F93" w:rsidP="00BE01C3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Все дополнения к проекту фиксируются в Журнале предложени</w:t>
            </w:r>
            <w:r w:rsidR="00121C58" w:rsidRPr="00D81C88">
              <w:rPr>
                <w:sz w:val="24"/>
                <w:szCs w:val="24"/>
                <w:lang w:val="ru-RU"/>
              </w:rPr>
              <w:t>й</w:t>
            </w:r>
            <w:r w:rsidRPr="00D81C88">
              <w:rPr>
                <w:sz w:val="24"/>
                <w:szCs w:val="24"/>
                <w:lang w:val="ru-RU"/>
              </w:rPr>
              <w:t xml:space="preserve"> и выполняются в рамках отдельного проекта\бюджета</w:t>
            </w:r>
            <w:r w:rsidR="00810B21" w:rsidRPr="00D81C88">
              <w:rPr>
                <w:sz w:val="24"/>
                <w:szCs w:val="24"/>
                <w:lang w:val="ru-RU"/>
              </w:rPr>
              <w:t xml:space="preserve"> либо осуществляется оплата по фактическим трудозатратам Исполнителя</w:t>
            </w:r>
            <w:r w:rsidRPr="00D81C88">
              <w:rPr>
                <w:sz w:val="24"/>
                <w:szCs w:val="24"/>
                <w:lang w:val="ru-RU"/>
              </w:rPr>
              <w:t xml:space="preserve">. </w:t>
            </w:r>
            <w:r w:rsidR="00810B21" w:rsidRPr="00D81C88">
              <w:rPr>
                <w:sz w:val="24"/>
                <w:szCs w:val="24"/>
                <w:lang w:val="ru-RU"/>
              </w:rPr>
              <w:t>Р</w:t>
            </w:r>
            <w:r w:rsidRPr="00D81C88">
              <w:rPr>
                <w:sz w:val="24"/>
                <w:szCs w:val="24"/>
                <w:lang w:val="ru-RU"/>
              </w:rPr>
              <w:t xml:space="preserve">асширение границ текущего проекта оформляется отдельной заявкой, согласовывается у </w:t>
            </w:r>
            <w:r w:rsidR="0011258E">
              <w:rPr>
                <w:sz w:val="24"/>
                <w:szCs w:val="24"/>
                <w:lang w:val="ru-RU"/>
              </w:rPr>
              <w:t>Заявителем</w:t>
            </w:r>
            <w:r w:rsidRPr="00D81C88">
              <w:rPr>
                <w:sz w:val="24"/>
                <w:szCs w:val="24"/>
                <w:lang w:val="ru-RU"/>
              </w:rPr>
              <w:t xml:space="preserve">, затем </w:t>
            </w:r>
            <w:r w:rsidR="00121C58" w:rsidRPr="00D81C88">
              <w:rPr>
                <w:sz w:val="24"/>
                <w:szCs w:val="24"/>
                <w:lang w:val="ru-RU"/>
              </w:rPr>
              <w:t xml:space="preserve">оформляется </w:t>
            </w:r>
            <w:r w:rsidRPr="00D81C88">
              <w:rPr>
                <w:sz w:val="24"/>
                <w:szCs w:val="24"/>
                <w:lang w:val="ru-RU"/>
              </w:rPr>
              <w:t xml:space="preserve">как дополнение к </w:t>
            </w:r>
            <w:r w:rsidR="00BE01C3">
              <w:rPr>
                <w:sz w:val="24"/>
                <w:szCs w:val="24"/>
                <w:lang w:val="ru-RU"/>
              </w:rPr>
              <w:t>ПМ</w:t>
            </w:r>
            <w:r w:rsidR="00810B21" w:rsidRPr="00D81C88">
              <w:rPr>
                <w:sz w:val="24"/>
                <w:szCs w:val="24"/>
                <w:lang w:val="ru-RU"/>
              </w:rPr>
              <w:t>.</w:t>
            </w:r>
          </w:p>
        </w:tc>
      </w:tr>
      <w:tr w:rsidR="00D81C88" w:rsidRPr="00AF2C93" w14:paraId="70C6F575" w14:textId="77777777" w:rsidTr="00D15F93">
        <w:trPr>
          <w:trHeight w:val="58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10FBE" w14:textId="5D6373DC" w:rsidR="00D15F93" w:rsidRPr="00D81C88" w:rsidRDefault="00810B21" w:rsidP="00810B2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5D96A" w14:textId="5C624B2F" w:rsidR="00D15F93" w:rsidRPr="00D81C88" w:rsidRDefault="00D15F93" w:rsidP="00BE01C3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 xml:space="preserve">Недостаточное вовлечение клиента\групп пользователей в ход проекта, появление новых требований вне рамок </w:t>
            </w:r>
            <w:r w:rsidR="00BE01C3">
              <w:rPr>
                <w:sz w:val="24"/>
                <w:szCs w:val="24"/>
                <w:lang w:val="ru-RU"/>
              </w:rPr>
              <w:t>ПМ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665B5" w14:textId="27A4C478" w:rsidR="00810B21" w:rsidRPr="00D81C88" w:rsidRDefault="00810B21" w:rsidP="00810B2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 xml:space="preserve">Проводить совместные селекторы, </w:t>
            </w:r>
            <w:r w:rsidR="00D15F93" w:rsidRPr="00D81C88">
              <w:rPr>
                <w:sz w:val="24"/>
                <w:szCs w:val="24"/>
                <w:lang w:val="ru-RU"/>
              </w:rPr>
              <w:t xml:space="preserve">периодические показы макета, </w:t>
            </w:r>
            <w:r w:rsidRPr="00D81C88">
              <w:rPr>
                <w:sz w:val="24"/>
                <w:szCs w:val="24"/>
                <w:lang w:val="ru-RU"/>
              </w:rPr>
              <w:t>вести переписку в о</w:t>
            </w:r>
            <w:r w:rsidR="00D15F93" w:rsidRPr="00D81C88">
              <w:rPr>
                <w:sz w:val="24"/>
                <w:szCs w:val="24"/>
                <w:lang w:val="ru-RU"/>
              </w:rPr>
              <w:t xml:space="preserve">бщей группе, </w:t>
            </w:r>
            <w:r w:rsidRPr="00D81C88">
              <w:rPr>
                <w:sz w:val="24"/>
                <w:szCs w:val="24"/>
                <w:lang w:val="ru-RU"/>
              </w:rPr>
              <w:t xml:space="preserve">выполнять регулярное </w:t>
            </w:r>
            <w:r w:rsidR="00D15F93" w:rsidRPr="00D81C88">
              <w:rPr>
                <w:sz w:val="24"/>
                <w:szCs w:val="24"/>
                <w:lang w:val="ru-RU"/>
              </w:rPr>
              <w:t xml:space="preserve">подписание Протоколов. </w:t>
            </w:r>
          </w:p>
          <w:p w14:paraId="3E08C053" w14:textId="4B60A726" w:rsidR="00D15F93" w:rsidRPr="00D81C88" w:rsidRDefault="00D15F93" w:rsidP="005B436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</w:p>
        </w:tc>
      </w:tr>
      <w:tr w:rsidR="00D81C88" w:rsidRPr="00AF2C93" w14:paraId="4421B7BB" w14:textId="77777777" w:rsidTr="00D15F93">
        <w:trPr>
          <w:trHeight w:val="58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38A62" w14:textId="62AEC0F9" w:rsidR="00D15F93" w:rsidRPr="00D81C88" w:rsidRDefault="00810B21" w:rsidP="00810B2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09543" w14:textId="74A4709B" w:rsidR="00D15F93" w:rsidRPr="00D81C88" w:rsidRDefault="00810B21" w:rsidP="00810B21">
            <w:pPr>
              <w:ind w:firstLine="0"/>
              <w:jc w:val="left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  <w:lang w:val="ru-RU"/>
              </w:rPr>
              <w:t>Недостаточная п</w:t>
            </w:r>
            <w:proofErr w:type="spellStart"/>
            <w:r w:rsidR="00D15F93" w:rsidRPr="00D81C88">
              <w:rPr>
                <w:sz w:val="24"/>
                <w:szCs w:val="24"/>
              </w:rPr>
              <w:t>олнота</w:t>
            </w:r>
            <w:proofErr w:type="spellEnd"/>
            <w:r w:rsidR="00D15F93" w:rsidRPr="00D81C88">
              <w:rPr>
                <w:sz w:val="24"/>
                <w:szCs w:val="24"/>
              </w:rPr>
              <w:t xml:space="preserve"> </w:t>
            </w:r>
            <w:proofErr w:type="spellStart"/>
            <w:r w:rsidR="00D15F93" w:rsidRPr="00D81C88">
              <w:rPr>
                <w:sz w:val="24"/>
                <w:szCs w:val="24"/>
              </w:rPr>
              <w:t>требований</w:t>
            </w:r>
            <w:proofErr w:type="spellEnd"/>
            <w:r w:rsidR="00D15F93" w:rsidRPr="00D81C88">
              <w:rPr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720CA" w14:textId="43D96109" w:rsidR="00D15F93" w:rsidRPr="00D81C88" w:rsidRDefault="00810B21" w:rsidP="00BE01C3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 xml:space="preserve">Все дополнения к проекту фиксируются в Журнале предложений и выполняются в рамках отдельного проекта\бюджета либо осуществляется оплата по фактическим трудозатратам Исполнителя. Расширение границ текущего проекта оформляется отдельной заявкой, согласовывается у </w:t>
            </w:r>
            <w:r w:rsidR="0011258E">
              <w:rPr>
                <w:sz w:val="24"/>
                <w:szCs w:val="24"/>
                <w:lang w:val="ru-RU"/>
              </w:rPr>
              <w:t>Заявителя</w:t>
            </w:r>
            <w:r w:rsidRPr="00D81C88">
              <w:rPr>
                <w:sz w:val="24"/>
                <w:szCs w:val="24"/>
                <w:lang w:val="ru-RU"/>
              </w:rPr>
              <w:t xml:space="preserve">, затем оформляется как дополнение к </w:t>
            </w:r>
            <w:r w:rsidR="00BE01C3">
              <w:rPr>
                <w:sz w:val="24"/>
                <w:szCs w:val="24"/>
                <w:lang w:val="ru-RU"/>
              </w:rPr>
              <w:t>ПМ</w:t>
            </w:r>
            <w:r w:rsidRPr="00D81C88">
              <w:rPr>
                <w:sz w:val="24"/>
                <w:szCs w:val="24"/>
                <w:lang w:val="ru-RU"/>
              </w:rPr>
              <w:t>.</w:t>
            </w:r>
          </w:p>
        </w:tc>
      </w:tr>
      <w:tr w:rsidR="00D81C88" w:rsidRPr="00AF2C93" w14:paraId="1653B5BD" w14:textId="77777777" w:rsidTr="00D15F93">
        <w:trPr>
          <w:trHeight w:val="145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7E7C5" w14:textId="77777777" w:rsidR="00D15F93" w:rsidRPr="00D81C88" w:rsidRDefault="00D15F93" w:rsidP="005B436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35B7E" w14:textId="77777777" w:rsidR="00D15F93" w:rsidRPr="00D81C88" w:rsidRDefault="00D15F93" w:rsidP="005B4361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81C88">
              <w:rPr>
                <w:sz w:val="24"/>
                <w:szCs w:val="24"/>
              </w:rPr>
              <w:t>Нефункциональные</w:t>
            </w:r>
            <w:proofErr w:type="spellEnd"/>
            <w:r w:rsidRPr="00D81C88">
              <w:rPr>
                <w:sz w:val="24"/>
                <w:szCs w:val="24"/>
              </w:rPr>
              <w:t xml:space="preserve"> </w:t>
            </w:r>
            <w:proofErr w:type="spellStart"/>
            <w:r w:rsidRPr="00D81C88">
              <w:rPr>
                <w:sz w:val="24"/>
                <w:szCs w:val="24"/>
              </w:rPr>
              <w:t>требования</w:t>
            </w:r>
            <w:proofErr w:type="spellEnd"/>
            <w:r w:rsidRPr="00D81C88">
              <w:rPr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E5DDD" w14:textId="438F11A4" w:rsidR="00D15F93" w:rsidRPr="00D81C88" w:rsidRDefault="00D15F93" w:rsidP="00810B2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Архитектура проекта должна быть согласована, выделение отдельных серверов, выделение\программирование отдельных процедур обработки информации, наличие\изменение тестовых серверов, которые тоже требуют настройки, сопровождения.</w:t>
            </w:r>
          </w:p>
        </w:tc>
      </w:tr>
      <w:tr w:rsidR="00D81C88" w:rsidRPr="00AF2C93" w14:paraId="33F3D839" w14:textId="77777777" w:rsidTr="00D15F93">
        <w:trPr>
          <w:trHeight w:val="87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FCDF5" w14:textId="77777777" w:rsidR="00D15F93" w:rsidRPr="00D81C88" w:rsidRDefault="00D15F93" w:rsidP="005B436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CEF9E" w14:textId="02C9924F" w:rsidR="00D15F93" w:rsidRPr="00D81C88" w:rsidRDefault="00D15F93" w:rsidP="0011258E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 xml:space="preserve">Увеличение срока </w:t>
            </w:r>
            <w:r w:rsidR="00810B21" w:rsidRPr="00D81C88">
              <w:rPr>
                <w:sz w:val="24"/>
                <w:szCs w:val="24"/>
                <w:lang w:val="ru-RU"/>
              </w:rPr>
              <w:t xml:space="preserve">тестирования </w:t>
            </w:r>
            <w:r w:rsidRPr="00D81C88">
              <w:rPr>
                <w:sz w:val="24"/>
                <w:szCs w:val="24"/>
                <w:lang w:val="ru-RU"/>
              </w:rPr>
              <w:t xml:space="preserve">в связи с недостаточной интенсивностью работы сотрудников </w:t>
            </w:r>
            <w:r w:rsidR="0011258E">
              <w:rPr>
                <w:sz w:val="24"/>
                <w:szCs w:val="24"/>
                <w:lang w:val="ru-RU"/>
              </w:rPr>
              <w:t>Заявителя</w:t>
            </w:r>
            <w:r w:rsidRPr="00D81C88">
              <w:rPr>
                <w:sz w:val="24"/>
                <w:szCs w:val="24"/>
                <w:lang w:val="ru-RU"/>
              </w:rPr>
              <w:t xml:space="preserve"> в разработанной системе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185EC" w14:textId="77777777" w:rsidR="00D15F93" w:rsidRPr="00D81C88" w:rsidRDefault="00D15F93" w:rsidP="005B436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Должен быть разработан и утвержден план опытной эксплуатации с перечнем обязательных мероприятий.</w:t>
            </w:r>
          </w:p>
          <w:p w14:paraId="145FA2C3" w14:textId="4C78D7B5" w:rsidR="00D15F93" w:rsidRPr="00D81C88" w:rsidRDefault="00D15F93" w:rsidP="005B436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Если план не выполняется, то заключается доп. соглашение с изменением срока и стоимости проекта.</w:t>
            </w:r>
          </w:p>
        </w:tc>
      </w:tr>
      <w:tr w:rsidR="00D81C88" w:rsidRPr="00AF2C93" w14:paraId="4C379B12" w14:textId="77777777" w:rsidTr="00D15F93">
        <w:trPr>
          <w:trHeight w:val="87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AE431" w14:textId="77777777" w:rsidR="00D15F93" w:rsidRPr="00D81C88" w:rsidRDefault="00D15F93" w:rsidP="005B436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0EB58" w14:textId="77777777" w:rsidR="00D15F93" w:rsidRPr="00D81C88" w:rsidRDefault="00D15F93" w:rsidP="005B436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Ошибки в стороннем ПО, необходимость обновления стороннего ПО, консультации по стороннему ПО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480A1" w14:textId="7A8FA486" w:rsidR="00D15F93" w:rsidRPr="00D81C88" w:rsidRDefault="00D81C88" w:rsidP="005B4361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Оплата таких работ осуществляется по фактическим трудозатратам Исполнителя</w:t>
            </w:r>
          </w:p>
        </w:tc>
      </w:tr>
      <w:tr w:rsidR="00D81C88" w:rsidRPr="00AF2C93" w14:paraId="48B23DF2" w14:textId="77777777" w:rsidTr="00D15F93">
        <w:trPr>
          <w:trHeight w:val="870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4E1AD" w14:textId="77777777" w:rsidR="00D15F93" w:rsidRPr="00D81C88" w:rsidRDefault="00D15F93" w:rsidP="005B4361">
            <w:pPr>
              <w:ind w:right="-178" w:firstLine="0"/>
              <w:rPr>
                <w:sz w:val="24"/>
                <w:szCs w:val="24"/>
              </w:rPr>
            </w:pPr>
            <w:r w:rsidRPr="00D81C88"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25F0C" w14:textId="1F6C5CA6" w:rsidR="00D15F93" w:rsidRPr="00D81C88" w:rsidRDefault="00D15F93" w:rsidP="0011258E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 xml:space="preserve">Смена исполнителей со стороны </w:t>
            </w:r>
            <w:r w:rsidR="0011258E">
              <w:rPr>
                <w:sz w:val="24"/>
                <w:szCs w:val="24"/>
                <w:lang w:val="ru-RU"/>
              </w:rPr>
              <w:t>Заявителя</w:t>
            </w:r>
            <w:r w:rsidRPr="00D81C88">
              <w:rPr>
                <w:sz w:val="24"/>
                <w:szCs w:val="24"/>
                <w:lang w:val="ru-RU"/>
              </w:rPr>
              <w:t xml:space="preserve"> или Исполнителя в течение проекта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61AE3" w14:textId="37E4396C" w:rsidR="00D15F93" w:rsidRPr="00D81C88" w:rsidRDefault="00D81C88" w:rsidP="00D81C88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D81C88">
              <w:rPr>
                <w:sz w:val="24"/>
                <w:szCs w:val="24"/>
                <w:lang w:val="ru-RU"/>
              </w:rPr>
              <w:t>Дополнительные трудозатраты на о</w:t>
            </w:r>
            <w:r w:rsidR="00D15F93" w:rsidRPr="00D81C88">
              <w:rPr>
                <w:sz w:val="24"/>
                <w:szCs w:val="24"/>
                <w:lang w:val="ru-RU"/>
              </w:rPr>
              <w:t xml:space="preserve">бучение </w:t>
            </w:r>
            <w:r w:rsidRPr="00D81C88">
              <w:rPr>
                <w:sz w:val="24"/>
                <w:szCs w:val="24"/>
                <w:lang w:val="ru-RU"/>
              </w:rPr>
              <w:t xml:space="preserve">нового </w:t>
            </w:r>
            <w:r w:rsidR="00D15F93" w:rsidRPr="00D81C88">
              <w:rPr>
                <w:sz w:val="24"/>
                <w:szCs w:val="24"/>
                <w:lang w:val="ru-RU"/>
              </w:rPr>
              <w:t xml:space="preserve">специалиста, введение в ход проекта, </w:t>
            </w:r>
            <w:r w:rsidRPr="00D81C88">
              <w:rPr>
                <w:sz w:val="24"/>
                <w:szCs w:val="24"/>
                <w:lang w:val="ru-RU"/>
              </w:rPr>
              <w:t xml:space="preserve">дополнительные </w:t>
            </w:r>
            <w:r w:rsidR="00D15F93" w:rsidRPr="00D81C88">
              <w:rPr>
                <w:sz w:val="24"/>
                <w:szCs w:val="24"/>
                <w:lang w:val="ru-RU"/>
              </w:rPr>
              <w:t>консультации и т.д.</w:t>
            </w:r>
            <w:r w:rsidRPr="00D81C88">
              <w:rPr>
                <w:sz w:val="24"/>
                <w:szCs w:val="24"/>
                <w:lang w:val="ru-RU"/>
              </w:rPr>
              <w:t xml:space="preserve"> оплачиваются по фактическим трудозатратам Исполнителя</w:t>
            </w:r>
          </w:p>
        </w:tc>
      </w:tr>
    </w:tbl>
    <w:p w14:paraId="11DB9A2D" w14:textId="77777777" w:rsidR="005B4361" w:rsidRPr="00D81C88" w:rsidRDefault="005B4361" w:rsidP="005B4361">
      <w:pPr>
        <w:pStyle w:val="affd"/>
        <w:jc w:val="both"/>
        <w:rPr>
          <w:rFonts w:ascii="Times New Roman" w:hAnsi="Times New Roman" w:cs="Times New Roman"/>
          <w:sz w:val="24"/>
          <w:szCs w:val="24"/>
        </w:rPr>
      </w:pPr>
    </w:p>
    <w:p w14:paraId="12094436" w14:textId="77777777" w:rsidR="002C4681" w:rsidRDefault="002C4681" w:rsidP="002C468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jc w:val="left"/>
        <w:rPr>
          <w:sz w:val="24"/>
          <w:szCs w:val="24"/>
          <w:lang w:val="ru-RU"/>
        </w:rPr>
      </w:pPr>
    </w:p>
    <w:p w14:paraId="06DF8BD8" w14:textId="3769ABFD" w:rsidR="002C4681" w:rsidRPr="002C4681" w:rsidRDefault="005B4361" w:rsidP="002C4681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08"/>
        <w:rPr>
          <w:sz w:val="24"/>
          <w:szCs w:val="24"/>
          <w:lang w:val="ru-RU"/>
        </w:rPr>
      </w:pPr>
      <w:r w:rsidRPr="002C4681">
        <w:rPr>
          <w:sz w:val="24"/>
          <w:szCs w:val="24"/>
          <w:lang w:val="ru-RU"/>
        </w:rPr>
        <w:t>По факту наступления каждого риска руководитель проекта со стороны Исполнителя обязан е</w:t>
      </w:r>
      <w:r w:rsidR="002C4681">
        <w:rPr>
          <w:sz w:val="24"/>
          <w:szCs w:val="24"/>
          <w:lang w:val="ru-RU"/>
        </w:rPr>
        <w:t>го задокументировать в формате п</w:t>
      </w:r>
      <w:r w:rsidRPr="002C4681">
        <w:rPr>
          <w:sz w:val="24"/>
          <w:szCs w:val="24"/>
          <w:lang w:val="ru-RU"/>
        </w:rPr>
        <w:t xml:space="preserve">ротокола, и предоставить на подписание </w:t>
      </w:r>
      <w:r w:rsidR="0011258E" w:rsidRPr="0011258E">
        <w:rPr>
          <w:sz w:val="24"/>
          <w:szCs w:val="24"/>
          <w:lang w:val="ru-RU"/>
        </w:rPr>
        <w:t>Заявител</w:t>
      </w:r>
      <w:r w:rsidR="0011258E" w:rsidRPr="002C4681">
        <w:rPr>
          <w:sz w:val="24"/>
          <w:szCs w:val="24"/>
          <w:lang w:val="ru-RU"/>
        </w:rPr>
        <w:t>ю</w:t>
      </w:r>
      <w:r w:rsidR="002C4681" w:rsidRPr="002C4681">
        <w:rPr>
          <w:sz w:val="24"/>
          <w:szCs w:val="24"/>
          <w:lang w:val="ru-RU"/>
        </w:rPr>
        <w:t xml:space="preserve">. </w:t>
      </w:r>
      <w:r w:rsidR="002C4681">
        <w:rPr>
          <w:sz w:val="24"/>
          <w:szCs w:val="24"/>
          <w:lang w:val="ru-RU"/>
        </w:rPr>
        <w:t xml:space="preserve">В случаях, когда возникновение риска повлекло за собой дополнительные </w:t>
      </w:r>
      <w:r w:rsidR="002C4681" w:rsidRPr="002C4681">
        <w:rPr>
          <w:sz w:val="24"/>
          <w:szCs w:val="24"/>
          <w:lang w:val="ru-RU"/>
        </w:rPr>
        <w:t xml:space="preserve">работы по модернизации </w:t>
      </w:r>
      <w:r w:rsidR="002C4681">
        <w:rPr>
          <w:sz w:val="24"/>
          <w:szCs w:val="24"/>
          <w:lang w:val="ru-RU"/>
        </w:rPr>
        <w:t xml:space="preserve">системы, не входящие в требования настоящей ПМ, то такие работы выполняются </w:t>
      </w:r>
      <w:r w:rsidR="002C4681" w:rsidRPr="002C4681">
        <w:rPr>
          <w:sz w:val="24"/>
          <w:szCs w:val="24"/>
          <w:lang w:val="ru-RU"/>
        </w:rPr>
        <w:t>вне рамок текущего проекта</w:t>
      </w:r>
      <w:r w:rsidR="002C4681">
        <w:rPr>
          <w:sz w:val="24"/>
          <w:szCs w:val="24"/>
          <w:lang w:val="ru-RU"/>
        </w:rPr>
        <w:t xml:space="preserve"> </w:t>
      </w:r>
      <w:r w:rsidR="002C4681" w:rsidRPr="002C4681">
        <w:rPr>
          <w:sz w:val="24"/>
          <w:szCs w:val="24"/>
          <w:lang w:val="ru-RU"/>
        </w:rPr>
        <w:t>(договора)</w:t>
      </w:r>
      <w:r w:rsidR="002C4681">
        <w:rPr>
          <w:sz w:val="24"/>
          <w:szCs w:val="24"/>
          <w:lang w:val="ru-RU"/>
        </w:rPr>
        <w:t>.</w:t>
      </w:r>
    </w:p>
    <w:p w14:paraId="016229E0" w14:textId="7B690486" w:rsidR="002C4681" w:rsidRDefault="002C4681" w:rsidP="00D81C88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E972C2" w14:textId="49CDCC3D" w:rsidR="005B4361" w:rsidRPr="00D81C88" w:rsidRDefault="00D81C88" w:rsidP="00D81C88">
      <w:pPr>
        <w:pStyle w:val="affd"/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Описание риска должно содержать:</w:t>
      </w:r>
    </w:p>
    <w:p w14:paraId="53E47928" w14:textId="4D483427" w:rsidR="005B4361" w:rsidRPr="00D81C88" w:rsidRDefault="00D81C88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М</w:t>
      </w:r>
      <w:r w:rsidR="005B4361" w:rsidRPr="00D81C88">
        <w:rPr>
          <w:rFonts w:ascii="Times New Roman" w:hAnsi="Times New Roman" w:cs="Times New Roman"/>
          <w:sz w:val="24"/>
          <w:szCs w:val="24"/>
        </w:rPr>
        <w:t>есто в иерархии рисков</w:t>
      </w:r>
    </w:p>
    <w:p w14:paraId="7F08D6F5" w14:textId="42F7C2B2" w:rsidR="005B4361" w:rsidRPr="00D81C88" w:rsidRDefault="00D81C88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Описание по ф</w:t>
      </w:r>
      <w:r w:rsidR="005B4361" w:rsidRPr="00D81C88">
        <w:rPr>
          <w:rFonts w:ascii="Times New Roman" w:hAnsi="Times New Roman" w:cs="Times New Roman"/>
          <w:sz w:val="24"/>
          <w:szCs w:val="24"/>
        </w:rPr>
        <w:t>ормат</w:t>
      </w:r>
      <w:r w:rsidRPr="00D81C88">
        <w:rPr>
          <w:rFonts w:ascii="Times New Roman" w:hAnsi="Times New Roman" w:cs="Times New Roman"/>
          <w:sz w:val="24"/>
          <w:szCs w:val="24"/>
        </w:rPr>
        <w:t>у</w:t>
      </w:r>
      <w:r w:rsidR="005B4361" w:rsidRPr="00D81C88">
        <w:rPr>
          <w:rFonts w:ascii="Times New Roman" w:hAnsi="Times New Roman" w:cs="Times New Roman"/>
          <w:sz w:val="24"/>
          <w:szCs w:val="24"/>
        </w:rPr>
        <w:t xml:space="preserve"> «причина-следствие»</w:t>
      </w:r>
    </w:p>
    <w:p w14:paraId="66079425" w14:textId="77777777" w:rsidR="00D81C88" w:rsidRPr="00D81C88" w:rsidRDefault="00D81C88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Масштаб</w:t>
      </w:r>
    </w:p>
    <w:p w14:paraId="112B76A2" w14:textId="77777777" w:rsidR="005B4361" w:rsidRPr="00D81C88" w:rsidRDefault="005B4361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Оценка ущерба (в часах, в руб.)</w:t>
      </w:r>
    </w:p>
    <w:p w14:paraId="4B72E19E" w14:textId="06C6E683" w:rsidR="005B4361" w:rsidRPr="00D81C88" w:rsidRDefault="005B4361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 xml:space="preserve">Даты </w:t>
      </w:r>
      <w:r w:rsidR="00D81C88" w:rsidRPr="00D81C88">
        <w:rPr>
          <w:rFonts w:ascii="Times New Roman" w:hAnsi="Times New Roman" w:cs="Times New Roman"/>
          <w:sz w:val="24"/>
          <w:szCs w:val="24"/>
        </w:rPr>
        <w:t>возникновения</w:t>
      </w:r>
    </w:p>
    <w:p w14:paraId="11465027" w14:textId="0D8C7D8C" w:rsidR="005B4361" w:rsidRPr="00D81C88" w:rsidRDefault="005B4361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Ответственный</w:t>
      </w:r>
      <w:r w:rsidR="00D81C88" w:rsidRPr="00D81C88">
        <w:rPr>
          <w:rFonts w:ascii="Times New Roman" w:hAnsi="Times New Roman" w:cs="Times New Roman"/>
          <w:sz w:val="24"/>
          <w:szCs w:val="24"/>
        </w:rPr>
        <w:t xml:space="preserve"> сотрудник</w:t>
      </w:r>
    </w:p>
    <w:p w14:paraId="517DB545" w14:textId="714F6AF5" w:rsidR="005B4361" w:rsidRPr="00D81C88" w:rsidRDefault="005B4361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Сроки</w:t>
      </w:r>
      <w:r w:rsidR="00D81C88" w:rsidRPr="00D81C88">
        <w:rPr>
          <w:rFonts w:ascii="Times New Roman" w:hAnsi="Times New Roman" w:cs="Times New Roman"/>
          <w:sz w:val="24"/>
          <w:szCs w:val="24"/>
        </w:rPr>
        <w:t xml:space="preserve"> выполнения мероприятий</w:t>
      </w:r>
    </w:p>
    <w:p w14:paraId="5E9FEE62" w14:textId="77777777" w:rsidR="005B4361" w:rsidRPr="00D81C88" w:rsidRDefault="005B4361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Проведенные мероприятия по минимизации риска (мозговой штурм, создание прототипов, еженедельные встречи с фиксированием договоренностей и т.д.)</w:t>
      </w:r>
    </w:p>
    <w:p w14:paraId="7C2C532A" w14:textId="77777777" w:rsidR="005B4361" w:rsidRPr="00D81C88" w:rsidRDefault="005B4361" w:rsidP="001223C8">
      <w:pPr>
        <w:pStyle w:val="affd"/>
        <w:numPr>
          <w:ilvl w:val="0"/>
          <w:numId w:val="15"/>
        </w:numPr>
        <w:spacing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1C88">
        <w:rPr>
          <w:rFonts w:ascii="Times New Roman" w:hAnsi="Times New Roman" w:cs="Times New Roman"/>
          <w:sz w:val="24"/>
          <w:szCs w:val="24"/>
        </w:rPr>
        <w:t>Стоимость устранения (сумма, подлежащая уплате Исполнителю).</w:t>
      </w:r>
    </w:p>
    <w:p w14:paraId="4B7F7B9A" w14:textId="77777777" w:rsidR="005B4361" w:rsidRPr="00656C4C" w:rsidRDefault="005B4361" w:rsidP="005B4361">
      <w:pPr>
        <w:pStyle w:val="affd"/>
        <w:jc w:val="both"/>
        <w:rPr>
          <w:rFonts w:ascii="Times New Roman" w:hAnsi="Times New Roman" w:cs="Times New Roman"/>
          <w:color w:val="FF0000"/>
          <w:sz w:val="20"/>
          <w:szCs w:val="20"/>
        </w:rPr>
      </w:pPr>
    </w:p>
    <w:p w14:paraId="74B59AD5" w14:textId="77777777" w:rsidR="005B4361" w:rsidRPr="005B4361" w:rsidRDefault="005B4361" w:rsidP="005B4361">
      <w:pPr>
        <w:pStyle w:val="affd"/>
        <w:jc w:val="both"/>
        <w:rPr>
          <w:rFonts w:ascii="Times New Roman" w:hAnsi="Times New Roman" w:cs="Times New Roman"/>
          <w:sz w:val="20"/>
          <w:szCs w:val="20"/>
        </w:rPr>
      </w:pPr>
    </w:p>
    <w:p w14:paraId="745B7858" w14:textId="5D4AA02B" w:rsidR="00CC4AB0" w:rsidRPr="005B4361" w:rsidRDefault="00CC4AB0" w:rsidP="00CC4AB0">
      <w:pPr>
        <w:rPr>
          <w:sz w:val="20"/>
          <w:lang w:val="ru-RU"/>
        </w:rPr>
      </w:pPr>
    </w:p>
    <w:p w14:paraId="0A55AD5D" w14:textId="77777777" w:rsidR="005B4361" w:rsidRDefault="005B4361">
      <w:pPr>
        <w:ind w:firstLine="0"/>
        <w:jc w:val="left"/>
        <w:rPr>
          <w:b/>
          <w:kern w:val="28"/>
          <w:sz w:val="32"/>
          <w:lang w:val="ru-RU"/>
        </w:rPr>
      </w:pPr>
      <w:bookmarkStart w:id="145" w:name="_Toc132430301"/>
      <w:r>
        <w:rPr>
          <w:lang w:val="ru-RU"/>
        </w:rPr>
        <w:br w:type="page"/>
      </w:r>
    </w:p>
    <w:p w14:paraId="7424B7C2" w14:textId="12EF8889" w:rsidR="00CC4AB0" w:rsidRPr="000C520B" w:rsidRDefault="00CC4AB0" w:rsidP="00E91E5A">
      <w:pPr>
        <w:pStyle w:val="10"/>
        <w:rPr>
          <w:lang w:val="ru-RU"/>
        </w:rPr>
      </w:pPr>
      <w:bookmarkStart w:id="146" w:name="_Toc80160995"/>
      <w:r w:rsidRPr="000C520B">
        <w:rPr>
          <w:lang w:val="ru-RU"/>
        </w:rPr>
        <w:lastRenderedPageBreak/>
        <w:t>Порядок контроля и приемки системы</w:t>
      </w:r>
      <w:bookmarkEnd w:id="145"/>
      <w:bookmarkEnd w:id="146"/>
    </w:p>
    <w:p w14:paraId="3FAA8DFB" w14:textId="77777777" w:rsidR="00CC4AB0" w:rsidRPr="000C520B" w:rsidRDefault="00CC4AB0" w:rsidP="008E1C42">
      <w:pPr>
        <w:pStyle w:val="21"/>
      </w:pPr>
      <w:bookmarkStart w:id="147" w:name="_Toc132430302"/>
      <w:bookmarkStart w:id="148" w:name="_Toc80160996"/>
      <w:r w:rsidRPr="000C520B">
        <w:t>Общие требования к приемке работ по стадиям</w:t>
      </w:r>
      <w:bookmarkEnd w:id="147"/>
      <w:bookmarkEnd w:id="148"/>
    </w:p>
    <w:p w14:paraId="0D159D72" w14:textId="77777777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 xml:space="preserve">Перечни выполняемых работ и документов, подлежащих разработке и согласованию в рамках данного проекта, приведены в разделах </w:t>
      </w:r>
      <w:r w:rsidRPr="00853C6E">
        <w:rPr>
          <w:rFonts w:ascii="Times New Roman" w:hAnsi="Times New Roman" w:cs="Times New Roman"/>
          <w:sz w:val="24"/>
          <w:szCs w:val="24"/>
        </w:rPr>
        <w:fldChar w:fldCharType="begin"/>
      </w:r>
      <w:r w:rsidRPr="00853C6E">
        <w:rPr>
          <w:rFonts w:ascii="Times New Roman" w:hAnsi="Times New Roman" w:cs="Times New Roman"/>
          <w:sz w:val="24"/>
          <w:szCs w:val="24"/>
        </w:rPr>
        <w:instrText xml:space="preserve"> REF _Ref37828466 \n \h  \* MERGEFORMAT </w:instrText>
      </w:r>
      <w:r w:rsidRPr="00853C6E">
        <w:rPr>
          <w:rFonts w:ascii="Times New Roman" w:hAnsi="Times New Roman" w:cs="Times New Roman"/>
          <w:sz w:val="24"/>
          <w:szCs w:val="24"/>
        </w:rPr>
      </w:r>
      <w:r w:rsidRPr="00853C6E">
        <w:rPr>
          <w:rFonts w:ascii="Times New Roman" w:hAnsi="Times New Roman" w:cs="Times New Roman"/>
          <w:sz w:val="24"/>
          <w:szCs w:val="24"/>
        </w:rPr>
        <w:fldChar w:fldCharType="separate"/>
      </w:r>
      <w:r w:rsidR="00CE6351">
        <w:rPr>
          <w:rFonts w:ascii="Times New Roman" w:hAnsi="Times New Roman" w:cs="Times New Roman"/>
          <w:sz w:val="24"/>
          <w:szCs w:val="24"/>
        </w:rPr>
        <w:t>9.1</w:t>
      </w:r>
      <w:r w:rsidRPr="00853C6E">
        <w:rPr>
          <w:rFonts w:ascii="Times New Roman" w:hAnsi="Times New Roman" w:cs="Times New Roman"/>
          <w:sz w:val="24"/>
          <w:szCs w:val="24"/>
        </w:rPr>
        <w:fldChar w:fldCharType="end"/>
      </w:r>
      <w:r w:rsidRPr="00853C6E">
        <w:rPr>
          <w:rFonts w:ascii="Times New Roman" w:hAnsi="Times New Roman" w:cs="Times New Roman"/>
          <w:sz w:val="24"/>
          <w:szCs w:val="24"/>
        </w:rPr>
        <w:t xml:space="preserve"> и </w:t>
      </w:r>
      <w:r w:rsidRPr="00853C6E">
        <w:rPr>
          <w:rFonts w:ascii="Times New Roman" w:hAnsi="Times New Roman" w:cs="Times New Roman"/>
          <w:sz w:val="24"/>
          <w:szCs w:val="24"/>
        </w:rPr>
        <w:fldChar w:fldCharType="begin"/>
      </w:r>
      <w:r w:rsidRPr="00853C6E">
        <w:rPr>
          <w:rFonts w:ascii="Times New Roman" w:hAnsi="Times New Roman" w:cs="Times New Roman"/>
          <w:sz w:val="24"/>
          <w:szCs w:val="24"/>
        </w:rPr>
        <w:instrText xml:space="preserve"> REF _Ref37828484 \n \h  \* MERGEFORMAT </w:instrText>
      </w:r>
      <w:r w:rsidRPr="00853C6E">
        <w:rPr>
          <w:rFonts w:ascii="Times New Roman" w:hAnsi="Times New Roman" w:cs="Times New Roman"/>
          <w:sz w:val="24"/>
          <w:szCs w:val="24"/>
        </w:rPr>
      </w:r>
      <w:r w:rsidRPr="00853C6E">
        <w:rPr>
          <w:rFonts w:ascii="Times New Roman" w:hAnsi="Times New Roman" w:cs="Times New Roman"/>
          <w:sz w:val="24"/>
          <w:szCs w:val="24"/>
        </w:rPr>
        <w:fldChar w:fldCharType="separate"/>
      </w:r>
      <w:r w:rsidR="00CE6351">
        <w:rPr>
          <w:rFonts w:ascii="Times New Roman" w:hAnsi="Times New Roman" w:cs="Times New Roman"/>
          <w:sz w:val="24"/>
          <w:szCs w:val="24"/>
        </w:rPr>
        <w:t>9.2</w:t>
      </w:r>
      <w:r w:rsidRPr="00853C6E">
        <w:rPr>
          <w:rFonts w:ascii="Times New Roman" w:hAnsi="Times New Roman" w:cs="Times New Roman"/>
          <w:sz w:val="24"/>
          <w:szCs w:val="24"/>
        </w:rPr>
        <w:fldChar w:fldCharType="end"/>
      </w:r>
      <w:r w:rsidRPr="00853C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45C7ED" w14:textId="72F58732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 xml:space="preserve">В общем случае, начало работ следующей стадии может осуществляться до окончания предыдущей стадии, если это не сказывается на качестве выполнения работ и согласовано между </w:t>
      </w:r>
      <w:r w:rsidR="0011258E" w:rsidRPr="0011258E">
        <w:rPr>
          <w:rFonts w:ascii="Times New Roman" w:hAnsi="Times New Roman" w:cs="Times New Roman"/>
          <w:sz w:val="24"/>
          <w:szCs w:val="24"/>
        </w:rPr>
        <w:t xml:space="preserve">Заявителем </w:t>
      </w:r>
      <w:r w:rsidRPr="00853C6E">
        <w:rPr>
          <w:rFonts w:ascii="Times New Roman" w:hAnsi="Times New Roman" w:cs="Times New Roman"/>
          <w:sz w:val="24"/>
          <w:szCs w:val="24"/>
        </w:rPr>
        <w:t>и Исполнителем.</w:t>
      </w:r>
    </w:p>
    <w:p w14:paraId="3D139AB3" w14:textId="259C4186" w:rsidR="00CC4AB0" w:rsidRPr="00853C6E" w:rsidRDefault="002C4681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случае, когда договором на разработку и внедрение системы предусматривается поэтапная оплата каждой стадии проекта, то п</w:t>
      </w:r>
      <w:r w:rsidR="00CC4AB0" w:rsidRPr="00853C6E">
        <w:rPr>
          <w:rFonts w:ascii="Times New Roman" w:hAnsi="Times New Roman" w:cs="Times New Roman"/>
          <w:sz w:val="24"/>
          <w:szCs w:val="24"/>
        </w:rPr>
        <w:t xml:space="preserve">о окончании каждой стадии составляется Акт сдачи-приемки выполненных работ, который рассматривается </w:t>
      </w:r>
      <w:r w:rsidR="0011258E" w:rsidRPr="0011258E">
        <w:rPr>
          <w:rFonts w:ascii="Times New Roman" w:hAnsi="Times New Roman" w:cs="Times New Roman"/>
          <w:sz w:val="24"/>
          <w:szCs w:val="24"/>
        </w:rPr>
        <w:t>Заявите</w:t>
      </w:r>
      <w:r w:rsidR="0011258E">
        <w:rPr>
          <w:rFonts w:ascii="Times New Roman" w:hAnsi="Times New Roman" w:cs="Times New Roman"/>
          <w:sz w:val="24"/>
          <w:szCs w:val="24"/>
        </w:rPr>
        <w:t>ле</w:t>
      </w:r>
      <w:r w:rsidR="00CC4AB0" w:rsidRPr="00853C6E">
        <w:rPr>
          <w:rFonts w:ascii="Times New Roman" w:hAnsi="Times New Roman" w:cs="Times New Roman"/>
          <w:sz w:val="24"/>
          <w:szCs w:val="24"/>
        </w:rPr>
        <w:t xml:space="preserve">м в течение 5 рабочих дней с момента передачи, по окончании этого срока </w:t>
      </w:r>
      <w:r w:rsidR="0011258E" w:rsidRPr="0011258E">
        <w:rPr>
          <w:rFonts w:ascii="Times New Roman" w:hAnsi="Times New Roman" w:cs="Times New Roman"/>
          <w:sz w:val="24"/>
          <w:szCs w:val="24"/>
        </w:rPr>
        <w:t>Заявите</w:t>
      </w:r>
      <w:r w:rsidR="0011258E">
        <w:rPr>
          <w:rFonts w:ascii="Times New Roman" w:hAnsi="Times New Roman" w:cs="Times New Roman"/>
          <w:sz w:val="24"/>
          <w:szCs w:val="24"/>
        </w:rPr>
        <w:t>ль</w:t>
      </w:r>
      <w:r w:rsidR="00CC4AB0" w:rsidRPr="00853C6E">
        <w:rPr>
          <w:rFonts w:ascii="Times New Roman" w:hAnsi="Times New Roman" w:cs="Times New Roman"/>
          <w:sz w:val="24"/>
          <w:szCs w:val="24"/>
        </w:rPr>
        <w:t xml:space="preserve"> обязан предоставит утвержденный Акт, либо мотивированный отказ с протоколом разногласий, где указан список нерешенных вопросов либо предоставляет аргументированный протокол разногласий, который состоит из списка не решенных на его взгляд вопросов. Каждый вопрос должен быть описан в следующей форме: </w:t>
      </w:r>
    </w:p>
    <w:p w14:paraId="3422A96F" w14:textId="77777777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>Суть вопроса,</w:t>
      </w:r>
    </w:p>
    <w:p w14:paraId="30CACA16" w14:textId="7771AC66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>Приоритет (высокий \ средний)</w:t>
      </w:r>
      <w:r w:rsidR="008936A4">
        <w:rPr>
          <w:rFonts w:ascii="Times New Roman" w:hAnsi="Times New Roman" w:cs="Times New Roman"/>
          <w:sz w:val="24"/>
          <w:szCs w:val="24"/>
        </w:rPr>
        <w:t>,</w:t>
      </w:r>
    </w:p>
    <w:p w14:paraId="6EB781C2" w14:textId="1894B0E5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 xml:space="preserve">Ссылка на пункт в </w:t>
      </w:r>
      <w:r w:rsidR="00BE01C3">
        <w:rPr>
          <w:rFonts w:ascii="Times New Roman" w:hAnsi="Times New Roman" w:cs="Times New Roman"/>
          <w:sz w:val="24"/>
          <w:szCs w:val="24"/>
        </w:rPr>
        <w:t>ПМ</w:t>
      </w:r>
      <w:r w:rsidRPr="00853C6E">
        <w:rPr>
          <w:rFonts w:ascii="Times New Roman" w:hAnsi="Times New Roman" w:cs="Times New Roman"/>
          <w:sz w:val="24"/>
          <w:szCs w:val="24"/>
        </w:rPr>
        <w:t>, к которому относится вопрос,</w:t>
      </w:r>
    </w:p>
    <w:p w14:paraId="10F9F288" w14:textId="6C2CD939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 xml:space="preserve">Аргументы: почему предлагаемое Исполнителем решение не устраивает </w:t>
      </w:r>
      <w:r w:rsidR="00ED29B6" w:rsidRPr="0011258E">
        <w:rPr>
          <w:rFonts w:ascii="Times New Roman" w:hAnsi="Times New Roman" w:cs="Times New Roman"/>
          <w:sz w:val="24"/>
          <w:szCs w:val="24"/>
        </w:rPr>
        <w:t>Заявите</w:t>
      </w:r>
      <w:r w:rsidR="00ED29B6">
        <w:rPr>
          <w:rFonts w:ascii="Times New Roman" w:hAnsi="Times New Roman" w:cs="Times New Roman"/>
          <w:sz w:val="24"/>
          <w:szCs w:val="24"/>
        </w:rPr>
        <w:t>ля</w:t>
      </w:r>
      <w:r w:rsidR="00ED29B6" w:rsidRPr="00853C6E">
        <w:rPr>
          <w:rFonts w:ascii="Times New Roman" w:hAnsi="Times New Roman" w:cs="Times New Roman"/>
          <w:sz w:val="24"/>
          <w:szCs w:val="24"/>
        </w:rPr>
        <w:t xml:space="preserve"> </w:t>
      </w:r>
      <w:r w:rsidRPr="00853C6E">
        <w:rPr>
          <w:rFonts w:ascii="Times New Roman" w:hAnsi="Times New Roman" w:cs="Times New Roman"/>
          <w:sz w:val="24"/>
          <w:szCs w:val="24"/>
        </w:rPr>
        <w:t>(трудозатраты, некорректные результаты, и т.д.),</w:t>
      </w:r>
    </w:p>
    <w:p w14:paraId="5FD9F30B" w14:textId="7A971519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 xml:space="preserve">Предложения: как </w:t>
      </w:r>
      <w:r w:rsidR="00ED29B6" w:rsidRPr="0011258E">
        <w:rPr>
          <w:rFonts w:ascii="Times New Roman" w:hAnsi="Times New Roman" w:cs="Times New Roman"/>
          <w:sz w:val="24"/>
          <w:szCs w:val="24"/>
        </w:rPr>
        <w:t>Заявите</w:t>
      </w:r>
      <w:r w:rsidR="00ED29B6">
        <w:rPr>
          <w:rFonts w:ascii="Times New Roman" w:hAnsi="Times New Roman" w:cs="Times New Roman"/>
          <w:sz w:val="24"/>
          <w:szCs w:val="24"/>
        </w:rPr>
        <w:t>ль</w:t>
      </w:r>
      <w:r w:rsidRPr="00853C6E">
        <w:rPr>
          <w:rFonts w:ascii="Times New Roman" w:hAnsi="Times New Roman" w:cs="Times New Roman"/>
          <w:sz w:val="24"/>
          <w:szCs w:val="24"/>
        </w:rPr>
        <w:t xml:space="preserve"> видит для себя способ решения вопроса.</w:t>
      </w:r>
    </w:p>
    <w:p w14:paraId="474DCA35" w14:textId="77777777" w:rsidR="00CC4AB0" w:rsidRPr="00853C6E" w:rsidRDefault="00CC4AB0" w:rsidP="00853C6E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53C6E">
        <w:rPr>
          <w:rFonts w:ascii="Times New Roman" w:hAnsi="Times New Roman" w:cs="Times New Roman"/>
          <w:sz w:val="24"/>
          <w:szCs w:val="24"/>
        </w:rPr>
        <w:t xml:space="preserve">По каждому проблемному вопросу анализируется соотношение трудозатрат и последствий по предлагаемому варианту решения и по необходимой доработке ИС. На основе этого анализа на общем собрании руководителей проектной группы принимается решение по каждому вопросу и фиксируется протоколом, где указывается принятый способ решения, ответственный и сроки исполнения, в случае если это доработка или </w:t>
      </w:r>
      <w:proofErr w:type="spellStart"/>
      <w:r w:rsidRPr="00853C6E">
        <w:rPr>
          <w:rFonts w:ascii="Times New Roman" w:hAnsi="Times New Roman" w:cs="Times New Roman"/>
          <w:sz w:val="24"/>
          <w:szCs w:val="24"/>
        </w:rPr>
        <w:t>донастройка</w:t>
      </w:r>
      <w:proofErr w:type="spellEnd"/>
      <w:r w:rsidRPr="00853C6E">
        <w:rPr>
          <w:rFonts w:ascii="Times New Roman" w:hAnsi="Times New Roman" w:cs="Times New Roman"/>
          <w:sz w:val="24"/>
          <w:szCs w:val="24"/>
        </w:rPr>
        <w:t xml:space="preserve"> системы. По результатам принятых решений может быть пересмотрен срок запуска системы в опытно-промышленную эксплуатацию.</w:t>
      </w:r>
    </w:p>
    <w:p w14:paraId="7E412836" w14:textId="77777777" w:rsidR="00771D51" w:rsidRDefault="00771D51" w:rsidP="00771D51">
      <w:pPr>
        <w:ind w:firstLine="0"/>
        <w:rPr>
          <w:lang w:val="ru-RU"/>
        </w:rPr>
      </w:pPr>
    </w:p>
    <w:p w14:paraId="24B09CF9" w14:textId="77777777" w:rsidR="00771D51" w:rsidRPr="000C520B" w:rsidRDefault="00771D51" w:rsidP="00771D51">
      <w:pPr>
        <w:ind w:firstLine="0"/>
        <w:rPr>
          <w:lang w:val="ru-RU"/>
        </w:rPr>
      </w:pPr>
    </w:p>
    <w:p w14:paraId="7CD566E7" w14:textId="77777777" w:rsidR="00CC4AB0" w:rsidRPr="000C520B" w:rsidRDefault="00CC4AB0" w:rsidP="00CC4AB0">
      <w:pPr>
        <w:rPr>
          <w:sz w:val="2"/>
          <w:szCs w:val="2"/>
          <w:lang w:val="ru-RU"/>
        </w:rPr>
      </w:pPr>
      <w:r w:rsidRPr="000C520B">
        <w:rPr>
          <w:lang w:val="ru-RU"/>
        </w:rPr>
        <w:br w:type="page"/>
      </w:r>
    </w:p>
    <w:p w14:paraId="21D99904" w14:textId="5E541308" w:rsidR="00CC4AB0" w:rsidRPr="000C520B" w:rsidRDefault="00CC4AB0" w:rsidP="00EF1E20">
      <w:pPr>
        <w:pStyle w:val="10"/>
        <w:rPr>
          <w:lang w:val="ru-RU"/>
        </w:rPr>
      </w:pPr>
      <w:bookmarkStart w:id="149" w:name="_Toc132430304"/>
      <w:bookmarkStart w:id="150" w:name="_Toc80160997"/>
      <w:r w:rsidRPr="000C520B">
        <w:rPr>
          <w:lang w:val="ru-RU"/>
        </w:rPr>
        <w:lastRenderedPageBreak/>
        <w:t xml:space="preserve">Требования к составу и содержанию работ по подготовке объекта автоматизации к вводу системы в </w:t>
      </w:r>
      <w:bookmarkEnd w:id="149"/>
      <w:r w:rsidR="008936A4">
        <w:rPr>
          <w:lang w:val="ru-RU"/>
        </w:rPr>
        <w:t>эксплуатацию</w:t>
      </w:r>
      <w:bookmarkEnd w:id="150"/>
    </w:p>
    <w:p w14:paraId="33CFF3EA" w14:textId="281B6D96" w:rsidR="00CC4AB0" w:rsidRPr="000C520B" w:rsidRDefault="00CC4AB0" w:rsidP="008E1C42">
      <w:pPr>
        <w:pStyle w:val="21"/>
      </w:pPr>
      <w:bookmarkStart w:id="151" w:name="_Toc132430305"/>
      <w:bookmarkStart w:id="152" w:name="_Toc80160998"/>
      <w:r w:rsidRPr="000C520B">
        <w:t xml:space="preserve">Приведение входящей информации к виду, пригодному для </w:t>
      </w:r>
      <w:bookmarkEnd w:id="151"/>
      <w:r w:rsidR="00E4065B">
        <w:t>загрузки в систему</w:t>
      </w:r>
      <w:bookmarkEnd w:id="152"/>
    </w:p>
    <w:p w14:paraId="4C7C6C90" w14:textId="3740EF20" w:rsidR="00CC4AB0" w:rsidRPr="00E4065B" w:rsidRDefault="00CC4AB0" w:rsidP="00E4065B">
      <w:pPr>
        <w:pStyle w:val="affd"/>
        <w:spacing w:line="288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4065B">
        <w:rPr>
          <w:rFonts w:ascii="Times New Roman" w:hAnsi="Times New Roman" w:cs="Times New Roman"/>
          <w:sz w:val="24"/>
          <w:szCs w:val="24"/>
        </w:rPr>
        <w:t xml:space="preserve">До начала </w:t>
      </w:r>
      <w:r w:rsidR="00E4065B" w:rsidRPr="00E4065B">
        <w:rPr>
          <w:rFonts w:ascii="Times New Roman" w:hAnsi="Times New Roman" w:cs="Times New Roman"/>
          <w:sz w:val="24"/>
          <w:szCs w:val="24"/>
        </w:rPr>
        <w:t>загрузки</w:t>
      </w:r>
      <w:r w:rsidRPr="00E4065B">
        <w:rPr>
          <w:rFonts w:ascii="Times New Roman" w:hAnsi="Times New Roman" w:cs="Times New Roman"/>
          <w:sz w:val="24"/>
          <w:szCs w:val="24"/>
        </w:rPr>
        <w:t xml:space="preserve"> данных </w:t>
      </w:r>
      <w:r w:rsidR="00E4065B" w:rsidRPr="00E4065B">
        <w:rPr>
          <w:rFonts w:ascii="Times New Roman" w:hAnsi="Times New Roman" w:cs="Times New Roman"/>
          <w:sz w:val="24"/>
          <w:szCs w:val="24"/>
        </w:rPr>
        <w:t xml:space="preserve">в систему </w:t>
      </w:r>
      <w:r w:rsidR="00ED29B6" w:rsidRPr="0011258E">
        <w:rPr>
          <w:rFonts w:ascii="Times New Roman" w:hAnsi="Times New Roman" w:cs="Times New Roman"/>
          <w:sz w:val="24"/>
          <w:szCs w:val="24"/>
        </w:rPr>
        <w:t>Заявите</w:t>
      </w:r>
      <w:r w:rsidR="00ED29B6">
        <w:rPr>
          <w:rFonts w:ascii="Times New Roman" w:hAnsi="Times New Roman" w:cs="Times New Roman"/>
          <w:sz w:val="24"/>
          <w:szCs w:val="24"/>
        </w:rPr>
        <w:t>лю</w:t>
      </w:r>
      <w:r w:rsidRPr="00E4065B">
        <w:rPr>
          <w:rFonts w:ascii="Times New Roman" w:hAnsi="Times New Roman" w:cs="Times New Roman"/>
          <w:sz w:val="24"/>
          <w:szCs w:val="24"/>
        </w:rPr>
        <w:t xml:space="preserve"> необходимо привести справочники в актуальное состояние, исключить дублирование записей, исключить некорректные записи, а Исполнителю оказать консультационно-методологическую помощь в выполнении данных работ.</w:t>
      </w:r>
      <w:r w:rsidR="00073C97" w:rsidRPr="00E406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D9FE3" w14:textId="77777777" w:rsidR="00CC4AB0" w:rsidRPr="000C520B" w:rsidRDefault="00CC4AB0" w:rsidP="008E1C42">
      <w:pPr>
        <w:pStyle w:val="21"/>
      </w:pPr>
      <w:bookmarkStart w:id="153" w:name="_Toc132430306"/>
      <w:bookmarkStart w:id="154" w:name="_Toc80160999"/>
      <w:r w:rsidRPr="000C520B">
        <w:t>Создание необходимых для функционирования системы подразделений и служб</w:t>
      </w:r>
      <w:bookmarkEnd w:id="153"/>
      <w:bookmarkEnd w:id="154"/>
    </w:p>
    <w:p w14:paraId="0ECB9D90" w14:textId="77777777" w:rsidR="00CC4AB0" w:rsidRPr="00E4065B" w:rsidRDefault="00CC4AB0" w:rsidP="00E4065B">
      <w:pPr>
        <w:spacing w:line="288" w:lineRule="auto"/>
        <w:rPr>
          <w:sz w:val="24"/>
          <w:szCs w:val="24"/>
          <w:lang w:val="ru-RU"/>
        </w:rPr>
      </w:pPr>
      <w:r w:rsidRPr="00E4065B">
        <w:rPr>
          <w:sz w:val="24"/>
          <w:szCs w:val="24"/>
          <w:lang w:val="ru-RU"/>
        </w:rPr>
        <w:t>Организационная структура ИС должна позволять выполнять все функции системы с учетом их распределения по уровням управления.</w:t>
      </w:r>
    </w:p>
    <w:p w14:paraId="3468457A" w14:textId="414272B3" w:rsidR="00CC4AB0" w:rsidRPr="00E4065B" w:rsidRDefault="00CC4AB0" w:rsidP="00E4065B">
      <w:pPr>
        <w:spacing w:line="288" w:lineRule="auto"/>
        <w:rPr>
          <w:sz w:val="24"/>
          <w:szCs w:val="24"/>
          <w:lang w:val="ru-RU"/>
        </w:rPr>
      </w:pPr>
      <w:r w:rsidRPr="00E4065B">
        <w:rPr>
          <w:sz w:val="24"/>
          <w:szCs w:val="24"/>
          <w:lang w:val="ru-RU"/>
        </w:rPr>
        <w:t xml:space="preserve">Необходимо согласно Устава проекта и раздела </w:t>
      </w:r>
      <w:r w:rsidRPr="00E4065B">
        <w:rPr>
          <w:sz w:val="24"/>
          <w:szCs w:val="24"/>
          <w:lang w:val="ru-RU"/>
        </w:rPr>
        <w:fldChar w:fldCharType="begin"/>
      </w:r>
      <w:r w:rsidRPr="00E4065B">
        <w:rPr>
          <w:sz w:val="24"/>
          <w:szCs w:val="24"/>
          <w:lang w:val="ru-RU"/>
        </w:rPr>
        <w:instrText xml:space="preserve"> REF _Ref130788653 \w \h </w:instrText>
      </w:r>
      <w:r w:rsidR="001F419F" w:rsidRPr="00E4065B">
        <w:rPr>
          <w:sz w:val="24"/>
          <w:szCs w:val="24"/>
          <w:lang w:val="ru-RU"/>
        </w:rPr>
        <w:instrText xml:space="preserve"> \* MERGEFORMAT </w:instrText>
      </w:r>
      <w:r w:rsidRPr="00E4065B">
        <w:rPr>
          <w:sz w:val="24"/>
          <w:szCs w:val="24"/>
          <w:lang w:val="ru-RU"/>
        </w:rPr>
      </w:r>
      <w:r w:rsidRPr="00E4065B">
        <w:rPr>
          <w:sz w:val="24"/>
          <w:szCs w:val="24"/>
          <w:lang w:val="ru-RU"/>
        </w:rPr>
        <w:fldChar w:fldCharType="separate"/>
      </w:r>
      <w:r w:rsidR="00CE6351">
        <w:rPr>
          <w:sz w:val="24"/>
          <w:szCs w:val="24"/>
          <w:lang w:val="ru-RU"/>
        </w:rPr>
        <w:t>6</w:t>
      </w:r>
      <w:r w:rsidRPr="00E4065B">
        <w:rPr>
          <w:sz w:val="24"/>
          <w:szCs w:val="24"/>
          <w:lang w:val="ru-RU"/>
        </w:rPr>
        <w:fldChar w:fldCharType="end"/>
      </w:r>
      <w:r w:rsidRPr="00E4065B">
        <w:rPr>
          <w:sz w:val="24"/>
          <w:szCs w:val="24"/>
          <w:lang w:val="ru-RU"/>
        </w:rPr>
        <w:t xml:space="preserve"> </w:t>
      </w:r>
      <w:r w:rsidRPr="00E4065B">
        <w:rPr>
          <w:sz w:val="24"/>
          <w:szCs w:val="24"/>
          <w:lang w:val="ru-RU"/>
        </w:rPr>
        <w:fldChar w:fldCharType="begin"/>
      </w:r>
      <w:r w:rsidRPr="00E4065B">
        <w:rPr>
          <w:sz w:val="24"/>
          <w:szCs w:val="24"/>
          <w:lang w:val="ru-RU"/>
        </w:rPr>
        <w:instrText xml:space="preserve"> REF _Ref130788659 \h </w:instrText>
      </w:r>
      <w:r w:rsidR="001F419F" w:rsidRPr="00E4065B">
        <w:rPr>
          <w:sz w:val="24"/>
          <w:szCs w:val="24"/>
          <w:lang w:val="ru-RU"/>
        </w:rPr>
        <w:instrText xml:space="preserve"> \* MERGEFORMAT </w:instrText>
      </w:r>
      <w:r w:rsidRPr="00E4065B">
        <w:rPr>
          <w:sz w:val="24"/>
          <w:szCs w:val="24"/>
          <w:lang w:val="ru-RU"/>
        </w:rPr>
      </w:r>
      <w:r w:rsidRPr="00E4065B">
        <w:rPr>
          <w:sz w:val="24"/>
          <w:szCs w:val="24"/>
          <w:lang w:val="ru-RU"/>
        </w:rPr>
        <w:fldChar w:fldCharType="separate"/>
      </w:r>
      <w:r w:rsidR="00CE6351" w:rsidRPr="00CE6351">
        <w:rPr>
          <w:sz w:val="24"/>
          <w:szCs w:val="24"/>
          <w:lang w:val="ru-RU"/>
        </w:rPr>
        <w:t>Требования к персоналу</w:t>
      </w:r>
      <w:r w:rsidRPr="00E4065B">
        <w:rPr>
          <w:sz w:val="24"/>
          <w:szCs w:val="24"/>
          <w:lang w:val="ru-RU"/>
        </w:rPr>
        <w:fldChar w:fldCharType="end"/>
      </w:r>
      <w:r w:rsidRPr="00E4065B">
        <w:rPr>
          <w:sz w:val="24"/>
          <w:szCs w:val="24"/>
          <w:lang w:val="ru-RU"/>
        </w:rPr>
        <w:t>:</w:t>
      </w:r>
    </w:p>
    <w:p w14:paraId="1F3E1A96" w14:textId="77777777" w:rsidR="00CC4AB0" w:rsidRPr="00E4065B" w:rsidRDefault="00CC4AB0" w:rsidP="00E4065B">
      <w:pPr>
        <w:pStyle w:val="a"/>
        <w:spacing w:line="288" w:lineRule="auto"/>
        <w:rPr>
          <w:color w:val="auto"/>
          <w:sz w:val="24"/>
          <w:szCs w:val="24"/>
        </w:rPr>
      </w:pPr>
      <w:r w:rsidRPr="00E4065B">
        <w:rPr>
          <w:color w:val="auto"/>
          <w:sz w:val="24"/>
          <w:szCs w:val="24"/>
        </w:rPr>
        <w:t>создать Рабочую группу из специалистов предметной области,</w:t>
      </w:r>
    </w:p>
    <w:p w14:paraId="2C8EA7FD" w14:textId="706BE1E8" w:rsidR="00CC4AB0" w:rsidRPr="00E4065B" w:rsidRDefault="00CC4AB0" w:rsidP="00E4065B">
      <w:pPr>
        <w:pStyle w:val="a"/>
        <w:spacing w:line="288" w:lineRule="auto"/>
        <w:rPr>
          <w:color w:val="auto"/>
          <w:sz w:val="24"/>
          <w:szCs w:val="24"/>
        </w:rPr>
      </w:pPr>
      <w:r w:rsidRPr="00E4065B">
        <w:rPr>
          <w:color w:val="auto"/>
          <w:sz w:val="24"/>
          <w:szCs w:val="24"/>
        </w:rPr>
        <w:t>создать Группу внедрения из специалистов в област</w:t>
      </w:r>
      <w:r w:rsidR="00E4065B">
        <w:rPr>
          <w:color w:val="auto"/>
          <w:sz w:val="24"/>
          <w:szCs w:val="24"/>
        </w:rPr>
        <w:t>и информационных технологий,</w:t>
      </w:r>
    </w:p>
    <w:p w14:paraId="635BB4A6" w14:textId="77777777" w:rsidR="00CC4AB0" w:rsidRPr="00E4065B" w:rsidRDefault="00CC4AB0" w:rsidP="00E4065B">
      <w:pPr>
        <w:pStyle w:val="a"/>
        <w:spacing w:line="288" w:lineRule="auto"/>
        <w:rPr>
          <w:color w:val="auto"/>
          <w:sz w:val="24"/>
          <w:szCs w:val="24"/>
        </w:rPr>
      </w:pPr>
      <w:r w:rsidRPr="00E4065B">
        <w:rPr>
          <w:color w:val="auto"/>
          <w:sz w:val="24"/>
          <w:szCs w:val="24"/>
        </w:rPr>
        <w:t xml:space="preserve">создать Группу эксплуатации ИС согласно п. </w:t>
      </w:r>
      <w:r w:rsidRPr="00E4065B">
        <w:rPr>
          <w:color w:val="auto"/>
          <w:sz w:val="24"/>
          <w:szCs w:val="24"/>
        </w:rPr>
        <w:fldChar w:fldCharType="begin"/>
      </w:r>
      <w:r w:rsidRPr="00E4065B">
        <w:rPr>
          <w:color w:val="auto"/>
          <w:sz w:val="24"/>
          <w:szCs w:val="24"/>
        </w:rPr>
        <w:instrText xml:space="preserve"> REF _Ref130788953 \r \h </w:instrText>
      </w:r>
      <w:r w:rsidR="001F419F" w:rsidRPr="00E4065B">
        <w:rPr>
          <w:color w:val="auto"/>
          <w:sz w:val="24"/>
          <w:szCs w:val="24"/>
        </w:rPr>
        <w:instrText xml:space="preserve"> \* MERGEFORMAT </w:instrText>
      </w:r>
      <w:r w:rsidRPr="00E4065B">
        <w:rPr>
          <w:color w:val="auto"/>
          <w:sz w:val="24"/>
          <w:szCs w:val="24"/>
        </w:rPr>
      </w:r>
      <w:r w:rsidRPr="00E4065B">
        <w:rPr>
          <w:color w:val="auto"/>
          <w:sz w:val="24"/>
          <w:szCs w:val="24"/>
        </w:rPr>
        <w:fldChar w:fldCharType="separate"/>
      </w:r>
      <w:r w:rsidR="00CE6351">
        <w:rPr>
          <w:color w:val="auto"/>
          <w:sz w:val="24"/>
          <w:szCs w:val="24"/>
        </w:rPr>
        <w:t>6.2</w:t>
      </w:r>
      <w:r w:rsidRPr="00E4065B">
        <w:rPr>
          <w:color w:val="auto"/>
          <w:sz w:val="24"/>
          <w:szCs w:val="24"/>
        </w:rPr>
        <w:fldChar w:fldCharType="end"/>
      </w:r>
      <w:r w:rsidRPr="00E4065B">
        <w:rPr>
          <w:color w:val="auto"/>
          <w:sz w:val="24"/>
          <w:szCs w:val="24"/>
        </w:rPr>
        <w:t xml:space="preserve"> </w:t>
      </w:r>
      <w:r w:rsidRPr="00E4065B">
        <w:rPr>
          <w:color w:val="auto"/>
          <w:sz w:val="24"/>
          <w:szCs w:val="24"/>
        </w:rPr>
        <w:fldChar w:fldCharType="begin"/>
      </w:r>
      <w:r w:rsidRPr="00E4065B">
        <w:rPr>
          <w:color w:val="auto"/>
          <w:sz w:val="24"/>
          <w:szCs w:val="24"/>
        </w:rPr>
        <w:instrText xml:space="preserve"> REF _Ref130788953 \h </w:instrText>
      </w:r>
      <w:r w:rsidR="001F419F" w:rsidRPr="00E4065B">
        <w:rPr>
          <w:color w:val="auto"/>
          <w:sz w:val="24"/>
          <w:szCs w:val="24"/>
        </w:rPr>
        <w:instrText xml:space="preserve"> \* MERGEFORMAT </w:instrText>
      </w:r>
      <w:r w:rsidRPr="00E4065B">
        <w:rPr>
          <w:color w:val="auto"/>
          <w:sz w:val="24"/>
          <w:szCs w:val="24"/>
        </w:rPr>
      </w:r>
      <w:r w:rsidRPr="00E4065B">
        <w:rPr>
          <w:color w:val="auto"/>
          <w:sz w:val="24"/>
          <w:szCs w:val="24"/>
        </w:rPr>
        <w:fldChar w:fldCharType="separate"/>
      </w:r>
      <w:r w:rsidR="00CE6351" w:rsidRPr="00CE6351">
        <w:rPr>
          <w:color w:val="auto"/>
          <w:sz w:val="24"/>
          <w:szCs w:val="24"/>
        </w:rPr>
        <w:t>Структура обслуживающего персонала ИС</w:t>
      </w:r>
      <w:r w:rsidRPr="00E4065B">
        <w:rPr>
          <w:color w:val="auto"/>
          <w:sz w:val="24"/>
          <w:szCs w:val="24"/>
        </w:rPr>
        <w:fldChar w:fldCharType="end"/>
      </w:r>
    </w:p>
    <w:p w14:paraId="502E24BD" w14:textId="4DE14F87" w:rsidR="00CC4AB0" w:rsidRPr="00E4065B" w:rsidRDefault="00CC4AB0" w:rsidP="00E4065B">
      <w:pPr>
        <w:spacing w:line="288" w:lineRule="auto"/>
        <w:rPr>
          <w:sz w:val="24"/>
          <w:szCs w:val="24"/>
          <w:lang w:val="ru-RU"/>
        </w:rPr>
      </w:pPr>
      <w:r w:rsidRPr="00E4065B">
        <w:rPr>
          <w:sz w:val="24"/>
          <w:szCs w:val="24"/>
          <w:lang w:val="ru-RU"/>
        </w:rPr>
        <w:t xml:space="preserve">Ответственным за проведение организационных мероприятий назначить Директора проекта, ответственным за технические мероприятия назначить Заместителя директора проекта со стороны </w:t>
      </w:r>
      <w:r w:rsidR="00ED29B6" w:rsidRPr="0011258E">
        <w:rPr>
          <w:sz w:val="24"/>
          <w:szCs w:val="24"/>
          <w:lang w:val="ru-RU"/>
        </w:rPr>
        <w:t>Заявите</w:t>
      </w:r>
      <w:r w:rsidR="00ED29B6" w:rsidRPr="00ED29B6">
        <w:rPr>
          <w:sz w:val="24"/>
          <w:szCs w:val="24"/>
          <w:lang w:val="ru-RU"/>
        </w:rPr>
        <w:t>л</w:t>
      </w:r>
      <w:r w:rsidR="00ED29B6">
        <w:rPr>
          <w:sz w:val="24"/>
          <w:szCs w:val="24"/>
          <w:lang w:val="ru-RU"/>
        </w:rPr>
        <w:t>я</w:t>
      </w:r>
      <w:r w:rsidRPr="00E4065B">
        <w:rPr>
          <w:sz w:val="24"/>
          <w:szCs w:val="24"/>
          <w:lang w:val="ru-RU"/>
        </w:rPr>
        <w:t>. Контроль за работой указанных групп поручить Директору проекта.</w:t>
      </w:r>
    </w:p>
    <w:p w14:paraId="154437BC" w14:textId="77777777" w:rsidR="00CC4AB0" w:rsidRPr="000C520B" w:rsidRDefault="00CC4AB0" w:rsidP="007C2373">
      <w:pPr>
        <w:rPr>
          <w:lang w:val="ru-RU"/>
        </w:rPr>
      </w:pPr>
    </w:p>
    <w:p w14:paraId="751AEF4D" w14:textId="77777777" w:rsidR="00CC4AB0" w:rsidRPr="000C520B" w:rsidRDefault="00CC4AB0" w:rsidP="008E1C42">
      <w:pPr>
        <w:pStyle w:val="21"/>
      </w:pPr>
      <w:bookmarkStart w:id="155" w:name="_Toc132430307"/>
      <w:bookmarkStart w:id="156" w:name="_Toc80161000"/>
      <w:r w:rsidRPr="000C520B">
        <w:t>Сроки и порядок комплектования штатов и обучения персонала</w:t>
      </w:r>
      <w:bookmarkEnd w:id="155"/>
      <w:bookmarkEnd w:id="156"/>
    </w:p>
    <w:p w14:paraId="255B4C2B" w14:textId="66548C3B" w:rsidR="00CC4AB0" w:rsidRPr="00E4065B" w:rsidRDefault="00CC4AB0" w:rsidP="00E4065B">
      <w:pPr>
        <w:spacing w:line="288" w:lineRule="auto"/>
        <w:rPr>
          <w:sz w:val="24"/>
          <w:szCs w:val="24"/>
          <w:lang w:val="ru-RU"/>
        </w:rPr>
      </w:pPr>
      <w:r w:rsidRPr="00E4065B">
        <w:rPr>
          <w:sz w:val="24"/>
          <w:szCs w:val="24"/>
          <w:lang w:val="ru-RU"/>
        </w:rPr>
        <w:t xml:space="preserve">Обучение эксплуатационного персонала ИС должно быть проведено на </w:t>
      </w:r>
      <w:r w:rsidR="001458EB">
        <w:rPr>
          <w:sz w:val="24"/>
          <w:szCs w:val="24"/>
          <w:lang w:val="ru-RU"/>
        </w:rPr>
        <w:t xml:space="preserve">стадии </w:t>
      </w:r>
      <w:r w:rsidR="00E4065B" w:rsidRPr="00E4065B">
        <w:rPr>
          <w:sz w:val="24"/>
          <w:szCs w:val="24"/>
          <w:lang w:val="ru-RU"/>
        </w:rPr>
        <w:t>«Обучение функционалу системы»</w:t>
      </w:r>
      <w:r w:rsidR="005852DA">
        <w:rPr>
          <w:sz w:val="24"/>
          <w:szCs w:val="24"/>
          <w:lang w:val="ru-RU"/>
        </w:rPr>
        <w:t>.</w:t>
      </w:r>
    </w:p>
    <w:p w14:paraId="3A85D661" w14:textId="77777777" w:rsidR="00CC4AB0" w:rsidRPr="00E4065B" w:rsidRDefault="00CC4AB0" w:rsidP="00E4065B">
      <w:pPr>
        <w:spacing w:line="288" w:lineRule="auto"/>
        <w:rPr>
          <w:sz w:val="24"/>
          <w:szCs w:val="24"/>
          <w:lang w:val="ru-RU"/>
        </w:rPr>
      </w:pPr>
      <w:r w:rsidRPr="00E4065B">
        <w:rPr>
          <w:sz w:val="24"/>
          <w:szCs w:val="24"/>
          <w:lang w:val="ru-RU"/>
        </w:rPr>
        <w:t>Объем обучения должен быть достаточным для эффективного выполнения персоналом ИС возложенных на него обязанностей при осуществлении автоматизированных и связанных с ними неавтоматизированных функций системы и подсистем ИС.</w:t>
      </w:r>
    </w:p>
    <w:p w14:paraId="3B7E0907" w14:textId="6A4CC7EB" w:rsidR="00CC4AB0" w:rsidRPr="000C520B" w:rsidRDefault="00CC4AB0" w:rsidP="008E1C42">
      <w:pPr>
        <w:pStyle w:val="21"/>
      </w:pPr>
      <w:bookmarkStart w:id="157" w:name="_Toc132430308"/>
      <w:bookmarkStart w:id="158" w:name="_Toc80161001"/>
      <w:r w:rsidRPr="000C520B">
        <w:t xml:space="preserve">Создание условий для работы компонентов ИС, при которых гарантируется соответствие создаваемой системы требованиям, содержащимся в </w:t>
      </w:r>
      <w:bookmarkEnd w:id="157"/>
      <w:r w:rsidR="001458EB">
        <w:t>ТЗ</w:t>
      </w:r>
      <w:bookmarkEnd w:id="158"/>
    </w:p>
    <w:p w14:paraId="6D2D1773" w14:textId="766A2426" w:rsidR="00CC4AB0" w:rsidRPr="005852DA" w:rsidRDefault="00CC4AB0" w:rsidP="005852DA">
      <w:pPr>
        <w:spacing w:line="288" w:lineRule="auto"/>
        <w:rPr>
          <w:sz w:val="24"/>
          <w:szCs w:val="24"/>
          <w:lang w:val="ru-RU"/>
        </w:rPr>
      </w:pPr>
      <w:r w:rsidRPr="005852DA">
        <w:rPr>
          <w:sz w:val="24"/>
          <w:szCs w:val="24"/>
          <w:lang w:val="ru-RU"/>
        </w:rPr>
        <w:t xml:space="preserve">Существенными факторами соответствия создаваемой </w:t>
      </w:r>
      <w:r w:rsidR="005852DA">
        <w:rPr>
          <w:sz w:val="24"/>
          <w:szCs w:val="24"/>
          <w:lang w:val="ru-RU"/>
        </w:rPr>
        <w:t>системы</w:t>
      </w:r>
      <w:r w:rsidRPr="005852DA">
        <w:rPr>
          <w:sz w:val="24"/>
          <w:szCs w:val="24"/>
          <w:lang w:val="ru-RU"/>
        </w:rPr>
        <w:t xml:space="preserve"> требованиям, содержащимся в настояще</w:t>
      </w:r>
      <w:r w:rsidR="001458EB">
        <w:rPr>
          <w:sz w:val="24"/>
          <w:szCs w:val="24"/>
          <w:lang w:val="ru-RU"/>
        </w:rPr>
        <w:t>м ТЗ,</w:t>
      </w:r>
      <w:r w:rsidRPr="005852DA">
        <w:rPr>
          <w:sz w:val="24"/>
          <w:szCs w:val="24"/>
          <w:lang w:val="ru-RU"/>
        </w:rPr>
        <w:t xml:space="preserve"> является их полнота и своевременность получения. Сбор всех требований к </w:t>
      </w:r>
      <w:r w:rsidR="005852DA">
        <w:rPr>
          <w:sz w:val="24"/>
          <w:szCs w:val="24"/>
          <w:lang w:val="ru-RU"/>
        </w:rPr>
        <w:t>системе</w:t>
      </w:r>
      <w:r w:rsidRPr="005852DA">
        <w:rPr>
          <w:sz w:val="24"/>
          <w:szCs w:val="24"/>
          <w:lang w:val="ru-RU"/>
        </w:rPr>
        <w:t xml:space="preserve"> должен быть завершен до утверждения настояще</w:t>
      </w:r>
      <w:r w:rsidR="001458EB">
        <w:rPr>
          <w:sz w:val="24"/>
          <w:szCs w:val="24"/>
          <w:lang w:val="ru-RU"/>
        </w:rPr>
        <w:t>го ТЗ</w:t>
      </w:r>
      <w:r w:rsidRPr="005852DA">
        <w:rPr>
          <w:sz w:val="24"/>
          <w:szCs w:val="24"/>
          <w:lang w:val="ru-RU"/>
        </w:rPr>
        <w:t xml:space="preserve"> на стадии «Проектирование». На следующих стадиях допускается лишь уточнение </w:t>
      </w:r>
      <w:r w:rsidR="005852DA" w:rsidRPr="005852DA">
        <w:rPr>
          <w:sz w:val="24"/>
          <w:szCs w:val="24"/>
          <w:lang w:val="ru-RU"/>
        </w:rPr>
        <w:t>требований</w:t>
      </w:r>
      <w:r w:rsidR="005852DA">
        <w:rPr>
          <w:sz w:val="24"/>
          <w:szCs w:val="24"/>
          <w:lang w:val="ru-RU"/>
        </w:rPr>
        <w:t>,</w:t>
      </w:r>
      <w:r w:rsidR="005852DA" w:rsidRPr="005852DA">
        <w:rPr>
          <w:sz w:val="24"/>
          <w:szCs w:val="24"/>
          <w:lang w:val="ru-RU"/>
        </w:rPr>
        <w:t xml:space="preserve"> </w:t>
      </w:r>
      <w:r w:rsidRPr="005852DA">
        <w:rPr>
          <w:sz w:val="24"/>
          <w:szCs w:val="24"/>
          <w:lang w:val="ru-RU"/>
        </w:rPr>
        <w:lastRenderedPageBreak/>
        <w:t>отраженных в настояще</w:t>
      </w:r>
      <w:r w:rsidR="001458EB">
        <w:rPr>
          <w:sz w:val="24"/>
          <w:szCs w:val="24"/>
          <w:lang w:val="ru-RU"/>
        </w:rPr>
        <w:t>м ТЗ</w:t>
      </w:r>
      <w:r w:rsidRPr="005852DA">
        <w:rPr>
          <w:sz w:val="24"/>
          <w:szCs w:val="24"/>
          <w:lang w:val="ru-RU"/>
        </w:rPr>
        <w:t>, в противном случае значительно усложняется проект, что, как правило, приводит к увеличению его бюджета и сроков.</w:t>
      </w:r>
    </w:p>
    <w:p w14:paraId="75E982AC" w14:textId="70010789" w:rsidR="00CC4AB0" w:rsidRPr="005852DA" w:rsidRDefault="00CC4AB0" w:rsidP="005852DA">
      <w:pPr>
        <w:spacing w:line="288" w:lineRule="auto"/>
        <w:rPr>
          <w:sz w:val="24"/>
          <w:szCs w:val="24"/>
          <w:lang w:val="ru-RU"/>
        </w:rPr>
      </w:pPr>
      <w:r w:rsidRPr="005852DA">
        <w:rPr>
          <w:sz w:val="24"/>
          <w:szCs w:val="24"/>
          <w:lang w:val="ru-RU"/>
        </w:rPr>
        <w:t xml:space="preserve">Степень автоматизации бизнес-процессов характеризуют </w:t>
      </w:r>
      <w:r w:rsidR="005852DA">
        <w:rPr>
          <w:sz w:val="24"/>
          <w:szCs w:val="24"/>
          <w:lang w:val="ru-RU"/>
        </w:rPr>
        <w:t>требования</w:t>
      </w:r>
      <w:r w:rsidRPr="005852DA">
        <w:rPr>
          <w:sz w:val="24"/>
          <w:szCs w:val="24"/>
          <w:lang w:val="ru-RU"/>
        </w:rPr>
        <w:t>, которые описаны в разделе</w:t>
      </w:r>
      <w:r w:rsidR="005852DA">
        <w:rPr>
          <w:sz w:val="24"/>
          <w:szCs w:val="24"/>
          <w:lang w:val="ru-RU"/>
        </w:rPr>
        <w:t xml:space="preserve"> 3, </w:t>
      </w:r>
      <w:r w:rsidRPr="005852DA">
        <w:rPr>
          <w:sz w:val="24"/>
          <w:szCs w:val="24"/>
          <w:lang w:val="ru-RU"/>
        </w:rPr>
        <w:t>настояще</w:t>
      </w:r>
      <w:r w:rsidR="001458EB">
        <w:rPr>
          <w:sz w:val="24"/>
          <w:szCs w:val="24"/>
          <w:lang w:val="ru-RU"/>
        </w:rPr>
        <w:t>го ТЗ</w:t>
      </w:r>
      <w:r w:rsidRPr="005852DA">
        <w:rPr>
          <w:sz w:val="24"/>
          <w:szCs w:val="24"/>
          <w:lang w:val="ru-RU"/>
        </w:rPr>
        <w:t>. Таким образом, степень автоматизации и объем не автоматизируемых работ по сбору, хранению, обработке и выводу информации определяется после завершения стадии «Проект</w:t>
      </w:r>
      <w:r w:rsidR="001458EB">
        <w:rPr>
          <w:sz w:val="24"/>
          <w:szCs w:val="24"/>
          <w:lang w:val="ru-RU"/>
        </w:rPr>
        <w:t>ирование» и утверждения настоящим ТЗ</w:t>
      </w:r>
      <w:r w:rsidRPr="005852DA">
        <w:rPr>
          <w:sz w:val="24"/>
          <w:szCs w:val="24"/>
          <w:lang w:val="ru-RU"/>
        </w:rPr>
        <w:t>.</w:t>
      </w:r>
    </w:p>
    <w:p w14:paraId="1A46EFE8" w14:textId="56E11907" w:rsidR="00CC4AB0" w:rsidRPr="005852DA" w:rsidRDefault="00CC4AB0" w:rsidP="005852DA">
      <w:pPr>
        <w:spacing w:line="288" w:lineRule="auto"/>
        <w:rPr>
          <w:sz w:val="24"/>
          <w:szCs w:val="24"/>
          <w:lang w:val="ru-RU"/>
        </w:rPr>
      </w:pPr>
      <w:r w:rsidRPr="005852DA">
        <w:rPr>
          <w:sz w:val="24"/>
          <w:szCs w:val="24"/>
          <w:lang w:val="ru-RU"/>
        </w:rPr>
        <w:t xml:space="preserve">Для выполнения требований по срокам </w:t>
      </w:r>
      <w:r w:rsidR="005852DA">
        <w:rPr>
          <w:sz w:val="24"/>
          <w:szCs w:val="24"/>
          <w:lang w:val="ru-RU"/>
        </w:rPr>
        <w:t>внедрения</w:t>
      </w:r>
      <w:r w:rsidRPr="005852DA">
        <w:rPr>
          <w:sz w:val="24"/>
          <w:szCs w:val="24"/>
          <w:lang w:val="ru-RU"/>
        </w:rPr>
        <w:t xml:space="preserve"> </w:t>
      </w:r>
      <w:r w:rsidR="005852DA">
        <w:rPr>
          <w:sz w:val="24"/>
          <w:szCs w:val="24"/>
          <w:lang w:val="ru-RU"/>
        </w:rPr>
        <w:t>системы</w:t>
      </w:r>
      <w:r w:rsidRPr="005852DA">
        <w:rPr>
          <w:sz w:val="24"/>
          <w:szCs w:val="24"/>
          <w:lang w:val="ru-RU"/>
        </w:rPr>
        <w:t xml:space="preserve"> необходимо своевременное создание </w:t>
      </w:r>
      <w:r w:rsidR="00ED29B6" w:rsidRPr="0011258E">
        <w:rPr>
          <w:sz w:val="24"/>
          <w:szCs w:val="24"/>
          <w:lang w:val="ru-RU"/>
        </w:rPr>
        <w:t>Заявите</w:t>
      </w:r>
      <w:r w:rsidR="00ED29B6" w:rsidRPr="00ED29B6">
        <w:rPr>
          <w:sz w:val="24"/>
          <w:szCs w:val="24"/>
          <w:lang w:val="ru-RU"/>
        </w:rPr>
        <w:t>л</w:t>
      </w:r>
      <w:r w:rsidR="00ED29B6">
        <w:rPr>
          <w:sz w:val="24"/>
          <w:szCs w:val="24"/>
          <w:lang w:val="ru-RU"/>
        </w:rPr>
        <w:t>ем</w:t>
      </w:r>
      <w:r w:rsidRPr="005852DA">
        <w:rPr>
          <w:sz w:val="24"/>
          <w:szCs w:val="24"/>
          <w:lang w:val="ru-RU"/>
        </w:rPr>
        <w:t xml:space="preserve"> инфраструктуры до этапа «</w:t>
      </w:r>
      <w:r w:rsidR="005852DA" w:rsidRPr="005852DA">
        <w:rPr>
          <w:sz w:val="24"/>
          <w:szCs w:val="24"/>
          <w:lang w:val="ru-RU"/>
        </w:rPr>
        <w:t>Развертывание и подготовка системы для тестовой эксплуатации</w:t>
      </w:r>
      <w:r w:rsidRPr="005852DA">
        <w:rPr>
          <w:sz w:val="24"/>
          <w:szCs w:val="24"/>
          <w:lang w:val="ru-RU"/>
        </w:rPr>
        <w:t xml:space="preserve">». </w:t>
      </w:r>
    </w:p>
    <w:p w14:paraId="2E6E4EA8" w14:textId="3D4AB0C7" w:rsidR="00CC4AB0" w:rsidRPr="005852DA" w:rsidRDefault="00CC4AB0" w:rsidP="005852DA">
      <w:pPr>
        <w:spacing w:line="288" w:lineRule="auto"/>
        <w:rPr>
          <w:sz w:val="24"/>
          <w:szCs w:val="24"/>
          <w:lang w:val="ru-RU"/>
        </w:rPr>
      </w:pPr>
      <w:r w:rsidRPr="005852DA">
        <w:rPr>
          <w:sz w:val="24"/>
          <w:szCs w:val="24"/>
          <w:lang w:val="ru-RU"/>
        </w:rPr>
        <w:t xml:space="preserve">К этому же сроку </w:t>
      </w:r>
      <w:r w:rsidR="00ED29B6" w:rsidRPr="0011258E">
        <w:rPr>
          <w:sz w:val="24"/>
          <w:szCs w:val="24"/>
          <w:lang w:val="ru-RU"/>
        </w:rPr>
        <w:t>Заявите</w:t>
      </w:r>
      <w:r w:rsidR="00ED29B6" w:rsidRPr="00ED29B6">
        <w:rPr>
          <w:sz w:val="24"/>
          <w:szCs w:val="24"/>
          <w:lang w:val="ru-RU"/>
        </w:rPr>
        <w:t>л</w:t>
      </w:r>
      <w:r w:rsidR="00ED29B6">
        <w:rPr>
          <w:sz w:val="24"/>
          <w:szCs w:val="24"/>
          <w:lang w:val="ru-RU"/>
        </w:rPr>
        <w:t>ем</w:t>
      </w:r>
      <w:r w:rsidRPr="005852DA">
        <w:rPr>
          <w:sz w:val="24"/>
          <w:szCs w:val="24"/>
          <w:lang w:val="ru-RU"/>
        </w:rPr>
        <w:t xml:space="preserve"> должны быть определены основные регламенты предприятия, которые влияют на </w:t>
      </w:r>
      <w:r w:rsidR="005852DA" w:rsidRPr="005852DA">
        <w:rPr>
          <w:sz w:val="24"/>
          <w:szCs w:val="24"/>
          <w:lang w:val="ru-RU"/>
        </w:rPr>
        <w:t>бизнес-процесс</w:t>
      </w:r>
      <w:r w:rsidR="005852DA">
        <w:rPr>
          <w:sz w:val="24"/>
          <w:szCs w:val="24"/>
          <w:lang w:val="ru-RU"/>
        </w:rPr>
        <w:t xml:space="preserve">ы </w:t>
      </w:r>
      <w:r w:rsidRPr="005852DA">
        <w:rPr>
          <w:sz w:val="24"/>
          <w:szCs w:val="24"/>
          <w:lang w:val="ru-RU"/>
        </w:rPr>
        <w:t xml:space="preserve">и алгоритмы </w:t>
      </w:r>
      <w:r w:rsidR="005852DA">
        <w:rPr>
          <w:sz w:val="24"/>
          <w:szCs w:val="24"/>
          <w:lang w:val="ru-RU"/>
        </w:rPr>
        <w:t>работы системы</w:t>
      </w:r>
      <w:r w:rsidRPr="005852DA">
        <w:rPr>
          <w:sz w:val="24"/>
          <w:szCs w:val="24"/>
          <w:lang w:val="ru-RU"/>
        </w:rPr>
        <w:t xml:space="preserve">, описанные в разделе </w:t>
      </w:r>
      <w:r w:rsidR="005852DA">
        <w:rPr>
          <w:sz w:val="24"/>
          <w:szCs w:val="24"/>
          <w:lang w:val="ru-RU"/>
        </w:rPr>
        <w:t>3</w:t>
      </w:r>
      <w:r w:rsidRPr="005852DA">
        <w:rPr>
          <w:sz w:val="24"/>
          <w:szCs w:val="24"/>
          <w:lang w:val="ru-RU"/>
        </w:rPr>
        <w:t>.</w:t>
      </w:r>
    </w:p>
    <w:p w14:paraId="58CC3F6C" w14:textId="186328EB" w:rsidR="00CC4AB0" w:rsidRDefault="00CC4AB0" w:rsidP="005852DA">
      <w:pPr>
        <w:spacing w:line="288" w:lineRule="auto"/>
        <w:rPr>
          <w:sz w:val="24"/>
          <w:szCs w:val="24"/>
          <w:lang w:val="ru-RU"/>
        </w:rPr>
      </w:pPr>
      <w:r w:rsidRPr="005852DA">
        <w:rPr>
          <w:sz w:val="24"/>
          <w:szCs w:val="24"/>
          <w:lang w:val="ru-RU"/>
        </w:rPr>
        <w:t xml:space="preserve">При условии изменения политики автоматизации предприятия </w:t>
      </w:r>
      <w:r w:rsidR="00ED29B6" w:rsidRPr="0011258E">
        <w:rPr>
          <w:sz w:val="24"/>
          <w:szCs w:val="24"/>
          <w:lang w:val="ru-RU"/>
        </w:rPr>
        <w:t>Заявите</w:t>
      </w:r>
      <w:r w:rsidR="00ED29B6" w:rsidRPr="00ED29B6">
        <w:rPr>
          <w:sz w:val="24"/>
          <w:szCs w:val="24"/>
          <w:lang w:val="ru-RU"/>
        </w:rPr>
        <w:t>л</w:t>
      </w:r>
      <w:r w:rsidR="00ED29B6">
        <w:rPr>
          <w:sz w:val="24"/>
          <w:szCs w:val="24"/>
          <w:lang w:val="ru-RU"/>
        </w:rPr>
        <w:t>я</w:t>
      </w:r>
      <w:r w:rsidRPr="005852DA">
        <w:rPr>
          <w:sz w:val="24"/>
          <w:szCs w:val="24"/>
          <w:lang w:val="ru-RU"/>
        </w:rPr>
        <w:t xml:space="preserve"> возможен пересмотр требований с соответствующим изменением </w:t>
      </w:r>
      <w:r w:rsidR="005852DA">
        <w:rPr>
          <w:sz w:val="24"/>
          <w:szCs w:val="24"/>
          <w:lang w:val="ru-RU"/>
        </w:rPr>
        <w:t>системы</w:t>
      </w:r>
      <w:r w:rsidRPr="005852DA">
        <w:rPr>
          <w:sz w:val="24"/>
          <w:szCs w:val="24"/>
          <w:lang w:val="ru-RU"/>
        </w:rPr>
        <w:t xml:space="preserve"> в рамках отдельного доп. соглашения или отдельного договора.</w:t>
      </w:r>
    </w:p>
    <w:p w14:paraId="128FED11" w14:textId="77777777" w:rsidR="001458EB" w:rsidRDefault="001458EB" w:rsidP="005852DA">
      <w:pPr>
        <w:spacing w:line="288" w:lineRule="auto"/>
        <w:rPr>
          <w:color w:val="000000"/>
          <w:sz w:val="20"/>
          <w:lang w:val="ru-RU"/>
        </w:rPr>
      </w:pPr>
    </w:p>
    <w:p w14:paraId="169CFDF5" w14:textId="57D4AC3F" w:rsidR="002A3550" w:rsidRPr="001458EB" w:rsidRDefault="001458EB" w:rsidP="001458EB">
      <w:pPr>
        <w:pStyle w:val="21"/>
      </w:pPr>
      <w:bookmarkStart w:id="159" w:name="_Toc80161002"/>
      <w:r w:rsidRPr="001458EB">
        <w:t>Отчет об оказании услуги</w:t>
      </w:r>
      <w:bookmarkEnd w:id="159"/>
    </w:p>
    <w:p w14:paraId="6FB29EAE" w14:textId="77777777" w:rsidR="001458EB" w:rsidRPr="001458EB" w:rsidRDefault="001458EB" w:rsidP="001458EB">
      <w:pPr>
        <w:spacing w:line="288" w:lineRule="auto"/>
        <w:rPr>
          <w:sz w:val="24"/>
          <w:szCs w:val="24"/>
          <w:lang w:val="ru-RU"/>
        </w:rPr>
      </w:pPr>
      <w:r w:rsidRPr="001458EB">
        <w:rPr>
          <w:sz w:val="24"/>
          <w:szCs w:val="24"/>
          <w:lang w:val="ru-RU"/>
        </w:rPr>
        <w:t xml:space="preserve">По итогам оказания услуги Исполнитель представляет Заказчику и Заявителю отчетность о результатах оказания услуги (всего 2 экземпляра): </w:t>
      </w:r>
    </w:p>
    <w:p w14:paraId="327E6855" w14:textId="77777777" w:rsidR="001458EB" w:rsidRDefault="001458EB" w:rsidP="001458EB">
      <w:pPr>
        <w:spacing w:line="288" w:lineRule="auto"/>
        <w:rPr>
          <w:sz w:val="24"/>
          <w:szCs w:val="24"/>
          <w:lang w:val="ru-RU"/>
        </w:rPr>
      </w:pPr>
      <w:r w:rsidRPr="001458EB">
        <w:rPr>
          <w:sz w:val="24"/>
          <w:szCs w:val="24"/>
          <w:lang w:val="ru-RU"/>
        </w:rPr>
        <w:t xml:space="preserve">Отчет об оказании услуги должен быть выполнен на бумажном носителе в формате A4, прошит, титульная страница отчета содержит дату выполнения и печать Исполнителя. Иллюстрации, схемы, диаграммы, фотографии и прочее мультимедийное наполнение, содержащиеся в отчете, должно быть представлено в цветном исполнении. Копия отчёта предоставляется на цифровом носителе (компакт-диск либо USB-накопитель). В отчете необходимо предусмотреть приложение, содержащее фотоотчёт (с указанием даты встречи), подтверждающий личный контакт Заявителя и Исполнителя. К отчету должна быть приложена Заявка субъекта малого и среднего предпринимательства, на основании которой выполнялась услуга. Вместе с отчетностью об оказании услуги Исполнитель предоставляет: </w:t>
      </w:r>
      <w:r w:rsidRPr="001458EB">
        <w:rPr>
          <w:sz w:val="24"/>
          <w:szCs w:val="24"/>
          <w:lang w:val="ru-RU"/>
        </w:rPr>
        <w:br/>
        <w:t>копию документа, подтверждающего факт принятия Заявителем результатов оказания услуг; акт сдачи-приемки оказанных услуг (2 экз.); счет за оказанные услуги.</w:t>
      </w:r>
    </w:p>
    <w:p w14:paraId="1366E496" w14:textId="77777777" w:rsidR="00442373" w:rsidRDefault="00442373" w:rsidP="001458EB">
      <w:pPr>
        <w:spacing w:line="288" w:lineRule="auto"/>
        <w:rPr>
          <w:sz w:val="24"/>
          <w:szCs w:val="24"/>
          <w:lang w:val="ru-RU"/>
        </w:rPr>
      </w:pPr>
    </w:p>
    <w:p w14:paraId="6D5C0C61" w14:textId="7F53E6C9" w:rsidR="00442373" w:rsidRDefault="00442373">
      <w:pPr>
        <w:ind w:firstLine="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645D7192" w14:textId="7BA4BD34" w:rsidR="00442373" w:rsidRPr="00442373" w:rsidRDefault="00442373" w:rsidP="00442373">
      <w:pPr>
        <w:pStyle w:val="21"/>
      </w:pPr>
      <w:bookmarkStart w:id="160" w:name="_Toc80161003"/>
      <w:r w:rsidRPr="00442373">
        <w:lastRenderedPageBreak/>
        <w:t>Расчет стоимости услуг</w:t>
      </w:r>
      <w:r>
        <w:t>и</w:t>
      </w:r>
      <w:bookmarkEnd w:id="160"/>
    </w:p>
    <w:tbl>
      <w:tblPr>
        <w:tblW w:w="9495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  <w:gridCol w:w="1557"/>
      </w:tblGrid>
      <w:tr w:rsidR="000A0FE7" w:rsidRPr="000A0FE7" w14:paraId="327E0D8F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79C02C9E" w14:textId="77777777" w:rsidR="000A0FE7" w:rsidRPr="000A0FE7" w:rsidRDefault="000A0FE7" w:rsidP="000A0FE7">
            <w:pPr>
              <w:ind w:firstLine="0"/>
              <w:jc w:val="left"/>
              <w:rPr>
                <w:b/>
                <w:bCs/>
                <w:sz w:val="20"/>
                <w:lang w:val="ru-RU"/>
              </w:rPr>
            </w:pPr>
            <w:r w:rsidRPr="000A0FE7">
              <w:rPr>
                <w:b/>
                <w:bCs/>
                <w:sz w:val="20"/>
                <w:lang w:val="ru-RU"/>
              </w:rPr>
              <w:t>Разработка системы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5C7C9572" w14:textId="49796AF6" w:rsidR="000A0FE7" w:rsidRPr="000A0FE7" w:rsidRDefault="000A0FE7" w:rsidP="000A0FE7">
            <w:pPr>
              <w:ind w:firstLine="0"/>
              <w:jc w:val="left"/>
              <w:rPr>
                <w:b/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 </w:t>
            </w:r>
            <w:r w:rsidRPr="000A0FE7">
              <w:rPr>
                <w:b/>
                <w:color w:val="000000"/>
                <w:sz w:val="20"/>
                <w:lang w:val="ru-RU"/>
              </w:rPr>
              <w:t>Трудозатраты</w:t>
            </w:r>
          </w:p>
        </w:tc>
      </w:tr>
      <w:tr w:rsidR="000A0FE7" w:rsidRPr="000A0FE7" w14:paraId="4A2E0D92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28DAE3F1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Настройки системы (константы) серверная и клиентская части: создание таблиц базы данных, 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706768D8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12</w:t>
            </w:r>
          </w:p>
        </w:tc>
      </w:tr>
      <w:tr w:rsidR="000A0FE7" w:rsidRPr="000A0FE7" w14:paraId="76316908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63CB717B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Справочники системы серверная и клиентская части: создание таблиц базы данных, 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ECD548D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32</w:t>
            </w:r>
          </w:p>
        </w:tc>
      </w:tr>
      <w:tr w:rsidR="000A0FE7" w:rsidRPr="000A0FE7" w14:paraId="00F51B4E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60974081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 xml:space="preserve">Загрузка данных из файла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Excel</w:t>
            </w:r>
            <w:proofErr w:type="spellEnd"/>
            <w:r w:rsidRPr="000A0FE7">
              <w:rPr>
                <w:color w:val="000000"/>
                <w:sz w:val="20"/>
                <w:lang w:val="ru-RU"/>
              </w:rPr>
              <w:t xml:space="preserve"> справочника Номенклатура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25928495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8</w:t>
            </w:r>
          </w:p>
        </w:tc>
      </w:tr>
      <w:tr w:rsidR="000A0FE7" w:rsidRPr="000A0FE7" w14:paraId="5760CEDC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56252446" w14:textId="7DFD7E21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>
              <w:rPr>
                <w:color w:val="000000"/>
                <w:sz w:val="20"/>
                <w:lang w:val="ru-RU"/>
              </w:rPr>
              <w:t xml:space="preserve">Заказы, </w:t>
            </w:r>
            <w:r w:rsidRPr="000A0FE7">
              <w:rPr>
                <w:color w:val="000000"/>
                <w:sz w:val="20"/>
                <w:lang w:val="ru-RU"/>
              </w:rPr>
              <w:t xml:space="preserve">ТКП серверная и клиентская части: создание таблиц базы данных для хранения всех элементов (сигналы, модули, промежуточные элементы, контроллеры, периферийное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оборудовангие</w:t>
            </w:r>
            <w:proofErr w:type="spellEnd"/>
            <w:r w:rsidRPr="000A0FE7">
              <w:rPr>
                <w:color w:val="000000"/>
                <w:sz w:val="20"/>
                <w:lang w:val="ru-RU"/>
              </w:rPr>
              <w:t>, давальческое оборудование, трудозатраты), 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69ED8053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48</w:t>
            </w:r>
          </w:p>
        </w:tc>
      </w:tr>
      <w:tr w:rsidR="000A0FE7" w:rsidRPr="000A0FE7" w14:paraId="6399FABD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37ECBE8A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Сигналы серверная и клиентская части: 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10568E33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64</w:t>
            </w:r>
          </w:p>
        </w:tc>
      </w:tr>
      <w:tr w:rsidR="000A0FE7" w:rsidRPr="000A0FE7" w14:paraId="719FEC16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2535180D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 xml:space="preserve">Загрузка сигналов из файла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Excel</w:t>
            </w:r>
            <w:proofErr w:type="spellEnd"/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0E87A13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5</w:t>
            </w:r>
          </w:p>
        </w:tc>
      </w:tr>
      <w:tr w:rsidR="000A0FE7" w:rsidRPr="000A0FE7" w14:paraId="27463C8F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1F31093F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Промежуточные элементы серверная и клиентская части: 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373C81A4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24</w:t>
            </w:r>
          </w:p>
        </w:tc>
      </w:tr>
      <w:tr w:rsidR="000A0FE7" w:rsidRPr="000A0FE7" w14:paraId="7CBB522D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4C8DF478" w14:textId="2F67B7FB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Модули</w:t>
            </w:r>
            <w:r>
              <w:rPr>
                <w:color w:val="000000"/>
                <w:sz w:val="20"/>
                <w:lang w:val="ru-RU"/>
              </w:rPr>
              <w:t xml:space="preserve"> 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7CE8741C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24</w:t>
            </w:r>
          </w:p>
        </w:tc>
      </w:tr>
      <w:tr w:rsidR="000A0FE7" w:rsidRPr="000A0FE7" w14:paraId="0808A9E3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394C79DD" w14:textId="491BC0F4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 xml:space="preserve">Контроллеры </w:t>
            </w:r>
            <w:r>
              <w:rPr>
                <w:color w:val="000000"/>
                <w:sz w:val="20"/>
                <w:lang w:val="ru-RU"/>
              </w:rPr>
              <w:t xml:space="preserve">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45EBF451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24</w:t>
            </w:r>
          </w:p>
        </w:tc>
      </w:tr>
      <w:tr w:rsidR="000A0FE7" w:rsidRPr="000A0FE7" w14:paraId="52A9893F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4F6A1080" w14:textId="76AE92F6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Периферийное оборудование</w:t>
            </w:r>
            <w:r>
              <w:rPr>
                <w:color w:val="000000"/>
                <w:sz w:val="20"/>
                <w:lang w:val="ru-RU"/>
              </w:rPr>
              <w:t xml:space="preserve"> 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3307F0B1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24</w:t>
            </w:r>
          </w:p>
        </w:tc>
      </w:tr>
      <w:tr w:rsidR="000A0FE7" w:rsidRPr="000A0FE7" w14:paraId="3A5859A6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4D0312A6" w14:textId="0626B6BF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Корпус</w:t>
            </w:r>
            <w:r>
              <w:rPr>
                <w:color w:val="000000"/>
                <w:sz w:val="20"/>
                <w:lang w:val="ru-RU"/>
              </w:rPr>
              <w:t xml:space="preserve"> 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9EF3F34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16</w:t>
            </w:r>
          </w:p>
        </w:tc>
      </w:tr>
      <w:tr w:rsidR="000A0FE7" w:rsidRPr="000A0FE7" w14:paraId="5ABE4D8D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6A741223" w14:textId="63167021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Дополнительное оборудование</w:t>
            </w:r>
            <w:r>
              <w:rPr>
                <w:color w:val="000000"/>
                <w:sz w:val="20"/>
                <w:lang w:val="ru-RU"/>
              </w:rPr>
              <w:t xml:space="preserve"> 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1E8CAF2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16</w:t>
            </w:r>
          </w:p>
        </w:tc>
      </w:tr>
      <w:tr w:rsidR="000A0FE7" w:rsidRPr="000A0FE7" w14:paraId="298012D1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51B1F76F" w14:textId="4E19E03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Давальческое оборудование</w:t>
            </w:r>
            <w:r>
              <w:rPr>
                <w:color w:val="000000"/>
                <w:sz w:val="20"/>
                <w:lang w:val="ru-RU"/>
              </w:rPr>
              <w:t xml:space="preserve"> 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336E4CAB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16</w:t>
            </w:r>
          </w:p>
        </w:tc>
      </w:tr>
      <w:tr w:rsidR="000A0FE7" w:rsidRPr="000A0FE7" w14:paraId="4E12B0E3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315E9579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Итоги: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1499099E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5</w:t>
            </w:r>
          </w:p>
        </w:tc>
      </w:tr>
      <w:tr w:rsidR="000A0FE7" w:rsidRPr="000A0FE7" w14:paraId="0A9386C9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3E18E109" w14:textId="211B7783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Трудозатраты</w:t>
            </w:r>
            <w:r>
              <w:rPr>
                <w:color w:val="000000"/>
                <w:sz w:val="20"/>
                <w:lang w:val="ru-RU"/>
              </w:rPr>
              <w:t xml:space="preserve"> серверная и клиентская части: </w:t>
            </w:r>
            <w:r w:rsidRPr="000A0FE7">
              <w:rPr>
                <w:color w:val="000000"/>
                <w:sz w:val="20"/>
                <w:lang w:val="ru-RU"/>
              </w:rPr>
              <w:t>модели, контроллеры, интерфейс пользователя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5B7DF7AD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52</w:t>
            </w:r>
          </w:p>
        </w:tc>
      </w:tr>
      <w:tr w:rsidR="000A0FE7" w:rsidRPr="000A0FE7" w14:paraId="4CB591D3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58A685D0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Интеграция с 1с: настройка COM+ для связи с 1с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76870A1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10</w:t>
            </w:r>
          </w:p>
        </w:tc>
      </w:tr>
      <w:tr w:rsidR="000A0FE7" w:rsidRPr="000A0FE7" w14:paraId="5F8CBD16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6CA8347A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 xml:space="preserve">Формирование итоговой формы спецификации заказа в MS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Word</w:t>
            </w:r>
            <w:proofErr w:type="spellEnd"/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BF20A95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8</w:t>
            </w:r>
          </w:p>
        </w:tc>
      </w:tr>
      <w:tr w:rsidR="000A0FE7" w:rsidRPr="000A0FE7" w14:paraId="00B0185A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353ECF5B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 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45A5B225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 </w:t>
            </w:r>
          </w:p>
        </w:tc>
      </w:tr>
      <w:tr w:rsidR="000A0FE7" w:rsidRPr="000A0FE7" w14:paraId="6CF7BC14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7EA2DF2D" w14:textId="77777777" w:rsidR="000A0FE7" w:rsidRPr="000A0FE7" w:rsidRDefault="000A0FE7" w:rsidP="000A0FE7">
            <w:pPr>
              <w:ind w:firstLine="0"/>
              <w:jc w:val="left"/>
              <w:rPr>
                <w:b/>
                <w:bCs/>
                <w:sz w:val="20"/>
                <w:lang w:val="ru-RU"/>
              </w:rPr>
            </w:pPr>
            <w:r w:rsidRPr="000A0FE7">
              <w:rPr>
                <w:b/>
                <w:bCs/>
                <w:sz w:val="20"/>
                <w:lang w:val="ru-RU"/>
              </w:rPr>
              <w:t>Обучение функционалу системы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4958C12D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 </w:t>
            </w:r>
          </w:p>
        </w:tc>
      </w:tr>
      <w:tr w:rsidR="000A0FE7" w:rsidRPr="000A0FE7" w14:paraId="4293D802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76F73835" w14:textId="77777777" w:rsidR="000A0FE7" w:rsidRPr="000A0FE7" w:rsidRDefault="000A0FE7" w:rsidP="000A0FE7">
            <w:pPr>
              <w:ind w:firstLine="0"/>
              <w:jc w:val="left"/>
              <w:rPr>
                <w:sz w:val="20"/>
                <w:lang w:val="ru-RU"/>
              </w:rPr>
            </w:pPr>
            <w:r w:rsidRPr="000A0FE7">
              <w:rPr>
                <w:sz w:val="20"/>
                <w:lang w:val="ru-RU"/>
              </w:rPr>
              <w:t>Инструкции пользователям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5344DA8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30</w:t>
            </w:r>
          </w:p>
        </w:tc>
      </w:tr>
      <w:tr w:rsidR="000A0FE7" w:rsidRPr="000A0FE7" w14:paraId="412DC716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3CD2A47C" w14:textId="77777777" w:rsidR="000A0FE7" w:rsidRPr="000A0FE7" w:rsidRDefault="000A0FE7" w:rsidP="000A0FE7">
            <w:pPr>
              <w:ind w:firstLine="0"/>
              <w:jc w:val="left"/>
              <w:rPr>
                <w:sz w:val="20"/>
                <w:lang w:val="ru-RU"/>
              </w:rPr>
            </w:pPr>
            <w:r w:rsidRPr="000A0FE7">
              <w:rPr>
                <w:sz w:val="20"/>
                <w:lang w:val="ru-RU"/>
              </w:rPr>
              <w:t>Тесты для пользователей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77FD0821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15</w:t>
            </w:r>
          </w:p>
        </w:tc>
      </w:tr>
      <w:tr w:rsidR="000A0FE7" w:rsidRPr="000A0FE7" w14:paraId="47E7E2DA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143B5C74" w14:textId="77777777" w:rsidR="000A0FE7" w:rsidRPr="000A0FE7" w:rsidRDefault="000A0FE7" w:rsidP="000A0FE7">
            <w:pPr>
              <w:ind w:firstLine="0"/>
              <w:jc w:val="left"/>
              <w:rPr>
                <w:sz w:val="20"/>
                <w:lang w:val="ru-RU"/>
              </w:rPr>
            </w:pPr>
            <w:r w:rsidRPr="000A0FE7">
              <w:rPr>
                <w:sz w:val="20"/>
                <w:lang w:val="ru-RU"/>
              </w:rPr>
              <w:t>Отчет о тестировании пользователей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4456903A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5</w:t>
            </w:r>
          </w:p>
        </w:tc>
      </w:tr>
      <w:tr w:rsidR="000A0FE7" w:rsidRPr="00AF2C93" w14:paraId="185EBFA6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25F6A09C" w14:textId="77777777" w:rsidR="000A0FE7" w:rsidRPr="000A0FE7" w:rsidRDefault="000A0FE7" w:rsidP="000A0FE7">
            <w:pPr>
              <w:ind w:firstLine="0"/>
              <w:jc w:val="left"/>
              <w:rPr>
                <w:b/>
                <w:bCs/>
                <w:sz w:val="20"/>
                <w:lang w:val="ru-RU"/>
              </w:rPr>
            </w:pPr>
            <w:r w:rsidRPr="000A0FE7">
              <w:rPr>
                <w:b/>
                <w:bCs/>
                <w:sz w:val="20"/>
                <w:lang w:val="ru-RU"/>
              </w:rPr>
              <w:t>Развертывание и подготовка системы для тестовой эксплуатации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017C4B3B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 </w:t>
            </w:r>
          </w:p>
        </w:tc>
      </w:tr>
      <w:tr w:rsidR="000A0FE7" w:rsidRPr="000A0FE7" w14:paraId="72B28585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05EAF30A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 xml:space="preserve">Установка, настройка сервера на ОС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Linux</w:t>
            </w:r>
            <w:proofErr w:type="spellEnd"/>
            <w:r w:rsidRPr="000A0FE7">
              <w:rPr>
                <w:color w:val="000000"/>
                <w:sz w:val="20"/>
                <w:lang w:val="ru-RU"/>
              </w:rPr>
              <w:t xml:space="preserve">, установка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настрока</w:t>
            </w:r>
            <w:proofErr w:type="spellEnd"/>
            <w:r w:rsidRPr="000A0FE7">
              <w:rPr>
                <w:color w:val="000000"/>
                <w:sz w:val="20"/>
                <w:lang w:val="ru-RU"/>
              </w:rPr>
              <w:t xml:space="preserve"> необходимого для работы программы ПО (PHP со необходимым набором модулей зависимости)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217A7A4C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15</w:t>
            </w:r>
          </w:p>
        </w:tc>
      </w:tr>
      <w:tr w:rsidR="000A0FE7" w:rsidRPr="000A0FE7" w14:paraId="3E86CDEA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45B92196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 xml:space="preserve">Настройка сервера интеграции с 1С: COM+, </w:t>
            </w:r>
            <w:proofErr w:type="spellStart"/>
            <w:r w:rsidRPr="000A0FE7">
              <w:rPr>
                <w:color w:val="000000"/>
                <w:sz w:val="20"/>
                <w:lang w:val="ru-RU"/>
              </w:rPr>
              <w:t>web</w:t>
            </w:r>
            <w:proofErr w:type="spellEnd"/>
            <w:r w:rsidRPr="000A0FE7">
              <w:rPr>
                <w:color w:val="000000"/>
                <w:sz w:val="20"/>
                <w:lang w:val="ru-RU"/>
              </w:rPr>
              <w:t xml:space="preserve"> сервер для связи с 1с,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6A4A46B0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5</w:t>
            </w:r>
          </w:p>
        </w:tc>
      </w:tr>
      <w:tr w:rsidR="000A0FE7" w:rsidRPr="000A0FE7" w14:paraId="6DA271B1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54966D23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Установка клиентской части на компьютеры пользователей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29E5BD78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2</w:t>
            </w:r>
          </w:p>
        </w:tc>
      </w:tr>
      <w:tr w:rsidR="000A0FE7" w:rsidRPr="000A0FE7" w14:paraId="25F0294D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0BF08FFC" w14:textId="77777777" w:rsidR="000A0FE7" w:rsidRPr="000A0FE7" w:rsidRDefault="000A0FE7" w:rsidP="000A0FE7">
            <w:pPr>
              <w:ind w:firstLine="0"/>
              <w:jc w:val="left"/>
              <w:rPr>
                <w:b/>
                <w:bCs/>
                <w:sz w:val="20"/>
                <w:lang w:val="ru-RU"/>
              </w:rPr>
            </w:pPr>
            <w:r w:rsidRPr="000A0FE7">
              <w:rPr>
                <w:b/>
                <w:bCs/>
                <w:sz w:val="20"/>
                <w:lang w:val="ru-RU"/>
              </w:rPr>
              <w:t>Тестовая эксплуатация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26D0739E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10</w:t>
            </w:r>
          </w:p>
        </w:tc>
      </w:tr>
      <w:tr w:rsidR="000A0FE7" w:rsidRPr="000A0FE7" w14:paraId="4F4EF6D4" w14:textId="77777777" w:rsidTr="000A0FE7">
        <w:trPr>
          <w:trHeight w:val="20"/>
        </w:trPr>
        <w:tc>
          <w:tcPr>
            <w:tcW w:w="7938" w:type="dxa"/>
            <w:shd w:val="clear" w:color="auto" w:fill="auto"/>
            <w:vAlign w:val="center"/>
            <w:hideMark/>
          </w:tcPr>
          <w:p w14:paraId="096D2B98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Всего, часов</w:t>
            </w:r>
          </w:p>
        </w:tc>
        <w:tc>
          <w:tcPr>
            <w:tcW w:w="1557" w:type="dxa"/>
            <w:shd w:val="clear" w:color="auto" w:fill="auto"/>
            <w:noWrap/>
            <w:vAlign w:val="bottom"/>
            <w:hideMark/>
          </w:tcPr>
          <w:p w14:paraId="3C2E17AC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470</w:t>
            </w:r>
          </w:p>
        </w:tc>
      </w:tr>
      <w:tr w:rsidR="000A0FE7" w:rsidRPr="000A0FE7" w14:paraId="5A97300E" w14:textId="77777777" w:rsidTr="000A0FE7">
        <w:trPr>
          <w:trHeight w:val="20"/>
        </w:trPr>
        <w:tc>
          <w:tcPr>
            <w:tcW w:w="7938" w:type="dxa"/>
            <w:shd w:val="clear" w:color="auto" w:fill="auto"/>
            <w:noWrap/>
            <w:vAlign w:val="bottom"/>
            <w:hideMark/>
          </w:tcPr>
          <w:p w14:paraId="235FF896" w14:textId="77777777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</w:p>
        </w:tc>
        <w:tc>
          <w:tcPr>
            <w:tcW w:w="1557" w:type="dxa"/>
            <w:shd w:val="clear" w:color="auto" w:fill="auto"/>
            <w:noWrap/>
            <w:vAlign w:val="bottom"/>
            <w:hideMark/>
          </w:tcPr>
          <w:p w14:paraId="33D0569A" w14:textId="77777777" w:rsidR="000A0FE7" w:rsidRPr="000A0FE7" w:rsidRDefault="000A0FE7" w:rsidP="000A0FE7">
            <w:pPr>
              <w:ind w:firstLine="0"/>
              <w:jc w:val="left"/>
              <w:rPr>
                <w:sz w:val="20"/>
                <w:lang w:val="ru-RU"/>
              </w:rPr>
            </w:pPr>
          </w:p>
        </w:tc>
      </w:tr>
      <w:tr w:rsidR="000A0FE7" w:rsidRPr="000A0FE7" w14:paraId="73FEFA3B" w14:textId="77777777" w:rsidTr="000A0FE7">
        <w:trPr>
          <w:trHeight w:val="20"/>
        </w:trPr>
        <w:tc>
          <w:tcPr>
            <w:tcW w:w="7938" w:type="dxa"/>
            <w:shd w:val="clear" w:color="auto" w:fill="auto"/>
            <w:noWrap/>
            <w:vAlign w:val="bottom"/>
            <w:hideMark/>
          </w:tcPr>
          <w:p w14:paraId="751B6851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Стоимость нормо-часа, руб./ч</w:t>
            </w:r>
          </w:p>
        </w:tc>
        <w:tc>
          <w:tcPr>
            <w:tcW w:w="1557" w:type="dxa"/>
            <w:shd w:val="clear" w:color="auto" w:fill="auto"/>
            <w:vAlign w:val="center"/>
            <w:hideMark/>
          </w:tcPr>
          <w:p w14:paraId="377DE675" w14:textId="35C4AF63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1</w:t>
            </w:r>
            <w:r>
              <w:rPr>
                <w:color w:val="000000"/>
                <w:sz w:val="20"/>
                <w:lang w:val="ru-RU"/>
              </w:rPr>
              <w:t xml:space="preserve"> </w:t>
            </w:r>
            <w:r w:rsidRPr="000A0FE7">
              <w:rPr>
                <w:color w:val="000000"/>
                <w:sz w:val="20"/>
                <w:lang w:val="ru-RU"/>
              </w:rPr>
              <w:t>500</w:t>
            </w:r>
          </w:p>
        </w:tc>
      </w:tr>
      <w:tr w:rsidR="000A0FE7" w:rsidRPr="000A0FE7" w14:paraId="31D3C7D4" w14:textId="77777777" w:rsidTr="000A0FE7">
        <w:trPr>
          <w:trHeight w:val="20"/>
        </w:trPr>
        <w:tc>
          <w:tcPr>
            <w:tcW w:w="7938" w:type="dxa"/>
            <w:shd w:val="clear" w:color="auto" w:fill="auto"/>
            <w:noWrap/>
            <w:vAlign w:val="bottom"/>
            <w:hideMark/>
          </w:tcPr>
          <w:p w14:paraId="17D2A093" w14:textId="77777777" w:rsidR="000A0FE7" w:rsidRPr="000A0FE7" w:rsidRDefault="000A0FE7" w:rsidP="000A0FE7">
            <w:pPr>
              <w:ind w:firstLine="0"/>
              <w:jc w:val="lef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Итого, руб.</w:t>
            </w:r>
          </w:p>
        </w:tc>
        <w:tc>
          <w:tcPr>
            <w:tcW w:w="1557" w:type="dxa"/>
            <w:shd w:val="clear" w:color="auto" w:fill="auto"/>
            <w:noWrap/>
            <w:vAlign w:val="bottom"/>
            <w:hideMark/>
          </w:tcPr>
          <w:p w14:paraId="0666D3B0" w14:textId="558937CA" w:rsidR="000A0FE7" w:rsidRPr="000A0FE7" w:rsidRDefault="000A0FE7" w:rsidP="000A0FE7">
            <w:pPr>
              <w:ind w:firstLine="0"/>
              <w:jc w:val="right"/>
              <w:rPr>
                <w:color w:val="000000"/>
                <w:sz w:val="20"/>
                <w:lang w:val="ru-RU"/>
              </w:rPr>
            </w:pPr>
            <w:r w:rsidRPr="000A0FE7">
              <w:rPr>
                <w:color w:val="000000"/>
                <w:sz w:val="20"/>
                <w:lang w:val="ru-RU"/>
              </w:rPr>
              <w:t>705</w:t>
            </w:r>
            <w:r>
              <w:rPr>
                <w:color w:val="000000"/>
                <w:sz w:val="20"/>
                <w:lang w:val="ru-RU"/>
              </w:rPr>
              <w:t xml:space="preserve"> </w:t>
            </w:r>
            <w:r w:rsidRPr="000A0FE7">
              <w:rPr>
                <w:color w:val="000000"/>
                <w:sz w:val="20"/>
                <w:lang w:val="ru-RU"/>
              </w:rPr>
              <w:t>000</w:t>
            </w:r>
          </w:p>
        </w:tc>
      </w:tr>
    </w:tbl>
    <w:p w14:paraId="5CEE6047" w14:textId="77777777" w:rsidR="00542986" w:rsidRPr="00442373" w:rsidRDefault="00542986" w:rsidP="000A0FE7">
      <w:pPr>
        <w:tabs>
          <w:tab w:val="left" w:pos="993"/>
        </w:tabs>
        <w:ind w:firstLine="0"/>
        <w:rPr>
          <w:rFonts w:eastAsia="Arial"/>
          <w:i/>
          <w:sz w:val="20"/>
          <w:lang w:val="ru-RU"/>
        </w:rPr>
      </w:pPr>
    </w:p>
    <w:p w14:paraId="45BF2C01" w14:textId="77777777" w:rsidR="00442373" w:rsidRPr="000C520B" w:rsidRDefault="00442373" w:rsidP="00442373">
      <w:pPr>
        <w:pStyle w:val="10"/>
        <w:rPr>
          <w:lang w:val="ru-RU"/>
        </w:rPr>
      </w:pPr>
      <w:bookmarkStart w:id="161" w:name="_Toc80161004"/>
      <w:r w:rsidRPr="000C520B">
        <w:rPr>
          <w:lang w:val="ru-RU"/>
        </w:rPr>
        <w:t>Приложения</w:t>
      </w:r>
      <w:bookmarkEnd w:id="161"/>
    </w:p>
    <w:p w14:paraId="5207EEA4" w14:textId="77777777" w:rsidR="00442373" w:rsidRPr="00635F5B" w:rsidRDefault="00442373" w:rsidP="00442373">
      <w:pPr>
        <w:spacing w:line="360" w:lineRule="auto"/>
        <w:ind w:firstLine="0"/>
        <w:rPr>
          <w:sz w:val="24"/>
          <w:szCs w:val="24"/>
          <w:lang w:val="ru-RU"/>
        </w:rPr>
      </w:pPr>
      <w:bookmarkStart w:id="162" w:name="_Ref38694457"/>
      <w:bookmarkStart w:id="163" w:name="_Ref130784946"/>
      <w:bookmarkStart w:id="164" w:name="_Toc132430310"/>
      <w:r w:rsidRPr="00635F5B">
        <w:rPr>
          <w:sz w:val="24"/>
          <w:szCs w:val="24"/>
          <w:lang w:val="ru-RU"/>
        </w:rPr>
        <w:t>Приложение №1 – Интерфейсы системы</w:t>
      </w:r>
    </w:p>
    <w:p w14:paraId="155ADFF9" w14:textId="77777777" w:rsidR="00442373" w:rsidRPr="00635F5B" w:rsidRDefault="00442373" w:rsidP="00442373">
      <w:pPr>
        <w:spacing w:line="360" w:lineRule="auto"/>
        <w:ind w:firstLine="0"/>
        <w:rPr>
          <w:sz w:val="24"/>
          <w:szCs w:val="24"/>
          <w:lang w:val="ru-RU"/>
        </w:rPr>
      </w:pPr>
      <w:r w:rsidRPr="00635F5B">
        <w:rPr>
          <w:sz w:val="24"/>
          <w:szCs w:val="24"/>
          <w:lang w:val="ru-RU"/>
        </w:rPr>
        <w:t>Приложение №2 – Структура базы данных системы</w:t>
      </w:r>
    </w:p>
    <w:p w14:paraId="5A4F177E" w14:textId="77777777" w:rsidR="00442373" w:rsidRPr="00635F5B" w:rsidRDefault="00442373" w:rsidP="00442373">
      <w:pPr>
        <w:spacing w:line="360" w:lineRule="auto"/>
        <w:ind w:firstLine="0"/>
        <w:rPr>
          <w:sz w:val="24"/>
          <w:szCs w:val="24"/>
          <w:lang w:val="ru-RU"/>
        </w:rPr>
      </w:pPr>
      <w:r w:rsidRPr="00635F5B">
        <w:rPr>
          <w:sz w:val="24"/>
          <w:szCs w:val="24"/>
          <w:lang w:val="ru-RU"/>
        </w:rPr>
        <w:t>Приложение №3 – Шаблон ТКП</w:t>
      </w:r>
    </w:p>
    <w:p w14:paraId="274513EB" w14:textId="77777777" w:rsidR="00442373" w:rsidRPr="00635F5B" w:rsidRDefault="00442373" w:rsidP="00442373">
      <w:pPr>
        <w:spacing w:line="360" w:lineRule="auto"/>
        <w:ind w:firstLine="0"/>
        <w:rPr>
          <w:sz w:val="24"/>
          <w:szCs w:val="24"/>
          <w:lang w:val="ru-RU"/>
        </w:rPr>
      </w:pPr>
      <w:r w:rsidRPr="00635F5B">
        <w:rPr>
          <w:sz w:val="24"/>
          <w:szCs w:val="24"/>
          <w:lang w:val="ru-RU"/>
        </w:rPr>
        <w:t>Приложение №4 – Классификации</w:t>
      </w:r>
      <w:r>
        <w:rPr>
          <w:sz w:val="24"/>
          <w:szCs w:val="24"/>
          <w:lang w:val="ru-RU"/>
        </w:rPr>
        <w:t xml:space="preserve"> (в электронном виде)</w:t>
      </w:r>
    </w:p>
    <w:p w14:paraId="2019DB5D" w14:textId="77777777" w:rsidR="00442373" w:rsidRPr="00635F5B" w:rsidRDefault="00442373" w:rsidP="00442373">
      <w:pPr>
        <w:spacing w:line="360" w:lineRule="auto"/>
        <w:ind w:firstLine="0"/>
        <w:rPr>
          <w:sz w:val="24"/>
          <w:szCs w:val="24"/>
          <w:lang w:val="ru-RU"/>
        </w:rPr>
      </w:pPr>
      <w:r w:rsidRPr="00635F5B">
        <w:rPr>
          <w:sz w:val="24"/>
          <w:szCs w:val="24"/>
          <w:lang w:val="ru-RU"/>
        </w:rPr>
        <w:lastRenderedPageBreak/>
        <w:t xml:space="preserve">Приложение №5 </w:t>
      </w:r>
      <w:r>
        <w:rPr>
          <w:sz w:val="24"/>
          <w:szCs w:val="24"/>
          <w:lang w:val="ru-RU"/>
        </w:rPr>
        <w:t>–</w:t>
      </w:r>
      <w:r w:rsidRPr="00635F5B">
        <w:rPr>
          <w:sz w:val="24"/>
          <w:szCs w:val="24"/>
          <w:lang w:val="ru-RU"/>
        </w:rPr>
        <w:t xml:space="preserve"> Блок-схемы бизнес-процессов</w:t>
      </w:r>
      <w:bookmarkEnd w:id="162"/>
      <w:bookmarkEnd w:id="163"/>
      <w:bookmarkEnd w:id="164"/>
    </w:p>
    <w:p w14:paraId="7964B6CA" w14:textId="77777777" w:rsidR="00442373" w:rsidRDefault="00442373" w:rsidP="00442373">
      <w:pPr>
        <w:tabs>
          <w:tab w:val="left" w:pos="993"/>
        </w:tabs>
        <w:rPr>
          <w:rFonts w:eastAsia="Arial"/>
          <w:i/>
          <w:sz w:val="20"/>
          <w:lang w:val="ru-RU"/>
        </w:rPr>
      </w:pPr>
    </w:p>
    <w:p w14:paraId="0A046CC7" w14:textId="77777777" w:rsidR="00442373" w:rsidRPr="00442373" w:rsidRDefault="00442373" w:rsidP="00442373">
      <w:pPr>
        <w:tabs>
          <w:tab w:val="left" w:pos="993"/>
        </w:tabs>
        <w:rPr>
          <w:rFonts w:eastAsia="Arial"/>
          <w:color w:val="FF0000"/>
          <w:sz w:val="20"/>
          <w:lang w:val="ru-RU"/>
        </w:rPr>
      </w:pPr>
    </w:p>
    <w:p w14:paraId="66CDB986" w14:textId="77777777" w:rsidR="00442373" w:rsidRPr="000A0FE7" w:rsidRDefault="00442373" w:rsidP="006C427E">
      <w:pPr>
        <w:ind w:firstLine="0"/>
        <w:jc w:val="center"/>
        <w:rPr>
          <w:rFonts w:eastAsia="Arial"/>
          <w:b/>
          <w:sz w:val="20"/>
          <w:lang w:val="ru-RU"/>
        </w:rPr>
      </w:pPr>
      <w:r w:rsidRPr="000A0FE7">
        <w:rPr>
          <w:rFonts w:eastAsia="Arial"/>
          <w:b/>
          <w:sz w:val="20"/>
          <w:lang w:val="ru-RU"/>
        </w:rPr>
        <w:t>Подписи сторон:</w:t>
      </w:r>
    </w:p>
    <w:p w14:paraId="7D534276" w14:textId="77777777" w:rsidR="00442373" w:rsidRPr="000A0FE7" w:rsidRDefault="00442373" w:rsidP="00442373">
      <w:pPr>
        <w:tabs>
          <w:tab w:val="left" w:pos="851"/>
          <w:tab w:val="left" w:pos="1276"/>
        </w:tabs>
        <w:jc w:val="center"/>
        <w:rPr>
          <w:rFonts w:eastAsia="Arial"/>
          <w:sz w:val="20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20"/>
        <w:gridCol w:w="3851"/>
      </w:tblGrid>
      <w:tr w:rsidR="00442373" w:rsidRPr="00AF2C93" w14:paraId="7928C006" w14:textId="77777777" w:rsidTr="006D47B6">
        <w:trPr>
          <w:trHeight w:val="442"/>
        </w:trPr>
        <w:tc>
          <w:tcPr>
            <w:tcW w:w="4820" w:type="dxa"/>
          </w:tcPr>
          <w:p w14:paraId="7E29A193" w14:textId="7AF7CFBA" w:rsidR="00442373" w:rsidRPr="00442373" w:rsidRDefault="00442373" w:rsidP="006D47B6">
            <w:pPr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>ЗА</w:t>
            </w:r>
            <w:r w:rsidR="006D47B6">
              <w:rPr>
                <w:sz w:val="20"/>
                <w:lang w:val="ru-RU"/>
              </w:rPr>
              <w:t>КАЗЧИК</w:t>
            </w:r>
            <w:r w:rsidRPr="00442373">
              <w:rPr>
                <w:sz w:val="20"/>
                <w:lang w:val="ru-RU"/>
              </w:rPr>
              <w:t>:</w:t>
            </w:r>
          </w:p>
          <w:p w14:paraId="1E287639" w14:textId="77777777" w:rsidR="00442373" w:rsidRPr="00442373" w:rsidRDefault="00442373" w:rsidP="006D47B6">
            <w:pPr>
              <w:rPr>
                <w:sz w:val="20"/>
                <w:lang w:val="ru-RU"/>
              </w:rPr>
            </w:pPr>
          </w:p>
          <w:p w14:paraId="10A34022" w14:textId="1DDE29CB" w:rsidR="006D47B6" w:rsidRPr="00442373" w:rsidRDefault="006D47B6" w:rsidP="006D47B6">
            <w:pPr>
              <w:ind w:firstLine="0"/>
              <w:jc w:val="left"/>
              <w:rPr>
                <w:b/>
                <w:sz w:val="20"/>
                <w:lang w:val="ru-RU"/>
              </w:rPr>
            </w:pPr>
            <w:r>
              <w:rPr>
                <w:b/>
                <w:sz w:val="20"/>
                <w:lang w:val="ru-RU"/>
              </w:rPr>
              <w:t>ООО</w:t>
            </w:r>
            <w:r w:rsidRPr="00442373">
              <w:rPr>
                <w:b/>
                <w:sz w:val="20"/>
                <w:lang w:val="ru-RU"/>
              </w:rPr>
              <w:t xml:space="preserve"> «</w:t>
            </w:r>
            <w:proofErr w:type="spellStart"/>
            <w:r w:rsidRPr="00442373">
              <w:rPr>
                <w:b/>
                <w:sz w:val="20"/>
                <w:lang w:val="ru-RU"/>
              </w:rPr>
              <w:t>Тюмбит</w:t>
            </w:r>
            <w:proofErr w:type="spellEnd"/>
            <w:r w:rsidRPr="00442373">
              <w:rPr>
                <w:b/>
                <w:sz w:val="20"/>
                <w:lang w:val="ru-RU"/>
              </w:rPr>
              <w:t>-АСУ»</w:t>
            </w:r>
          </w:p>
          <w:p w14:paraId="23AC4454" w14:textId="77777777" w:rsidR="006D47B6" w:rsidRDefault="006D47B6" w:rsidP="006D47B6">
            <w:pPr>
              <w:ind w:firstLine="0"/>
              <w:jc w:val="left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 xml:space="preserve">Юридический адрес: 625026, г. Тюмень, </w:t>
            </w:r>
          </w:p>
          <w:p w14:paraId="61DFFFFD" w14:textId="22C61B97" w:rsidR="006D47B6" w:rsidRPr="00442373" w:rsidRDefault="006D47B6" w:rsidP="006D47B6">
            <w:pPr>
              <w:ind w:firstLine="0"/>
              <w:jc w:val="left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 xml:space="preserve">ул. </w:t>
            </w:r>
            <w:proofErr w:type="spellStart"/>
            <w:r w:rsidRPr="00442373">
              <w:rPr>
                <w:sz w:val="20"/>
                <w:lang w:val="ru-RU"/>
              </w:rPr>
              <w:t>Мельникайте</w:t>
            </w:r>
            <w:proofErr w:type="spellEnd"/>
            <w:r w:rsidRPr="00442373">
              <w:rPr>
                <w:sz w:val="20"/>
                <w:lang w:val="ru-RU"/>
              </w:rPr>
              <w:t>, д. 101А, каб.405.</w:t>
            </w:r>
          </w:p>
          <w:p w14:paraId="696C6A1E" w14:textId="77777777" w:rsidR="006D47B6" w:rsidRPr="00442373" w:rsidRDefault="006D47B6" w:rsidP="006D47B6">
            <w:pPr>
              <w:ind w:firstLine="0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>Телефон (факс): +7 (3452) 68-96-89</w:t>
            </w:r>
          </w:p>
          <w:p w14:paraId="7F2FFF99" w14:textId="77777777" w:rsidR="006D47B6" w:rsidRPr="000A0FE7" w:rsidRDefault="006D47B6" w:rsidP="006D47B6">
            <w:pPr>
              <w:ind w:firstLine="0"/>
              <w:rPr>
                <w:sz w:val="20"/>
                <w:lang w:val="ru-RU"/>
              </w:rPr>
            </w:pPr>
            <w:r w:rsidRPr="00F508EE">
              <w:rPr>
                <w:sz w:val="20"/>
              </w:rPr>
              <w:t>E</w:t>
            </w:r>
            <w:r w:rsidRPr="000A0FE7">
              <w:rPr>
                <w:sz w:val="20"/>
                <w:lang w:val="ru-RU"/>
              </w:rPr>
              <w:t>-</w:t>
            </w:r>
            <w:r w:rsidRPr="00F508EE">
              <w:rPr>
                <w:sz w:val="20"/>
              </w:rPr>
              <w:t>mail</w:t>
            </w:r>
            <w:r w:rsidRPr="000A0FE7">
              <w:rPr>
                <w:sz w:val="20"/>
                <w:lang w:val="ru-RU"/>
              </w:rPr>
              <w:t xml:space="preserve">: </w:t>
            </w:r>
            <w:proofErr w:type="spellStart"/>
            <w:r w:rsidRPr="00F508EE">
              <w:rPr>
                <w:sz w:val="20"/>
              </w:rPr>
              <w:t>asu</w:t>
            </w:r>
            <w:proofErr w:type="spellEnd"/>
            <w:r w:rsidRPr="000A0FE7">
              <w:rPr>
                <w:sz w:val="20"/>
                <w:lang w:val="ru-RU"/>
              </w:rPr>
              <w:t>@</w:t>
            </w:r>
            <w:proofErr w:type="spellStart"/>
            <w:r w:rsidRPr="00F508EE">
              <w:rPr>
                <w:sz w:val="20"/>
              </w:rPr>
              <w:t>tyumbit</w:t>
            </w:r>
            <w:proofErr w:type="spellEnd"/>
            <w:r w:rsidRPr="000A0FE7">
              <w:rPr>
                <w:sz w:val="20"/>
                <w:lang w:val="ru-RU"/>
              </w:rPr>
              <w:t>.</w:t>
            </w:r>
            <w:proofErr w:type="spellStart"/>
            <w:r w:rsidRPr="00F508EE">
              <w:rPr>
                <w:sz w:val="20"/>
              </w:rPr>
              <w:t>ru</w:t>
            </w:r>
            <w:proofErr w:type="spellEnd"/>
          </w:p>
          <w:p w14:paraId="6F6D96B3" w14:textId="77777777" w:rsidR="006D47B6" w:rsidRPr="000A0FE7" w:rsidRDefault="006D47B6" w:rsidP="006D47B6">
            <w:pPr>
              <w:ind w:firstLine="0"/>
              <w:rPr>
                <w:sz w:val="20"/>
                <w:lang w:val="ru-RU"/>
              </w:rPr>
            </w:pPr>
            <w:r w:rsidRPr="000A0FE7">
              <w:rPr>
                <w:sz w:val="20"/>
                <w:lang w:val="ru-RU"/>
              </w:rPr>
              <w:t xml:space="preserve">ОГРН 1147232041989  </w:t>
            </w:r>
          </w:p>
          <w:p w14:paraId="5A3B56A0" w14:textId="77777777" w:rsidR="006D47B6" w:rsidRPr="00442373" w:rsidRDefault="006D47B6" w:rsidP="006D47B6">
            <w:pPr>
              <w:ind w:firstLine="0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>ИНН 7203319469</w:t>
            </w:r>
          </w:p>
          <w:p w14:paraId="31770CDF" w14:textId="77777777" w:rsidR="006D47B6" w:rsidRPr="00442373" w:rsidRDefault="006D47B6" w:rsidP="006D47B6">
            <w:pPr>
              <w:ind w:firstLine="0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 xml:space="preserve">КПП 720301001  </w:t>
            </w:r>
          </w:p>
          <w:p w14:paraId="6DEB0230" w14:textId="77777777" w:rsidR="00520579" w:rsidRDefault="006D47B6" w:rsidP="006D47B6">
            <w:pPr>
              <w:ind w:firstLine="0"/>
              <w:jc w:val="left"/>
              <w:rPr>
                <w:sz w:val="20"/>
                <w:lang w:val="ru-RU"/>
              </w:rPr>
            </w:pPr>
            <w:proofErr w:type="gramStart"/>
            <w:r w:rsidRPr="00442373">
              <w:rPr>
                <w:sz w:val="20"/>
                <w:lang w:val="ru-RU"/>
              </w:rPr>
              <w:t>Западно-Сибирское</w:t>
            </w:r>
            <w:proofErr w:type="gramEnd"/>
            <w:r w:rsidRPr="00442373">
              <w:rPr>
                <w:sz w:val="20"/>
                <w:lang w:val="ru-RU"/>
              </w:rPr>
              <w:t xml:space="preserve"> отделение №8647 </w:t>
            </w:r>
          </w:p>
          <w:p w14:paraId="3F358B32" w14:textId="6BBFCEDD" w:rsidR="006D47B6" w:rsidRPr="00442373" w:rsidRDefault="006D47B6" w:rsidP="006D47B6">
            <w:pPr>
              <w:ind w:firstLine="0"/>
              <w:jc w:val="left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 xml:space="preserve">ПАО СБЕРБАНК </w:t>
            </w:r>
            <w:proofErr w:type="spellStart"/>
            <w:r w:rsidRPr="00442373">
              <w:rPr>
                <w:sz w:val="20"/>
                <w:lang w:val="ru-RU"/>
              </w:rPr>
              <w:t>г.Тюмень</w:t>
            </w:r>
            <w:proofErr w:type="spellEnd"/>
          </w:p>
          <w:p w14:paraId="0429E23F" w14:textId="77777777" w:rsidR="006D47B6" w:rsidRPr="00520579" w:rsidRDefault="006D47B6" w:rsidP="006D47B6">
            <w:pPr>
              <w:ind w:firstLine="0"/>
              <w:rPr>
                <w:sz w:val="20"/>
                <w:lang w:val="ru-RU"/>
              </w:rPr>
            </w:pPr>
            <w:r w:rsidRPr="00520579">
              <w:rPr>
                <w:sz w:val="20"/>
                <w:lang w:val="ru-RU"/>
              </w:rPr>
              <w:t>р/с 40702810667100000752</w:t>
            </w:r>
          </w:p>
          <w:p w14:paraId="55D93FA3" w14:textId="77777777" w:rsidR="006D47B6" w:rsidRPr="00520579" w:rsidRDefault="006D47B6" w:rsidP="006D47B6">
            <w:pPr>
              <w:ind w:firstLine="0"/>
              <w:rPr>
                <w:sz w:val="20"/>
                <w:lang w:val="ru-RU"/>
              </w:rPr>
            </w:pPr>
            <w:r w:rsidRPr="00520579">
              <w:rPr>
                <w:sz w:val="20"/>
                <w:lang w:val="ru-RU"/>
              </w:rPr>
              <w:t>к/с 30101810800000000651</w:t>
            </w:r>
          </w:p>
          <w:p w14:paraId="0A6B2543" w14:textId="77777777" w:rsidR="006D47B6" w:rsidRPr="00520579" w:rsidRDefault="006D47B6" w:rsidP="006D47B6">
            <w:pPr>
              <w:ind w:firstLine="0"/>
              <w:rPr>
                <w:sz w:val="20"/>
                <w:lang w:val="ru-RU"/>
              </w:rPr>
            </w:pPr>
            <w:r w:rsidRPr="00520579">
              <w:rPr>
                <w:sz w:val="20"/>
                <w:lang w:val="ru-RU"/>
              </w:rPr>
              <w:t>БИК 047102651</w:t>
            </w:r>
          </w:p>
          <w:p w14:paraId="13BB7E98" w14:textId="224EF60F" w:rsidR="00442373" w:rsidRPr="00520579" w:rsidRDefault="00442373" w:rsidP="00E720A4">
            <w:pPr>
              <w:ind w:firstLine="0"/>
              <w:rPr>
                <w:sz w:val="20"/>
                <w:lang w:val="ru-RU"/>
              </w:rPr>
            </w:pPr>
          </w:p>
        </w:tc>
        <w:tc>
          <w:tcPr>
            <w:tcW w:w="3851" w:type="dxa"/>
          </w:tcPr>
          <w:p w14:paraId="1AF43CE0" w14:textId="77777777" w:rsidR="00442373" w:rsidRPr="00442373" w:rsidRDefault="00442373" w:rsidP="006D47B6">
            <w:pPr>
              <w:ind w:firstLine="0"/>
              <w:jc w:val="left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>ИСПОЛНИТЕЛЬ:</w:t>
            </w:r>
          </w:p>
          <w:p w14:paraId="26D024EF" w14:textId="77777777" w:rsidR="00442373" w:rsidRPr="00442373" w:rsidRDefault="00442373" w:rsidP="006D47B6">
            <w:pPr>
              <w:ind w:firstLine="0"/>
              <w:jc w:val="left"/>
              <w:rPr>
                <w:sz w:val="20"/>
                <w:lang w:val="ru-RU"/>
              </w:rPr>
            </w:pPr>
          </w:p>
          <w:p w14:paraId="650C4B29" w14:textId="77777777" w:rsidR="00442373" w:rsidRPr="00520579" w:rsidRDefault="006D47B6" w:rsidP="006D47B6">
            <w:pPr>
              <w:ind w:firstLine="0"/>
              <w:jc w:val="left"/>
              <w:rPr>
                <w:b/>
                <w:sz w:val="20"/>
                <w:lang w:val="ru-RU"/>
              </w:rPr>
            </w:pPr>
            <w:r w:rsidRPr="00520579">
              <w:rPr>
                <w:b/>
                <w:sz w:val="20"/>
                <w:lang w:val="ru-RU"/>
              </w:rPr>
              <w:t>ООО «</w:t>
            </w:r>
            <w:proofErr w:type="spellStart"/>
            <w:r w:rsidRPr="00520579">
              <w:rPr>
                <w:b/>
                <w:sz w:val="20"/>
                <w:lang w:val="ru-RU"/>
              </w:rPr>
              <w:t>Катрэн</w:t>
            </w:r>
            <w:proofErr w:type="spellEnd"/>
            <w:r w:rsidRPr="00520579">
              <w:rPr>
                <w:b/>
                <w:sz w:val="20"/>
                <w:lang w:val="ru-RU"/>
              </w:rPr>
              <w:t xml:space="preserve"> +»</w:t>
            </w:r>
          </w:p>
          <w:p w14:paraId="0D7FC18C" w14:textId="77777777" w:rsidR="00520579" w:rsidRDefault="00520579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 xml:space="preserve">Юридический адрес: </w:t>
            </w:r>
            <w:r w:rsidRPr="006D47B6">
              <w:rPr>
                <w:sz w:val="20"/>
                <w:lang w:val="ru-RU"/>
              </w:rPr>
              <w:t xml:space="preserve">625002, </w:t>
            </w:r>
            <w:proofErr w:type="spellStart"/>
            <w:r>
              <w:rPr>
                <w:sz w:val="20"/>
                <w:lang w:val="ru-RU"/>
              </w:rPr>
              <w:t>г.Тюмень</w:t>
            </w:r>
            <w:proofErr w:type="spellEnd"/>
            <w:r>
              <w:rPr>
                <w:sz w:val="20"/>
                <w:lang w:val="ru-RU"/>
              </w:rPr>
              <w:t>,</w:t>
            </w:r>
          </w:p>
          <w:p w14:paraId="0B9939E9" w14:textId="6B7A2EFB" w:rsidR="00520579" w:rsidRDefault="00520579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proofErr w:type="spellStart"/>
            <w:r>
              <w:rPr>
                <w:sz w:val="20"/>
                <w:lang w:val="ru-RU"/>
              </w:rPr>
              <w:t>ул</w:t>
            </w:r>
            <w:proofErr w:type="spellEnd"/>
            <w:r>
              <w:rPr>
                <w:sz w:val="20"/>
                <w:lang w:val="ru-RU"/>
              </w:rPr>
              <w:t xml:space="preserve"> Сакко</w:t>
            </w:r>
            <w:r w:rsidRPr="006D47B6">
              <w:rPr>
                <w:sz w:val="20"/>
                <w:lang w:val="ru-RU"/>
              </w:rPr>
              <w:t>,</w:t>
            </w:r>
            <w:r>
              <w:rPr>
                <w:sz w:val="20"/>
                <w:lang w:val="ru-RU"/>
              </w:rPr>
              <w:t xml:space="preserve"> 5-</w:t>
            </w:r>
            <w:r w:rsidRPr="006D47B6">
              <w:rPr>
                <w:sz w:val="20"/>
                <w:lang w:val="ru-RU"/>
              </w:rPr>
              <w:t>25</w:t>
            </w:r>
          </w:p>
          <w:p w14:paraId="20FD4F38" w14:textId="77777777" w:rsidR="00520579" w:rsidRPr="006D47B6" w:rsidRDefault="00520579" w:rsidP="00520579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Телефон руководителя +7-922-269-52-51</w:t>
            </w:r>
          </w:p>
          <w:p w14:paraId="0D494B60" w14:textId="104F64CE" w:rsidR="006D47B6" w:rsidRPr="006D47B6" w:rsidRDefault="006D47B6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ОГРН 1057200646766</w:t>
            </w:r>
          </w:p>
          <w:p w14:paraId="4FDD4863" w14:textId="77777777" w:rsidR="006D47B6" w:rsidRPr="006D47B6" w:rsidRDefault="006D47B6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ИНН 7202135243</w:t>
            </w:r>
          </w:p>
          <w:p w14:paraId="772EE5BD" w14:textId="77777777" w:rsidR="006D47B6" w:rsidRPr="006D47B6" w:rsidRDefault="006D47B6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КПП 720301001</w:t>
            </w:r>
          </w:p>
          <w:p w14:paraId="3C2C94B0" w14:textId="71DF84A5" w:rsidR="006D47B6" w:rsidRPr="006D47B6" w:rsidRDefault="006D47B6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Банк ФИЛИАЛ "ЦЕНТРАЛЬНЫЙ" БАНКА ВТБ (ПАО) г. Москва</w:t>
            </w:r>
          </w:p>
          <w:p w14:paraId="15510379" w14:textId="77777777" w:rsidR="006D47B6" w:rsidRPr="006D47B6" w:rsidRDefault="006D47B6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БИК банка 044525411</w:t>
            </w:r>
          </w:p>
          <w:p w14:paraId="5FFF0322" w14:textId="77777777" w:rsidR="006D47B6" w:rsidRPr="006D47B6" w:rsidRDefault="006D47B6" w:rsidP="006D47B6">
            <w:pPr>
              <w:autoSpaceDE w:val="0"/>
              <w:autoSpaceDN w:val="0"/>
              <w:adjustRightInd w:val="0"/>
              <w:ind w:firstLine="0"/>
              <w:jc w:val="left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Кор/счет 30101810145250000411</w:t>
            </w:r>
          </w:p>
          <w:p w14:paraId="7440E89D" w14:textId="767E7F6A" w:rsidR="006D47B6" w:rsidRPr="006D47B6" w:rsidRDefault="00520579" w:rsidP="006D47B6">
            <w:pPr>
              <w:ind w:firstLine="0"/>
              <w:jc w:val="left"/>
              <w:rPr>
                <w:sz w:val="20"/>
                <w:lang w:val="ru-RU"/>
              </w:rPr>
            </w:pPr>
            <w:proofErr w:type="spellStart"/>
            <w:r>
              <w:rPr>
                <w:sz w:val="20"/>
                <w:lang w:val="ru-RU"/>
              </w:rPr>
              <w:t>Расч</w:t>
            </w:r>
            <w:proofErr w:type="spellEnd"/>
            <w:r>
              <w:rPr>
                <w:sz w:val="20"/>
                <w:lang w:val="ru-RU"/>
              </w:rPr>
              <w:t>/счет 4070281000000003351</w:t>
            </w:r>
          </w:p>
        </w:tc>
      </w:tr>
      <w:tr w:rsidR="00442373" w:rsidRPr="00AF2C93" w14:paraId="1132AEC0" w14:textId="77777777" w:rsidTr="006D47B6">
        <w:trPr>
          <w:trHeight w:val="1046"/>
        </w:trPr>
        <w:tc>
          <w:tcPr>
            <w:tcW w:w="4820" w:type="dxa"/>
            <w:hideMark/>
          </w:tcPr>
          <w:p w14:paraId="2B5BA316" w14:textId="77777777" w:rsidR="00442373" w:rsidRPr="00442373" w:rsidRDefault="00442373" w:rsidP="00E720A4">
            <w:pPr>
              <w:ind w:firstLine="0"/>
              <w:rPr>
                <w:b/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 xml:space="preserve"> </w:t>
            </w:r>
            <w:r w:rsidRPr="00442373">
              <w:rPr>
                <w:b/>
                <w:sz w:val="20"/>
                <w:lang w:val="ru-RU"/>
              </w:rPr>
              <w:t>Генеральный директор</w:t>
            </w:r>
          </w:p>
          <w:p w14:paraId="758C5509" w14:textId="77777777" w:rsidR="00442373" w:rsidRP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23A73681" w14:textId="77777777" w:rsidR="00442373" w:rsidRP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60E2ACA2" w14:textId="77777777" w:rsidR="00442373" w:rsidRP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73059E69" w14:textId="77777777" w:rsidR="00442373" w:rsidRP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36DC6EDD" w14:textId="7A369EB6" w:rsidR="006D47B6" w:rsidRDefault="00442373" w:rsidP="006D47B6">
            <w:pPr>
              <w:ind w:firstLine="0"/>
              <w:rPr>
                <w:sz w:val="20"/>
                <w:lang w:val="ru-RU"/>
              </w:rPr>
            </w:pPr>
            <w:r w:rsidRPr="00442373">
              <w:rPr>
                <w:sz w:val="20"/>
                <w:lang w:val="ru-RU"/>
              </w:rPr>
              <w:t>_______________________</w:t>
            </w:r>
            <w:proofErr w:type="gramStart"/>
            <w:r w:rsidRPr="00442373">
              <w:rPr>
                <w:sz w:val="20"/>
                <w:lang w:val="ru-RU"/>
              </w:rPr>
              <w:t xml:space="preserve">_  </w:t>
            </w:r>
            <w:r w:rsidR="006D47B6" w:rsidRPr="00442373">
              <w:rPr>
                <w:sz w:val="20"/>
                <w:lang w:val="ru-RU"/>
              </w:rPr>
              <w:t>Гонтов</w:t>
            </w:r>
            <w:proofErr w:type="gramEnd"/>
            <w:r w:rsidR="006D47B6" w:rsidRPr="00442373">
              <w:rPr>
                <w:sz w:val="20"/>
                <w:lang w:val="ru-RU"/>
              </w:rPr>
              <w:t xml:space="preserve"> М.В.</w:t>
            </w:r>
          </w:p>
          <w:p w14:paraId="0F4DC469" w14:textId="4195F0E6" w:rsidR="00442373" w:rsidRPr="006D47B6" w:rsidRDefault="00442373" w:rsidP="006D47B6">
            <w:pPr>
              <w:ind w:firstLine="0"/>
              <w:rPr>
                <w:sz w:val="20"/>
                <w:lang w:val="ru-RU"/>
              </w:rPr>
            </w:pPr>
            <w:r w:rsidRPr="006D47B6">
              <w:rPr>
                <w:sz w:val="20"/>
                <w:lang w:val="ru-RU"/>
              </w:rPr>
              <w:t>М.П.</w:t>
            </w:r>
          </w:p>
        </w:tc>
        <w:tc>
          <w:tcPr>
            <w:tcW w:w="3851" w:type="dxa"/>
          </w:tcPr>
          <w:p w14:paraId="3574A798" w14:textId="1A141B9C" w:rsidR="00442373" w:rsidRPr="00442373" w:rsidRDefault="00520579" w:rsidP="00E720A4">
            <w:pPr>
              <w:ind w:firstLine="0"/>
              <w:rPr>
                <w:b/>
                <w:sz w:val="20"/>
                <w:lang w:val="ru-RU"/>
              </w:rPr>
            </w:pPr>
            <w:r>
              <w:rPr>
                <w:b/>
                <w:sz w:val="20"/>
                <w:lang w:val="ru-RU"/>
              </w:rPr>
              <w:t>Д</w:t>
            </w:r>
            <w:r w:rsidR="00442373" w:rsidRPr="00442373">
              <w:rPr>
                <w:b/>
                <w:sz w:val="20"/>
                <w:lang w:val="ru-RU"/>
              </w:rPr>
              <w:t>иректор</w:t>
            </w:r>
          </w:p>
          <w:p w14:paraId="574E3594" w14:textId="77777777" w:rsidR="00442373" w:rsidRP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6E6A53EB" w14:textId="77777777" w:rsidR="00442373" w:rsidRP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00224075" w14:textId="77777777" w:rsidR="00442373" w:rsidRDefault="00442373" w:rsidP="00E720A4">
            <w:pPr>
              <w:ind w:firstLine="0"/>
              <w:rPr>
                <w:sz w:val="20"/>
                <w:lang w:val="ru-RU"/>
              </w:rPr>
            </w:pPr>
          </w:p>
          <w:p w14:paraId="386FF5FD" w14:textId="77777777" w:rsidR="00520579" w:rsidRPr="00442373" w:rsidRDefault="00520579" w:rsidP="00E720A4">
            <w:pPr>
              <w:ind w:firstLine="0"/>
              <w:rPr>
                <w:sz w:val="20"/>
                <w:lang w:val="ru-RU"/>
              </w:rPr>
            </w:pPr>
          </w:p>
          <w:p w14:paraId="493BB62B" w14:textId="77777777" w:rsidR="00520579" w:rsidRDefault="00520579" w:rsidP="00520579">
            <w:pPr>
              <w:ind w:firstLine="0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__________________</w:t>
            </w:r>
            <w:proofErr w:type="gramStart"/>
            <w:r>
              <w:rPr>
                <w:sz w:val="20"/>
                <w:lang w:val="ru-RU"/>
              </w:rPr>
              <w:t xml:space="preserve">_  </w:t>
            </w:r>
            <w:proofErr w:type="spellStart"/>
            <w:r w:rsidRPr="006D47B6">
              <w:rPr>
                <w:sz w:val="20"/>
                <w:lang w:val="ru-RU"/>
              </w:rPr>
              <w:t>Михалевич</w:t>
            </w:r>
            <w:proofErr w:type="spellEnd"/>
            <w:proofErr w:type="gramEnd"/>
            <w:r w:rsidRPr="006D47B6">
              <w:rPr>
                <w:sz w:val="20"/>
                <w:lang w:val="ru-RU"/>
              </w:rPr>
              <w:t xml:space="preserve"> А</w:t>
            </w:r>
            <w:r>
              <w:rPr>
                <w:sz w:val="20"/>
                <w:lang w:val="ru-RU"/>
              </w:rPr>
              <w:t>.А.</w:t>
            </w:r>
          </w:p>
          <w:p w14:paraId="4855733C" w14:textId="12C87693" w:rsidR="00442373" w:rsidRPr="00520579" w:rsidRDefault="00442373" w:rsidP="00520579">
            <w:pPr>
              <w:ind w:firstLine="0"/>
              <w:rPr>
                <w:sz w:val="20"/>
                <w:lang w:val="ru-RU"/>
              </w:rPr>
            </w:pPr>
            <w:r w:rsidRPr="00520579">
              <w:rPr>
                <w:sz w:val="20"/>
                <w:lang w:val="ru-RU"/>
              </w:rPr>
              <w:t>М.П.</w:t>
            </w:r>
          </w:p>
        </w:tc>
      </w:tr>
    </w:tbl>
    <w:p w14:paraId="6066A914" w14:textId="77777777" w:rsidR="00442373" w:rsidRPr="00520579" w:rsidRDefault="00442373" w:rsidP="00E720A4">
      <w:pPr>
        <w:ind w:firstLine="0"/>
        <w:rPr>
          <w:rFonts w:eastAsia="Arial"/>
          <w:color w:val="000000"/>
          <w:sz w:val="20"/>
          <w:lang w:val="ru-RU"/>
        </w:rPr>
      </w:pPr>
    </w:p>
    <w:p w14:paraId="5D716058" w14:textId="77777777" w:rsidR="00442373" w:rsidRPr="00F508EE" w:rsidRDefault="00442373" w:rsidP="00E720A4">
      <w:pPr>
        <w:pStyle w:val="affb"/>
        <w:tabs>
          <w:tab w:val="left" w:pos="709"/>
          <w:tab w:val="left" w:pos="851"/>
        </w:tabs>
        <w:spacing w:line="240" w:lineRule="auto"/>
        <w:ind w:left="0" w:firstLine="0"/>
        <w:rPr>
          <w:sz w:val="20"/>
          <w:szCs w:val="20"/>
        </w:rPr>
      </w:pPr>
    </w:p>
    <w:p w14:paraId="618A0860" w14:textId="77777777" w:rsidR="00442373" w:rsidRPr="00520579" w:rsidRDefault="00442373" w:rsidP="00442373">
      <w:pPr>
        <w:tabs>
          <w:tab w:val="left" w:pos="1276"/>
        </w:tabs>
        <w:ind w:left="5387"/>
        <w:rPr>
          <w:sz w:val="20"/>
          <w:lang w:val="ru-RU"/>
        </w:rPr>
      </w:pPr>
    </w:p>
    <w:p w14:paraId="0770471C" w14:textId="77777777" w:rsidR="00442373" w:rsidRPr="00520579" w:rsidRDefault="00442373" w:rsidP="00442373">
      <w:pPr>
        <w:rPr>
          <w:sz w:val="20"/>
          <w:lang w:val="ru-RU"/>
        </w:rPr>
      </w:pPr>
    </w:p>
    <w:p w14:paraId="6C12B0B1" w14:textId="77777777" w:rsidR="002A3550" w:rsidRPr="005852DA" w:rsidRDefault="002A3550" w:rsidP="00442373">
      <w:pPr>
        <w:spacing w:line="288" w:lineRule="auto"/>
        <w:ind w:firstLine="0"/>
        <w:rPr>
          <w:sz w:val="24"/>
          <w:szCs w:val="24"/>
          <w:lang w:val="ru-RU"/>
        </w:rPr>
      </w:pPr>
    </w:p>
    <w:p w14:paraId="2EA9FB83" w14:textId="77777777" w:rsidR="00CC4AB0" w:rsidRPr="000C520B" w:rsidRDefault="00CC4AB0" w:rsidP="00CC4AB0">
      <w:pPr>
        <w:rPr>
          <w:lang w:val="ru-RU"/>
        </w:rPr>
      </w:pPr>
    </w:p>
    <w:p w14:paraId="27C55760" w14:textId="77777777" w:rsidR="00442373" w:rsidRPr="00635F5B" w:rsidRDefault="00442373">
      <w:pPr>
        <w:spacing w:line="360" w:lineRule="auto"/>
        <w:ind w:firstLine="0"/>
        <w:rPr>
          <w:sz w:val="24"/>
          <w:szCs w:val="24"/>
          <w:lang w:val="ru-RU"/>
        </w:rPr>
      </w:pPr>
    </w:p>
    <w:sectPr w:rsidR="00442373" w:rsidRPr="00635F5B" w:rsidSect="00483468">
      <w:headerReference w:type="default" r:id="rId28"/>
      <w:footerReference w:type="default" r:id="rId29"/>
      <w:headerReference w:type="first" r:id="rId30"/>
      <w:pgSz w:w="11907" w:h="16840" w:code="9"/>
      <w:pgMar w:top="1418" w:right="851" w:bottom="1134" w:left="1418" w:header="720" w:footer="48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53260D" w14:textId="77777777" w:rsidR="00366967" w:rsidRDefault="00366967">
      <w:r>
        <w:separator/>
      </w:r>
    </w:p>
  </w:endnote>
  <w:endnote w:type="continuationSeparator" w:id="0">
    <w:p w14:paraId="05E8B420" w14:textId="77777777" w:rsidR="00366967" w:rsidRDefault="00366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201" w:usb1="00000000" w:usb2="00000000" w:usb3="00000000" w:csb0="00000004" w:csb1="00000000"/>
  </w:font>
  <w:font w:name="Lohit Devanagari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2EA6CF" w14:textId="77777777" w:rsidR="00AF2C93" w:rsidRPr="00AE1C01" w:rsidRDefault="00AF2C93" w:rsidP="007943FD">
    <w:pPr>
      <w:pStyle w:val="ae"/>
      <w:rPr>
        <w:sz w:val="2"/>
        <w:lang w:val="ru-RU"/>
      </w:rPr>
    </w:pPr>
  </w:p>
  <w:p w14:paraId="04C23C7A" w14:textId="77777777" w:rsidR="00AF2C93" w:rsidRDefault="00AF2C93" w:rsidP="007943FD"/>
  <w:p w14:paraId="5FCE7690" w14:textId="29B5F808" w:rsidR="00AF2C93" w:rsidRDefault="00AF2C93" w:rsidP="007943FD">
    <w:pPr>
      <w:pStyle w:val="ae"/>
      <w:tabs>
        <w:tab w:val="clear" w:pos="4677"/>
        <w:tab w:val="left" w:pos="567"/>
      </w:tabs>
      <w:ind w:firstLine="0"/>
      <w:jc w:val="left"/>
      <w:rPr>
        <w:rFonts w:ascii="Arial" w:hAnsi="Arial"/>
        <w:i/>
        <w:sz w:val="20"/>
        <w:lang w:val="ru-RU"/>
      </w:rPr>
    </w:pPr>
    <w:r w:rsidRPr="00333EB7">
      <w:rPr>
        <w:i/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EA76807" wp14:editId="474E95BB">
              <wp:simplePos x="0" y="0"/>
              <wp:positionH relativeFrom="column">
                <wp:posOffset>-8890</wp:posOffset>
              </wp:positionH>
              <wp:positionV relativeFrom="paragraph">
                <wp:posOffset>-11430</wp:posOffset>
              </wp:positionV>
              <wp:extent cx="6172200" cy="0"/>
              <wp:effectExtent l="5715" t="10795" r="13335" b="825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E4E08B" id="Line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-.9pt" to="485.3pt,-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+YEgIAACg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"/>
          </w:pict>
        </mc:Fallback>
      </mc:AlternateContent>
    </w:r>
    <w:r w:rsidRPr="009A77FE">
      <w:rPr>
        <w:i/>
        <w:noProof/>
        <w:sz w:val="20"/>
        <w:lang w:val="ru-RU"/>
      </w:rPr>
      <w:t>Техническое задание - Приложение №1 к договору</w:t>
    </w:r>
    <w:r>
      <w:rPr>
        <w:rFonts w:ascii="Arial" w:hAnsi="Arial"/>
        <w:i/>
        <w:sz w:val="20"/>
        <w:lang w:val="ru-RU"/>
      </w:rPr>
      <w:tab/>
    </w:r>
    <w:r w:rsidRPr="00333EB7">
      <w:rPr>
        <w:i/>
        <w:sz w:val="20"/>
        <w:lang w:val="ru-RU"/>
      </w:rPr>
      <w:t xml:space="preserve">стр. </w:t>
    </w:r>
    <w:r w:rsidRPr="00333EB7">
      <w:rPr>
        <w:i/>
        <w:sz w:val="20"/>
        <w:lang w:val="ru-RU"/>
      </w:rPr>
      <w:fldChar w:fldCharType="begin"/>
    </w:r>
    <w:r w:rsidRPr="00333EB7">
      <w:rPr>
        <w:i/>
        <w:sz w:val="20"/>
        <w:lang w:val="ru-RU"/>
      </w:rPr>
      <w:instrText xml:space="preserve"> PAGE </w:instrText>
    </w:r>
    <w:r w:rsidRPr="00333EB7">
      <w:rPr>
        <w:i/>
        <w:sz w:val="20"/>
        <w:lang w:val="ru-RU"/>
      </w:rPr>
      <w:fldChar w:fldCharType="separate"/>
    </w:r>
    <w:r w:rsidR="005E0BD4">
      <w:rPr>
        <w:i/>
        <w:noProof/>
        <w:sz w:val="20"/>
        <w:lang w:val="ru-RU"/>
      </w:rPr>
      <w:t>4</w:t>
    </w:r>
    <w:r w:rsidRPr="00333EB7">
      <w:rPr>
        <w:i/>
        <w:sz w:val="20"/>
        <w:lang w:val="ru-RU"/>
      </w:rPr>
      <w:fldChar w:fldCharType="end"/>
    </w:r>
    <w:r w:rsidRPr="00333EB7">
      <w:rPr>
        <w:i/>
        <w:sz w:val="20"/>
        <w:lang w:val="ru-RU"/>
      </w:rPr>
      <w:t xml:space="preserve"> из </w:t>
    </w:r>
    <w:r w:rsidRPr="00333EB7">
      <w:rPr>
        <w:i/>
        <w:sz w:val="20"/>
        <w:lang w:val="ru-RU"/>
      </w:rPr>
      <w:fldChar w:fldCharType="begin"/>
    </w:r>
    <w:r w:rsidRPr="00333EB7">
      <w:rPr>
        <w:i/>
        <w:sz w:val="20"/>
        <w:lang w:val="ru-RU"/>
      </w:rPr>
      <w:instrText xml:space="preserve"> NUMPAGES </w:instrText>
    </w:r>
    <w:r w:rsidRPr="00333EB7">
      <w:rPr>
        <w:i/>
        <w:sz w:val="20"/>
        <w:lang w:val="ru-RU"/>
      </w:rPr>
      <w:fldChar w:fldCharType="separate"/>
    </w:r>
    <w:r w:rsidR="005E0BD4">
      <w:rPr>
        <w:i/>
        <w:noProof/>
        <w:sz w:val="20"/>
        <w:lang w:val="ru-RU"/>
      </w:rPr>
      <w:t>43</w:t>
    </w:r>
    <w:r w:rsidRPr="00333EB7">
      <w:rPr>
        <w:i/>
        <w:sz w:val="20"/>
        <w:lang w:val="ru-RU"/>
      </w:rPr>
      <w:fldChar w:fldCharType="end"/>
    </w:r>
  </w:p>
  <w:p w14:paraId="5AE350DD" w14:textId="77777777" w:rsidR="00AF2C93" w:rsidRDefault="00AF2C9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6AE1D3" w14:textId="77777777" w:rsidR="00366967" w:rsidRDefault="00366967">
      <w:r>
        <w:separator/>
      </w:r>
    </w:p>
  </w:footnote>
  <w:footnote w:type="continuationSeparator" w:id="0">
    <w:p w14:paraId="47109518" w14:textId="77777777" w:rsidR="00366967" w:rsidRDefault="003669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CB3D5" w14:textId="77777777" w:rsidR="00AF2C93" w:rsidRPr="00CB3274" w:rsidRDefault="00AF2C93">
    <w:pPr>
      <w:pStyle w:val="ae"/>
      <w:rPr>
        <w:lang w:val="ru-RU"/>
      </w:rPr>
    </w:pPr>
    <w:r>
      <w:rPr>
        <w:lang w:val="ru-RU"/>
      </w:rPr>
      <w:t xml:space="preserve"> </w:t>
    </w:r>
  </w:p>
  <w:tbl>
    <w:tblPr>
      <w:tblStyle w:val="af8"/>
      <w:tblW w:w="9719" w:type="dxa"/>
      <w:tblInd w:w="108" w:type="dxa"/>
      <w:tblLook w:val="01E0" w:firstRow="1" w:lastRow="1" w:firstColumn="1" w:lastColumn="1" w:noHBand="0" w:noVBand="0"/>
    </w:tblPr>
    <w:tblGrid>
      <w:gridCol w:w="7400"/>
      <w:gridCol w:w="2319"/>
    </w:tblGrid>
    <w:tr w:rsidR="00AF2C93" w:rsidRPr="004003E6" w14:paraId="29E4BA60" w14:textId="77777777" w:rsidTr="005D0BF6">
      <w:trPr>
        <w:trHeight w:val="275"/>
      </w:trPr>
      <w:tc>
        <w:tcPr>
          <w:tcW w:w="7400" w:type="dxa"/>
          <w:vAlign w:val="center"/>
        </w:tcPr>
        <w:p w14:paraId="36269255" w14:textId="03D8EBD3" w:rsidR="00AF2C93" w:rsidRPr="00424C6E" w:rsidRDefault="00AF2C93" w:rsidP="006D47B6">
          <w:pPr>
            <w:ind w:firstLine="0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Заказчик: ООО «</w:t>
          </w:r>
          <w:proofErr w:type="spellStart"/>
          <w:r>
            <w:rPr>
              <w:bCs/>
              <w:i/>
              <w:sz w:val="18"/>
              <w:szCs w:val="18"/>
              <w:lang w:val="ru-RU"/>
            </w:rPr>
            <w:t>Тюмбит</w:t>
          </w:r>
          <w:proofErr w:type="spellEnd"/>
          <w:r>
            <w:rPr>
              <w:bCs/>
              <w:i/>
              <w:sz w:val="18"/>
              <w:szCs w:val="18"/>
              <w:lang w:val="ru-RU"/>
            </w:rPr>
            <w:t>-АСУ»</w:t>
          </w:r>
        </w:p>
      </w:tc>
      <w:tc>
        <w:tcPr>
          <w:tcW w:w="2319" w:type="dxa"/>
          <w:vMerge w:val="restart"/>
          <w:vAlign w:val="center"/>
        </w:tcPr>
        <w:p w14:paraId="40F5A22C" w14:textId="2D478233" w:rsidR="00AF2C93" w:rsidRDefault="00AF2C93" w:rsidP="00D15A05">
          <w:pPr>
            <w:ind w:firstLine="0"/>
            <w:jc w:val="center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АИС «Конфигуратор</w:t>
          </w:r>
        </w:p>
        <w:p w14:paraId="00C8940F" w14:textId="269205EC" w:rsidR="00AF2C93" w:rsidRPr="00D15A05" w:rsidRDefault="00AF2C93" w:rsidP="00D15A05">
          <w:pPr>
            <w:ind w:firstLine="0"/>
            <w:jc w:val="center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Продукции»</w:t>
          </w:r>
        </w:p>
      </w:tc>
    </w:tr>
    <w:tr w:rsidR="00AF2C93" w:rsidRPr="00005AAA" w14:paraId="51549BBE" w14:textId="77777777" w:rsidTr="005D0BF6">
      <w:trPr>
        <w:trHeight w:val="304"/>
      </w:trPr>
      <w:tc>
        <w:tcPr>
          <w:tcW w:w="7400" w:type="dxa"/>
          <w:vAlign w:val="center"/>
        </w:tcPr>
        <w:p w14:paraId="4DC0F2BA" w14:textId="5B8C5CD8" w:rsidR="00AF2C93" w:rsidRPr="00424C6E" w:rsidRDefault="00AF2C93" w:rsidP="005D0BF6">
          <w:pPr>
            <w:ind w:firstLine="0"/>
            <w:rPr>
              <w:bCs/>
              <w:i/>
              <w:sz w:val="18"/>
              <w:szCs w:val="18"/>
              <w:lang w:val="ru-RU"/>
            </w:rPr>
          </w:pPr>
          <w:r w:rsidRPr="00424C6E">
            <w:rPr>
              <w:bCs/>
              <w:i/>
              <w:sz w:val="18"/>
              <w:szCs w:val="18"/>
              <w:lang w:val="ru-RU"/>
            </w:rPr>
            <w:t xml:space="preserve">Исполнитель: </w:t>
          </w:r>
          <w:r>
            <w:rPr>
              <w:bCs/>
              <w:i/>
              <w:sz w:val="18"/>
              <w:szCs w:val="18"/>
              <w:lang w:val="ru-RU"/>
            </w:rPr>
            <w:t>ООО «Катрен+»</w:t>
          </w:r>
        </w:p>
      </w:tc>
      <w:tc>
        <w:tcPr>
          <w:tcW w:w="2319" w:type="dxa"/>
          <w:vMerge/>
        </w:tcPr>
        <w:p w14:paraId="01EF386F" w14:textId="79585BA6" w:rsidR="00AF2C93" w:rsidRPr="00424C6E" w:rsidRDefault="00AF2C93" w:rsidP="00D15A05">
          <w:pPr>
            <w:ind w:firstLine="0"/>
            <w:rPr>
              <w:bCs/>
              <w:i/>
              <w:sz w:val="18"/>
              <w:szCs w:val="18"/>
              <w:lang w:val="ru-RU"/>
            </w:rPr>
          </w:pPr>
        </w:p>
      </w:tc>
    </w:tr>
    <w:tr w:rsidR="00AF2C93" w:rsidRPr="00005AAA" w14:paraId="3BC2603A" w14:textId="77777777" w:rsidTr="005D0BF6">
      <w:trPr>
        <w:trHeight w:val="304"/>
      </w:trPr>
      <w:tc>
        <w:tcPr>
          <w:tcW w:w="7400" w:type="dxa"/>
          <w:vAlign w:val="center"/>
        </w:tcPr>
        <w:p w14:paraId="30AA3FB2" w14:textId="1D781CD5" w:rsidR="00AF2C93" w:rsidRPr="00424C6E" w:rsidRDefault="00AF2C93" w:rsidP="005D0BF6">
          <w:pPr>
            <w:ind w:firstLine="0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Заявитель: ООО «Тюмень Прибор»</w:t>
          </w:r>
        </w:p>
      </w:tc>
      <w:tc>
        <w:tcPr>
          <w:tcW w:w="2319" w:type="dxa"/>
          <w:vMerge/>
        </w:tcPr>
        <w:p w14:paraId="0E5A5D85" w14:textId="77777777" w:rsidR="00AF2C93" w:rsidRPr="00424C6E" w:rsidRDefault="00AF2C93" w:rsidP="00D15A05">
          <w:pPr>
            <w:ind w:firstLine="0"/>
            <w:rPr>
              <w:bCs/>
              <w:i/>
              <w:sz w:val="18"/>
              <w:szCs w:val="18"/>
              <w:lang w:val="ru-RU"/>
            </w:rPr>
          </w:pPr>
        </w:p>
      </w:tc>
    </w:tr>
  </w:tbl>
  <w:p w14:paraId="0EE5BC94" w14:textId="5339108C" w:rsidR="00AF2C93" w:rsidRPr="00CB3274" w:rsidRDefault="00AF2C93">
    <w:pPr>
      <w:pStyle w:val="ae"/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f8"/>
      <w:tblW w:w="0" w:type="auto"/>
      <w:tblInd w:w="108" w:type="dxa"/>
      <w:tblLook w:val="01E0" w:firstRow="1" w:lastRow="1" w:firstColumn="1" w:lastColumn="1" w:noHBand="0" w:noVBand="0"/>
    </w:tblPr>
    <w:tblGrid>
      <w:gridCol w:w="1928"/>
      <w:gridCol w:w="5273"/>
      <w:gridCol w:w="2319"/>
    </w:tblGrid>
    <w:tr w:rsidR="00AF2C93" w:rsidRPr="004003E6" w14:paraId="367F03F5" w14:textId="77777777" w:rsidTr="00921253">
      <w:trPr>
        <w:trHeight w:val="275"/>
      </w:trPr>
      <w:tc>
        <w:tcPr>
          <w:tcW w:w="1928" w:type="dxa"/>
          <w:vMerge w:val="restart"/>
          <w:vAlign w:val="center"/>
        </w:tcPr>
        <w:p w14:paraId="39E961ED" w14:textId="7B668136" w:rsidR="00AF2C93" w:rsidRPr="004003E6" w:rsidRDefault="00AF2C93" w:rsidP="00921253">
          <w:pPr>
            <w:ind w:firstLine="0"/>
            <w:jc w:val="center"/>
            <w:rPr>
              <w:bCs/>
              <w:i/>
              <w:sz w:val="18"/>
              <w:szCs w:val="18"/>
            </w:rPr>
          </w:pPr>
        </w:p>
      </w:tc>
      <w:tc>
        <w:tcPr>
          <w:tcW w:w="5273" w:type="dxa"/>
        </w:tcPr>
        <w:p w14:paraId="495E874E" w14:textId="014F024D" w:rsidR="00AF2C93" w:rsidRPr="00424C6E" w:rsidRDefault="00AF2C93" w:rsidP="00921253">
          <w:pPr>
            <w:ind w:firstLine="0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Заказчик: ООО «Тюмень Прибор»</w:t>
          </w:r>
        </w:p>
      </w:tc>
      <w:tc>
        <w:tcPr>
          <w:tcW w:w="2319" w:type="dxa"/>
          <w:vMerge w:val="restart"/>
          <w:vAlign w:val="center"/>
        </w:tcPr>
        <w:p w14:paraId="7BE0F19A" w14:textId="75850E00" w:rsidR="00AF2C93" w:rsidRDefault="00AF2C93" w:rsidP="00921253">
          <w:pPr>
            <w:ind w:firstLine="0"/>
            <w:jc w:val="center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Конфигуратор</w:t>
          </w:r>
        </w:p>
        <w:p w14:paraId="4A799CBE" w14:textId="7FA1995A" w:rsidR="00AF2C93" w:rsidRPr="00921253" w:rsidRDefault="00AF2C93" w:rsidP="00921253">
          <w:pPr>
            <w:ind w:firstLine="0"/>
            <w:jc w:val="center"/>
            <w:rPr>
              <w:bCs/>
              <w:i/>
              <w:sz w:val="18"/>
              <w:szCs w:val="18"/>
              <w:lang w:val="ru-RU"/>
            </w:rPr>
          </w:pPr>
          <w:r>
            <w:rPr>
              <w:bCs/>
              <w:i/>
              <w:sz w:val="18"/>
              <w:szCs w:val="18"/>
              <w:lang w:val="ru-RU"/>
            </w:rPr>
            <w:t>продукции</w:t>
          </w:r>
        </w:p>
      </w:tc>
    </w:tr>
    <w:tr w:rsidR="00AF2C93" w:rsidRPr="00D73584" w14:paraId="6A312BB4" w14:textId="77777777" w:rsidTr="00921253">
      <w:trPr>
        <w:trHeight w:val="304"/>
      </w:trPr>
      <w:tc>
        <w:tcPr>
          <w:tcW w:w="1928" w:type="dxa"/>
          <w:vMerge/>
        </w:tcPr>
        <w:p w14:paraId="41C7AD2A" w14:textId="77777777" w:rsidR="00AF2C93" w:rsidRPr="004003E6" w:rsidRDefault="00AF2C93" w:rsidP="00921253">
          <w:pPr>
            <w:ind w:firstLine="0"/>
            <w:rPr>
              <w:bCs/>
              <w:i/>
              <w:sz w:val="18"/>
              <w:szCs w:val="18"/>
            </w:rPr>
          </w:pPr>
        </w:p>
      </w:tc>
      <w:tc>
        <w:tcPr>
          <w:tcW w:w="5273" w:type="dxa"/>
        </w:tcPr>
        <w:p w14:paraId="6B2929EE" w14:textId="77777777" w:rsidR="00AF2C93" w:rsidRPr="00424C6E" w:rsidRDefault="00AF2C93" w:rsidP="00921253">
          <w:pPr>
            <w:ind w:firstLine="0"/>
            <w:rPr>
              <w:bCs/>
              <w:i/>
              <w:sz w:val="18"/>
              <w:szCs w:val="18"/>
              <w:lang w:val="ru-RU"/>
            </w:rPr>
          </w:pPr>
          <w:r w:rsidRPr="00424C6E">
            <w:rPr>
              <w:bCs/>
              <w:i/>
              <w:sz w:val="18"/>
              <w:szCs w:val="18"/>
              <w:lang w:val="ru-RU"/>
            </w:rPr>
            <w:t xml:space="preserve">Исполнитель: </w:t>
          </w:r>
          <w:r>
            <w:rPr>
              <w:bCs/>
              <w:i/>
              <w:sz w:val="18"/>
              <w:szCs w:val="18"/>
              <w:lang w:val="ru-RU"/>
            </w:rPr>
            <w:t>ООО «</w:t>
          </w:r>
          <w:proofErr w:type="spellStart"/>
          <w:r>
            <w:rPr>
              <w:bCs/>
              <w:i/>
              <w:sz w:val="18"/>
              <w:szCs w:val="18"/>
              <w:lang w:val="ru-RU"/>
            </w:rPr>
            <w:t>Тюмбит</w:t>
          </w:r>
          <w:proofErr w:type="spellEnd"/>
          <w:r>
            <w:rPr>
              <w:bCs/>
              <w:i/>
              <w:sz w:val="18"/>
              <w:szCs w:val="18"/>
              <w:lang w:val="ru-RU"/>
            </w:rPr>
            <w:t>-АСУ»</w:t>
          </w:r>
        </w:p>
      </w:tc>
      <w:tc>
        <w:tcPr>
          <w:tcW w:w="2319" w:type="dxa"/>
          <w:vMerge/>
        </w:tcPr>
        <w:p w14:paraId="244AF1F6" w14:textId="6F640538" w:rsidR="00AF2C93" w:rsidRPr="00424C6E" w:rsidRDefault="00AF2C93" w:rsidP="00921253">
          <w:pPr>
            <w:ind w:firstLine="0"/>
            <w:rPr>
              <w:bCs/>
              <w:i/>
              <w:sz w:val="18"/>
              <w:szCs w:val="18"/>
              <w:lang w:val="ru-RU"/>
            </w:rPr>
          </w:pPr>
        </w:p>
      </w:tc>
    </w:tr>
  </w:tbl>
  <w:p w14:paraId="7015CA16" w14:textId="77777777" w:rsidR="00AF2C93" w:rsidRPr="00921253" w:rsidRDefault="00AF2C93" w:rsidP="00921253">
    <w:pPr>
      <w:pStyle w:val="ae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8241C"/>
    <w:multiLevelType w:val="hybridMultilevel"/>
    <w:tmpl w:val="0C068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57283"/>
    <w:multiLevelType w:val="hybridMultilevel"/>
    <w:tmpl w:val="59A21D94"/>
    <w:lvl w:ilvl="0" w:tplc="DBEC7998">
      <w:start w:val="1"/>
      <w:numFmt w:val="decimal"/>
      <w:pStyle w:val="-3"/>
      <w:lvlText w:val="2.3.%1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736D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A91589"/>
    <w:multiLevelType w:val="hybridMultilevel"/>
    <w:tmpl w:val="B9160050"/>
    <w:lvl w:ilvl="0" w:tplc="7346DBC4">
      <w:start w:val="1"/>
      <w:numFmt w:val="bullet"/>
      <w:pStyle w:val="a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C67B37"/>
    <w:multiLevelType w:val="hybridMultilevel"/>
    <w:tmpl w:val="9E603E88"/>
    <w:lvl w:ilvl="0" w:tplc="42726AC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7882B2E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b w:val="0"/>
        <w:lang w:val="en-US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8B1451"/>
    <w:multiLevelType w:val="hybridMultilevel"/>
    <w:tmpl w:val="2CD67A78"/>
    <w:lvl w:ilvl="0" w:tplc="CB16C60C">
      <w:start w:val="1"/>
      <w:numFmt w:val="decimal"/>
      <w:pStyle w:val="-2"/>
      <w:lvlText w:val="1.%1"/>
      <w:lvlJc w:val="left"/>
      <w:pPr>
        <w:tabs>
          <w:tab w:val="num" w:pos="2004"/>
        </w:tabs>
        <w:ind w:left="2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704EF2"/>
    <w:multiLevelType w:val="hybridMultilevel"/>
    <w:tmpl w:val="B442C576"/>
    <w:lvl w:ilvl="0" w:tplc="F674581C">
      <w:start w:val="1"/>
      <w:numFmt w:val="decimal"/>
      <w:pStyle w:val="2"/>
      <w:lvlText w:val="2.%1"/>
      <w:lvlJc w:val="left"/>
      <w:pPr>
        <w:tabs>
          <w:tab w:val="num" w:pos="1182"/>
        </w:tabs>
        <w:ind w:left="11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A1604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2C04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325996"/>
    <w:multiLevelType w:val="hybridMultilevel"/>
    <w:tmpl w:val="307EC9B8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24F91717"/>
    <w:multiLevelType w:val="hybridMultilevel"/>
    <w:tmpl w:val="3D622A00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25061E2E"/>
    <w:multiLevelType w:val="hybridMultilevel"/>
    <w:tmpl w:val="EA1A90BE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30417512"/>
    <w:multiLevelType w:val="hybridMultilevel"/>
    <w:tmpl w:val="26CE096A"/>
    <w:lvl w:ilvl="0" w:tplc="E47885E6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4E39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270F21"/>
    <w:multiLevelType w:val="hybridMultilevel"/>
    <w:tmpl w:val="3D622A00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36EF2418"/>
    <w:multiLevelType w:val="multilevel"/>
    <w:tmpl w:val="6D642CDC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20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3D75F74"/>
    <w:multiLevelType w:val="hybridMultilevel"/>
    <w:tmpl w:val="6B761846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4EC523FE"/>
    <w:multiLevelType w:val="hybridMultilevel"/>
    <w:tmpl w:val="02642FCE"/>
    <w:lvl w:ilvl="0" w:tplc="8EDC1A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F94FA5"/>
    <w:multiLevelType w:val="hybridMultilevel"/>
    <w:tmpl w:val="4A065F1A"/>
    <w:lvl w:ilvl="0" w:tplc="35FC6762">
      <w:start w:val="1"/>
      <w:numFmt w:val="decimal"/>
      <w:pStyle w:val="30"/>
      <w:lvlText w:val="1.3.%1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18E006E"/>
    <w:multiLevelType w:val="hybridMultilevel"/>
    <w:tmpl w:val="75E65236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53C21206"/>
    <w:multiLevelType w:val="hybridMultilevel"/>
    <w:tmpl w:val="2FB20C70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54D65C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7A34245"/>
    <w:multiLevelType w:val="hybridMultilevel"/>
    <w:tmpl w:val="2FB20C70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 w15:restartNumberingAfterBreak="0">
    <w:nsid w:val="57D37DBF"/>
    <w:multiLevelType w:val="hybridMultilevel"/>
    <w:tmpl w:val="4AA4F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7A47F1"/>
    <w:multiLevelType w:val="hybridMultilevel"/>
    <w:tmpl w:val="3B72E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218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BF21798"/>
    <w:multiLevelType w:val="hybridMultilevel"/>
    <w:tmpl w:val="CA1C4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DED2911"/>
    <w:multiLevelType w:val="hybridMultilevel"/>
    <w:tmpl w:val="41163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76133B"/>
    <w:multiLevelType w:val="hybridMultilevel"/>
    <w:tmpl w:val="3D622A00"/>
    <w:lvl w:ilvl="0" w:tplc="041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629405D2"/>
    <w:multiLevelType w:val="hybridMultilevel"/>
    <w:tmpl w:val="056EA4D6"/>
    <w:lvl w:ilvl="0" w:tplc="FFFFFFFF">
      <w:start w:val="1"/>
      <w:numFmt w:val="decimal"/>
      <w:pStyle w:val="FAQnumtextari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CE568C5"/>
    <w:multiLevelType w:val="hybridMultilevel"/>
    <w:tmpl w:val="B6708CEA"/>
    <w:lvl w:ilvl="0" w:tplc="6BCE49AE">
      <w:start w:val="1"/>
      <w:numFmt w:val="bullet"/>
      <w:pStyle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73B45"/>
    <w:multiLevelType w:val="multilevel"/>
    <w:tmpl w:val="446C6FD8"/>
    <w:lvl w:ilvl="0">
      <w:start w:val="1"/>
      <w:numFmt w:val="decimal"/>
      <w:pStyle w:val="1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60F7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960254B"/>
    <w:multiLevelType w:val="hybridMultilevel"/>
    <w:tmpl w:val="D5BAEB34"/>
    <w:lvl w:ilvl="0" w:tplc="A7AAABC4">
      <w:start w:val="1"/>
      <w:numFmt w:val="decimal"/>
      <w:pStyle w:val="2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EC04F33"/>
    <w:multiLevelType w:val="multilevel"/>
    <w:tmpl w:val="5FC206A6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11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 w15:restartNumberingAfterBreak="0">
    <w:nsid w:val="7ECD4A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FE83833"/>
    <w:multiLevelType w:val="singleLevel"/>
    <w:tmpl w:val="F296F948"/>
    <w:lvl w:ilvl="0">
      <w:start w:val="1"/>
      <w:numFmt w:val="decimal"/>
      <w:pStyle w:val="a1"/>
      <w:lvlText w:val="4.1.1.%1."/>
      <w:lvlJc w:val="left"/>
      <w:pPr>
        <w:tabs>
          <w:tab w:val="num" w:pos="360"/>
        </w:tabs>
        <w:ind w:left="360" w:hanging="360"/>
      </w:pPr>
      <w:rPr>
        <w:rFonts w:hint="default"/>
        <w:sz w:val="20"/>
        <w:szCs w:val="20"/>
      </w:rPr>
    </w:lvl>
  </w:abstractNum>
  <w:num w:numId="1">
    <w:abstractNumId w:val="31"/>
  </w:num>
  <w:num w:numId="2">
    <w:abstractNumId w:val="34"/>
  </w:num>
  <w:num w:numId="3">
    <w:abstractNumId w:val="33"/>
  </w:num>
  <w:num w:numId="4">
    <w:abstractNumId w:val="4"/>
  </w:num>
  <w:num w:numId="5">
    <w:abstractNumId w:val="29"/>
  </w:num>
  <w:num w:numId="6">
    <w:abstractNumId w:val="36"/>
  </w:num>
  <w:num w:numId="7">
    <w:abstractNumId w:val="15"/>
  </w:num>
  <w:num w:numId="8">
    <w:abstractNumId w:val="3"/>
  </w:num>
  <w:num w:numId="9">
    <w:abstractNumId w:val="12"/>
  </w:num>
  <w:num w:numId="10">
    <w:abstractNumId w:val="6"/>
  </w:num>
  <w:num w:numId="11">
    <w:abstractNumId w:val="1"/>
  </w:num>
  <w:num w:numId="12">
    <w:abstractNumId w:val="5"/>
  </w:num>
  <w:num w:numId="13">
    <w:abstractNumId w:val="18"/>
  </w:num>
  <w:num w:numId="14">
    <w:abstractNumId w:val="30"/>
  </w:num>
  <w:num w:numId="15">
    <w:abstractNumId w:val="27"/>
  </w:num>
  <w:num w:numId="16">
    <w:abstractNumId w:val="17"/>
  </w:num>
  <w:num w:numId="17">
    <w:abstractNumId w:val="13"/>
  </w:num>
  <w:num w:numId="18">
    <w:abstractNumId w:val="21"/>
  </w:num>
  <w:num w:numId="19">
    <w:abstractNumId w:val="23"/>
  </w:num>
  <w:num w:numId="20">
    <w:abstractNumId w:val="7"/>
  </w:num>
  <w:num w:numId="21">
    <w:abstractNumId w:val="8"/>
  </w:num>
  <w:num w:numId="22">
    <w:abstractNumId w:val="25"/>
  </w:num>
  <w:num w:numId="23">
    <w:abstractNumId w:val="32"/>
  </w:num>
  <w:num w:numId="24">
    <w:abstractNumId w:val="35"/>
  </w:num>
  <w:num w:numId="25">
    <w:abstractNumId w:val="0"/>
  </w:num>
  <w:num w:numId="26">
    <w:abstractNumId w:val="2"/>
  </w:num>
  <w:num w:numId="27">
    <w:abstractNumId w:val="24"/>
  </w:num>
  <w:num w:numId="28">
    <w:abstractNumId w:val="22"/>
  </w:num>
  <w:num w:numId="29">
    <w:abstractNumId w:val="16"/>
  </w:num>
  <w:num w:numId="30">
    <w:abstractNumId w:val="19"/>
  </w:num>
  <w:num w:numId="31">
    <w:abstractNumId w:val="11"/>
  </w:num>
  <w:num w:numId="32">
    <w:abstractNumId w:val="9"/>
  </w:num>
  <w:num w:numId="33">
    <w:abstractNumId w:val="14"/>
  </w:num>
  <w:num w:numId="34">
    <w:abstractNumId w:val="28"/>
  </w:num>
  <w:num w:numId="35">
    <w:abstractNumId w:val="20"/>
  </w:num>
  <w:num w:numId="36">
    <w:abstractNumId w:val="10"/>
  </w:num>
  <w:num w:numId="37">
    <w:abstractNumId w:val="26"/>
  </w:num>
  <w:num w:numId="38">
    <w:abstractNumId w:val="31"/>
  </w:num>
  <w:num w:numId="39">
    <w:abstractNumId w:val="31"/>
  </w:num>
  <w:num w:numId="40">
    <w:abstractNumId w:val="3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8E5"/>
    <w:rsid w:val="0000116A"/>
    <w:rsid w:val="00015021"/>
    <w:rsid w:val="0002788A"/>
    <w:rsid w:val="000406DF"/>
    <w:rsid w:val="000449C5"/>
    <w:rsid w:val="000500FC"/>
    <w:rsid w:val="00052294"/>
    <w:rsid w:val="00052346"/>
    <w:rsid w:val="000577B3"/>
    <w:rsid w:val="000728FF"/>
    <w:rsid w:val="00073C97"/>
    <w:rsid w:val="000A0FE7"/>
    <w:rsid w:val="000C520B"/>
    <w:rsid w:val="000C5EB8"/>
    <w:rsid w:val="000C797A"/>
    <w:rsid w:val="000D0B58"/>
    <w:rsid w:val="000D64EA"/>
    <w:rsid w:val="000E2DF6"/>
    <w:rsid w:val="000E5E76"/>
    <w:rsid w:val="000F2C26"/>
    <w:rsid w:val="0011258E"/>
    <w:rsid w:val="001138D3"/>
    <w:rsid w:val="0011573C"/>
    <w:rsid w:val="00121C58"/>
    <w:rsid w:val="001223C8"/>
    <w:rsid w:val="001458EB"/>
    <w:rsid w:val="00152422"/>
    <w:rsid w:val="00160F8A"/>
    <w:rsid w:val="001656F4"/>
    <w:rsid w:val="0017030E"/>
    <w:rsid w:val="0018388D"/>
    <w:rsid w:val="001902D9"/>
    <w:rsid w:val="001938A9"/>
    <w:rsid w:val="00194B28"/>
    <w:rsid w:val="001A3B64"/>
    <w:rsid w:val="001B53F3"/>
    <w:rsid w:val="001C0D5C"/>
    <w:rsid w:val="001E5D2E"/>
    <w:rsid w:val="001F419F"/>
    <w:rsid w:val="001F68E5"/>
    <w:rsid w:val="002169F9"/>
    <w:rsid w:val="00223596"/>
    <w:rsid w:val="0022365B"/>
    <w:rsid w:val="00225FF0"/>
    <w:rsid w:val="00226C45"/>
    <w:rsid w:val="0024168F"/>
    <w:rsid w:val="0026082A"/>
    <w:rsid w:val="002716E4"/>
    <w:rsid w:val="00273172"/>
    <w:rsid w:val="00274329"/>
    <w:rsid w:val="0029165B"/>
    <w:rsid w:val="002A24C4"/>
    <w:rsid w:val="002A2C9E"/>
    <w:rsid w:val="002A3550"/>
    <w:rsid w:val="002A5EBE"/>
    <w:rsid w:val="002C4681"/>
    <w:rsid w:val="002D6717"/>
    <w:rsid w:val="002E6C29"/>
    <w:rsid w:val="00302CBE"/>
    <w:rsid w:val="00303317"/>
    <w:rsid w:val="00304AE2"/>
    <w:rsid w:val="003050DE"/>
    <w:rsid w:val="003108D3"/>
    <w:rsid w:val="00333EB7"/>
    <w:rsid w:val="00334C05"/>
    <w:rsid w:val="00337687"/>
    <w:rsid w:val="003526F7"/>
    <w:rsid w:val="00363E64"/>
    <w:rsid w:val="00366967"/>
    <w:rsid w:val="00372DF1"/>
    <w:rsid w:val="00383676"/>
    <w:rsid w:val="0039112B"/>
    <w:rsid w:val="003935B8"/>
    <w:rsid w:val="00393944"/>
    <w:rsid w:val="00395531"/>
    <w:rsid w:val="003A09AC"/>
    <w:rsid w:val="003A5B98"/>
    <w:rsid w:val="003B741B"/>
    <w:rsid w:val="003C6146"/>
    <w:rsid w:val="003E4BD5"/>
    <w:rsid w:val="00402B5C"/>
    <w:rsid w:val="00404F0F"/>
    <w:rsid w:val="00405492"/>
    <w:rsid w:val="004104E6"/>
    <w:rsid w:val="00420CFF"/>
    <w:rsid w:val="00424C6E"/>
    <w:rsid w:val="0043252D"/>
    <w:rsid w:val="00442116"/>
    <w:rsid w:val="00442373"/>
    <w:rsid w:val="00442476"/>
    <w:rsid w:val="00442798"/>
    <w:rsid w:val="0045361E"/>
    <w:rsid w:val="00453DD6"/>
    <w:rsid w:val="0046080C"/>
    <w:rsid w:val="00483468"/>
    <w:rsid w:val="00484CB6"/>
    <w:rsid w:val="00492821"/>
    <w:rsid w:val="00494A1F"/>
    <w:rsid w:val="00495165"/>
    <w:rsid w:val="0049566A"/>
    <w:rsid w:val="004A0802"/>
    <w:rsid w:val="004A347A"/>
    <w:rsid w:val="004B2F46"/>
    <w:rsid w:val="004B35B8"/>
    <w:rsid w:val="004B6B0C"/>
    <w:rsid w:val="004C3705"/>
    <w:rsid w:val="004D087E"/>
    <w:rsid w:val="004E1608"/>
    <w:rsid w:val="004E440B"/>
    <w:rsid w:val="004E5AFD"/>
    <w:rsid w:val="00515A1A"/>
    <w:rsid w:val="0051681E"/>
    <w:rsid w:val="00520579"/>
    <w:rsid w:val="005256BE"/>
    <w:rsid w:val="00540878"/>
    <w:rsid w:val="00542986"/>
    <w:rsid w:val="0055410E"/>
    <w:rsid w:val="0055732D"/>
    <w:rsid w:val="005852DA"/>
    <w:rsid w:val="00590BBA"/>
    <w:rsid w:val="00593526"/>
    <w:rsid w:val="005A4931"/>
    <w:rsid w:val="005A5B56"/>
    <w:rsid w:val="005A62EB"/>
    <w:rsid w:val="005B4361"/>
    <w:rsid w:val="005B4874"/>
    <w:rsid w:val="005C06D6"/>
    <w:rsid w:val="005C3C9F"/>
    <w:rsid w:val="005D0BF6"/>
    <w:rsid w:val="005E05C9"/>
    <w:rsid w:val="005E0BD4"/>
    <w:rsid w:val="005F2762"/>
    <w:rsid w:val="005F6B59"/>
    <w:rsid w:val="00601875"/>
    <w:rsid w:val="006034DB"/>
    <w:rsid w:val="00612DEE"/>
    <w:rsid w:val="00635F5B"/>
    <w:rsid w:val="0064384D"/>
    <w:rsid w:val="0065090B"/>
    <w:rsid w:val="00653051"/>
    <w:rsid w:val="00656C4C"/>
    <w:rsid w:val="00661D77"/>
    <w:rsid w:val="0067405C"/>
    <w:rsid w:val="00693DD4"/>
    <w:rsid w:val="00697958"/>
    <w:rsid w:val="006B1A9C"/>
    <w:rsid w:val="006B1ACB"/>
    <w:rsid w:val="006B491C"/>
    <w:rsid w:val="006C427E"/>
    <w:rsid w:val="006D2CCF"/>
    <w:rsid w:val="006D47B6"/>
    <w:rsid w:val="006D5ADD"/>
    <w:rsid w:val="006D5D5E"/>
    <w:rsid w:val="006F43FA"/>
    <w:rsid w:val="006F51C3"/>
    <w:rsid w:val="00700D02"/>
    <w:rsid w:val="00702539"/>
    <w:rsid w:val="00753745"/>
    <w:rsid w:val="00754A29"/>
    <w:rsid w:val="0076678E"/>
    <w:rsid w:val="00771D51"/>
    <w:rsid w:val="00776088"/>
    <w:rsid w:val="007820A6"/>
    <w:rsid w:val="007849B3"/>
    <w:rsid w:val="007865B2"/>
    <w:rsid w:val="00793462"/>
    <w:rsid w:val="0079353F"/>
    <w:rsid w:val="00793F1F"/>
    <w:rsid w:val="007943FD"/>
    <w:rsid w:val="007A4477"/>
    <w:rsid w:val="007A696A"/>
    <w:rsid w:val="007A6A19"/>
    <w:rsid w:val="007B031B"/>
    <w:rsid w:val="007B0740"/>
    <w:rsid w:val="007B3EF2"/>
    <w:rsid w:val="007C2373"/>
    <w:rsid w:val="007C6D21"/>
    <w:rsid w:val="007D4F86"/>
    <w:rsid w:val="007D76BD"/>
    <w:rsid w:val="007D7A17"/>
    <w:rsid w:val="007F1B4A"/>
    <w:rsid w:val="007F4182"/>
    <w:rsid w:val="007F54FE"/>
    <w:rsid w:val="00807B89"/>
    <w:rsid w:val="00810B21"/>
    <w:rsid w:val="00811422"/>
    <w:rsid w:val="00815DAD"/>
    <w:rsid w:val="00816026"/>
    <w:rsid w:val="00816242"/>
    <w:rsid w:val="00826874"/>
    <w:rsid w:val="008368FD"/>
    <w:rsid w:val="00836968"/>
    <w:rsid w:val="008421AF"/>
    <w:rsid w:val="00842D42"/>
    <w:rsid w:val="00847A4C"/>
    <w:rsid w:val="00852651"/>
    <w:rsid w:val="00853C6E"/>
    <w:rsid w:val="00872B48"/>
    <w:rsid w:val="00874FCE"/>
    <w:rsid w:val="0088098E"/>
    <w:rsid w:val="00885DCB"/>
    <w:rsid w:val="00893247"/>
    <w:rsid w:val="008936A4"/>
    <w:rsid w:val="008A49BE"/>
    <w:rsid w:val="008B7A4C"/>
    <w:rsid w:val="008E006A"/>
    <w:rsid w:val="008E07E4"/>
    <w:rsid w:val="008E1C42"/>
    <w:rsid w:val="008F7B3C"/>
    <w:rsid w:val="00915BAA"/>
    <w:rsid w:val="0091717A"/>
    <w:rsid w:val="00921253"/>
    <w:rsid w:val="00923B47"/>
    <w:rsid w:val="00925488"/>
    <w:rsid w:val="009367B2"/>
    <w:rsid w:val="0094004E"/>
    <w:rsid w:val="00952D69"/>
    <w:rsid w:val="00955BB0"/>
    <w:rsid w:val="00965C2E"/>
    <w:rsid w:val="00973201"/>
    <w:rsid w:val="00982C5C"/>
    <w:rsid w:val="00983B6A"/>
    <w:rsid w:val="009859D9"/>
    <w:rsid w:val="00994094"/>
    <w:rsid w:val="009951AF"/>
    <w:rsid w:val="009A1196"/>
    <w:rsid w:val="009A51F1"/>
    <w:rsid w:val="009A77FE"/>
    <w:rsid w:val="009B5094"/>
    <w:rsid w:val="009D38A3"/>
    <w:rsid w:val="009F77A2"/>
    <w:rsid w:val="00A0006E"/>
    <w:rsid w:val="00A00889"/>
    <w:rsid w:val="00A01DD4"/>
    <w:rsid w:val="00A071EB"/>
    <w:rsid w:val="00A13712"/>
    <w:rsid w:val="00A137FC"/>
    <w:rsid w:val="00A14585"/>
    <w:rsid w:val="00A14A7F"/>
    <w:rsid w:val="00A14F9A"/>
    <w:rsid w:val="00A20F4B"/>
    <w:rsid w:val="00A24175"/>
    <w:rsid w:val="00A2418B"/>
    <w:rsid w:val="00A30818"/>
    <w:rsid w:val="00A43A39"/>
    <w:rsid w:val="00A50C53"/>
    <w:rsid w:val="00A52BFB"/>
    <w:rsid w:val="00A533E0"/>
    <w:rsid w:val="00A5635F"/>
    <w:rsid w:val="00A718B6"/>
    <w:rsid w:val="00A71B0A"/>
    <w:rsid w:val="00A778BF"/>
    <w:rsid w:val="00A8090D"/>
    <w:rsid w:val="00A817D8"/>
    <w:rsid w:val="00A83124"/>
    <w:rsid w:val="00AA2469"/>
    <w:rsid w:val="00AA2E25"/>
    <w:rsid w:val="00AA3553"/>
    <w:rsid w:val="00AA367A"/>
    <w:rsid w:val="00AA5BAB"/>
    <w:rsid w:val="00AB3255"/>
    <w:rsid w:val="00AB48BF"/>
    <w:rsid w:val="00AB4E44"/>
    <w:rsid w:val="00AB5C69"/>
    <w:rsid w:val="00AD1038"/>
    <w:rsid w:val="00AD278A"/>
    <w:rsid w:val="00AE1C01"/>
    <w:rsid w:val="00AE1C4D"/>
    <w:rsid w:val="00AE5AA2"/>
    <w:rsid w:val="00AF2C93"/>
    <w:rsid w:val="00AF60B1"/>
    <w:rsid w:val="00B01E26"/>
    <w:rsid w:val="00B3249A"/>
    <w:rsid w:val="00B361E3"/>
    <w:rsid w:val="00B433C2"/>
    <w:rsid w:val="00B460C5"/>
    <w:rsid w:val="00B82E80"/>
    <w:rsid w:val="00B84A55"/>
    <w:rsid w:val="00B84CA6"/>
    <w:rsid w:val="00B92D8A"/>
    <w:rsid w:val="00B95216"/>
    <w:rsid w:val="00BA50C2"/>
    <w:rsid w:val="00BB5FA4"/>
    <w:rsid w:val="00BB6C38"/>
    <w:rsid w:val="00BD5F7D"/>
    <w:rsid w:val="00BE01C3"/>
    <w:rsid w:val="00BE3BDC"/>
    <w:rsid w:val="00BF1A16"/>
    <w:rsid w:val="00BF1CB2"/>
    <w:rsid w:val="00BF1F4D"/>
    <w:rsid w:val="00BF3C2F"/>
    <w:rsid w:val="00C14CE7"/>
    <w:rsid w:val="00C25980"/>
    <w:rsid w:val="00C40355"/>
    <w:rsid w:val="00C63289"/>
    <w:rsid w:val="00C70E16"/>
    <w:rsid w:val="00C73C6F"/>
    <w:rsid w:val="00C75886"/>
    <w:rsid w:val="00C82724"/>
    <w:rsid w:val="00C876C9"/>
    <w:rsid w:val="00C90F47"/>
    <w:rsid w:val="00C92F48"/>
    <w:rsid w:val="00CB3274"/>
    <w:rsid w:val="00CB7807"/>
    <w:rsid w:val="00CC0A1B"/>
    <w:rsid w:val="00CC4AB0"/>
    <w:rsid w:val="00CD208F"/>
    <w:rsid w:val="00CD22BC"/>
    <w:rsid w:val="00CE47C3"/>
    <w:rsid w:val="00CE5DBC"/>
    <w:rsid w:val="00CE6351"/>
    <w:rsid w:val="00CF771D"/>
    <w:rsid w:val="00D15A05"/>
    <w:rsid w:val="00D15F93"/>
    <w:rsid w:val="00D17C1D"/>
    <w:rsid w:val="00D17FB8"/>
    <w:rsid w:val="00D314A2"/>
    <w:rsid w:val="00D32783"/>
    <w:rsid w:val="00D45C19"/>
    <w:rsid w:val="00D46113"/>
    <w:rsid w:val="00D60F7F"/>
    <w:rsid w:val="00D627E6"/>
    <w:rsid w:val="00D63B2D"/>
    <w:rsid w:val="00D771C5"/>
    <w:rsid w:val="00D81C88"/>
    <w:rsid w:val="00D914B3"/>
    <w:rsid w:val="00D954DE"/>
    <w:rsid w:val="00D96C66"/>
    <w:rsid w:val="00D96E7C"/>
    <w:rsid w:val="00DB1CF6"/>
    <w:rsid w:val="00DB2167"/>
    <w:rsid w:val="00DB60C8"/>
    <w:rsid w:val="00DC1FDA"/>
    <w:rsid w:val="00DD0E0B"/>
    <w:rsid w:val="00DF23A3"/>
    <w:rsid w:val="00DF5997"/>
    <w:rsid w:val="00E0059A"/>
    <w:rsid w:val="00E03413"/>
    <w:rsid w:val="00E3438E"/>
    <w:rsid w:val="00E349AF"/>
    <w:rsid w:val="00E4065B"/>
    <w:rsid w:val="00E51C1B"/>
    <w:rsid w:val="00E52DAB"/>
    <w:rsid w:val="00E56CAE"/>
    <w:rsid w:val="00E720A4"/>
    <w:rsid w:val="00E72B2F"/>
    <w:rsid w:val="00E73A50"/>
    <w:rsid w:val="00E81AFC"/>
    <w:rsid w:val="00E8212B"/>
    <w:rsid w:val="00E91E5A"/>
    <w:rsid w:val="00EB05D0"/>
    <w:rsid w:val="00EB4419"/>
    <w:rsid w:val="00EB5D5D"/>
    <w:rsid w:val="00EB6912"/>
    <w:rsid w:val="00ED29B6"/>
    <w:rsid w:val="00ED6053"/>
    <w:rsid w:val="00EE25B1"/>
    <w:rsid w:val="00EE479D"/>
    <w:rsid w:val="00EF12DB"/>
    <w:rsid w:val="00EF1E20"/>
    <w:rsid w:val="00EF3504"/>
    <w:rsid w:val="00EF3819"/>
    <w:rsid w:val="00F0284F"/>
    <w:rsid w:val="00F10AEA"/>
    <w:rsid w:val="00F1105E"/>
    <w:rsid w:val="00F12350"/>
    <w:rsid w:val="00F16136"/>
    <w:rsid w:val="00F16D0C"/>
    <w:rsid w:val="00F3043D"/>
    <w:rsid w:val="00F35444"/>
    <w:rsid w:val="00F52B7B"/>
    <w:rsid w:val="00F608FA"/>
    <w:rsid w:val="00F639DA"/>
    <w:rsid w:val="00F83518"/>
    <w:rsid w:val="00F861B8"/>
    <w:rsid w:val="00F929B6"/>
    <w:rsid w:val="00F95539"/>
    <w:rsid w:val="00F965C3"/>
    <w:rsid w:val="00F97D1A"/>
    <w:rsid w:val="00FA0B13"/>
    <w:rsid w:val="00FA18FF"/>
    <w:rsid w:val="00FA72D9"/>
    <w:rsid w:val="00FA7E1D"/>
    <w:rsid w:val="00FB1C10"/>
    <w:rsid w:val="00FC17BA"/>
    <w:rsid w:val="00FC229B"/>
    <w:rsid w:val="00FD2106"/>
    <w:rsid w:val="00FE2C2B"/>
    <w:rsid w:val="00FE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D3D8226"/>
  <w15:chartTrackingRefBased/>
  <w15:docId w15:val="{A8236540-B9A4-4F43-B1AB-CDA52664C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caption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A367A"/>
    <w:pPr>
      <w:ind w:firstLine="709"/>
      <w:jc w:val="both"/>
    </w:pPr>
    <w:rPr>
      <w:sz w:val="22"/>
      <w:lang w:val="en-US"/>
    </w:rPr>
  </w:style>
  <w:style w:type="paragraph" w:styleId="10">
    <w:name w:val="heading 1"/>
    <w:basedOn w:val="a2"/>
    <w:next w:val="a2"/>
    <w:link w:val="12"/>
    <w:qFormat/>
    <w:rsid w:val="001F419F"/>
    <w:pPr>
      <w:keepNext/>
      <w:numPr>
        <w:numId w:val="1"/>
      </w:numPr>
      <w:spacing w:before="60" w:after="240"/>
      <w:ind w:left="431" w:hanging="431"/>
      <w:outlineLvl w:val="0"/>
    </w:pPr>
    <w:rPr>
      <w:b/>
      <w:kern w:val="28"/>
      <w:sz w:val="32"/>
    </w:rPr>
  </w:style>
  <w:style w:type="paragraph" w:styleId="21">
    <w:name w:val="heading 2"/>
    <w:basedOn w:val="a2"/>
    <w:next w:val="a2"/>
    <w:link w:val="23"/>
    <w:uiPriority w:val="9"/>
    <w:qFormat/>
    <w:rsid w:val="008E1C42"/>
    <w:pPr>
      <w:keepNext/>
      <w:numPr>
        <w:ilvl w:val="1"/>
        <w:numId w:val="1"/>
      </w:numPr>
      <w:spacing w:before="240" w:after="240"/>
      <w:jc w:val="left"/>
      <w:outlineLvl w:val="1"/>
    </w:pPr>
    <w:rPr>
      <w:b/>
      <w:sz w:val="28"/>
      <w:lang w:val="ru-RU"/>
    </w:rPr>
  </w:style>
  <w:style w:type="paragraph" w:styleId="31">
    <w:name w:val="heading 3"/>
    <w:aliases w:val="Заголовок 3 Знак Знак,Заголовок 3 Знак1,H3"/>
    <w:basedOn w:val="a2"/>
    <w:next w:val="a2"/>
    <w:link w:val="32"/>
    <w:uiPriority w:val="9"/>
    <w:qFormat/>
    <w:rsid w:val="00CC4AB0"/>
    <w:pPr>
      <w:keepNext/>
      <w:keepLines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4">
    <w:name w:val="heading 4"/>
    <w:aliases w:val="Заголовок 4 Знак2,Заголовок 4 Знак1 Знак,Заголовок 4 Знак Знак Знак,Заголовок 4 Знак Знак1,Заголовок 4 Знак1,Заголовок 4 Знак Знак,Заголовок 4 Знак"/>
    <w:basedOn w:val="a2"/>
    <w:next w:val="a2"/>
    <w:link w:val="43"/>
    <w:uiPriority w:val="9"/>
    <w:qFormat/>
    <w:rsid w:val="000406DF"/>
    <w:pPr>
      <w:keepNext/>
      <w:numPr>
        <w:ilvl w:val="3"/>
        <w:numId w:val="1"/>
      </w:numPr>
      <w:spacing w:before="240" w:after="60"/>
      <w:outlineLvl w:val="3"/>
    </w:pPr>
    <w:rPr>
      <w:b/>
      <w:szCs w:val="22"/>
    </w:rPr>
  </w:style>
  <w:style w:type="paragraph" w:styleId="5">
    <w:name w:val="heading 5"/>
    <w:basedOn w:val="a2"/>
    <w:next w:val="a2"/>
    <w:qFormat/>
    <w:rsid w:val="00CC4AB0"/>
    <w:pPr>
      <w:numPr>
        <w:ilvl w:val="4"/>
        <w:numId w:val="1"/>
      </w:numPr>
      <w:spacing w:before="240" w:after="60"/>
      <w:outlineLvl w:val="4"/>
    </w:pPr>
    <w:rPr>
      <w:b/>
      <w:sz w:val="20"/>
    </w:rPr>
  </w:style>
  <w:style w:type="paragraph" w:styleId="6">
    <w:name w:val="heading 6"/>
    <w:basedOn w:val="a2"/>
    <w:next w:val="a2"/>
    <w:qFormat/>
    <w:rsid w:val="00CC4AB0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7">
    <w:name w:val="heading 7"/>
    <w:basedOn w:val="a2"/>
    <w:next w:val="a2"/>
    <w:qFormat/>
    <w:rsid w:val="00CC4AB0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2"/>
    <w:next w:val="a2"/>
    <w:qFormat/>
    <w:rsid w:val="00CC4AB0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2"/>
    <w:next w:val="a2"/>
    <w:qFormat/>
    <w:rsid w:val="00CC4AB0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rsid w:val="00CC4AB0"/>
    <w:pPr>
      <w:jc w:val="left"/>
    </w:pPr>
    <w:rPr>
      <w:rFonts w:ascii="Garamond" w:hAnsi="Garamond"/>
      <w:sz w:val="40"/>
      <w:lang w:val="ru-RU"/>
    </w:rPr>
  </w:style>
  <w:style w:type="character" w:customStyle="1" w:styleId="a7">
    <w:name w:val="Основной текст Знак"/>
    <w:basedOn w:val="a3"/>
    <w:link w:val="a6"/>
    <w:rsid w:val="00CC4AB0"/>
    <w:rPr>
      <w:rFonts w:ascii="Garamond" w:hAnsi="Garamond"/>
      <w:sz w:val="40"/>
      <w:lang w:val="ru-RU" w:eastAsia="ru-RU" w:bidi="ar-SA"/>
    </w:rPr>
  </w:style>
  <w:style w:type="paragraph" w:styleId="a8">
    <w:name w:val="Closing"/>
    <w:basedOn w:val="a2"/>
    <w:rsid w:val="00CC4AB0"/>
    <w:pPr>
      <w:ind w:left="4320"/>
    </w:pPr>
    <w:rPr>
      <w:i/>
    </w:rPr>
  </w:style>
  <w:style w:type="paragraph" w:styleId="a9">
    <w:name w:val="List Bullet"/>
    <w:basedOn w:val="a2"/>
    <w:rsid w:val="00CC4AB0"/>
    <w:pPr>
      <w:ind w:left="360" w:hanging="360"/>
    </w:pPr>
  </w:style>
  <w:style w:type="paragraph" w:styleId="aa">
    <w:name w:val="Title"/>
    <w:basedOn w:val="a2"/>
    <w:qFormat/>
    <w:rsid w:val="00CC4AB0"/>
    <w:pPr>
      <w:spacing w:before="240" w:after="60"/>
      <w:jc w:val="center"/>
    </w:pPr>
    <w:rPr>
      <w:rFonts w:ascii="Arial" w:hAnsi="Arial"/>
      <w:b/>
      <w:kern w:val="28"/>
      <w:sz w:val="24"/>
    </w:rPr>
  </w:style>
  <w:style w:type="paragraph" w:styleId="24">
    <w:name w:val="List Bullet 2"/>
    <w:basedOn w:val="a2"/>
    <w:rsid w:val="00CC4AB0"/>
    <w:pPr>
      <w:ind w:left="720" w:hanging="360"/>
    </w:pPr>
  </w:style>
  <w:style w:type="paragraph" w:styleId="ab">
    <w:name w:val="Normal Indent"/>
    <w:basedOn w:val="a2"/>
    <w:rsid w:val="00CC4AB0"/>
    <w:pPr>
      <w:ind w:left="720"/>
    </w:pPr>
  </w:style>
  <w:style w:type="paragraph" w:styleId="ac">
    <w:name w:val="caption"/>
    <w:basedOn w:val="a2"/>
    <w:next w:val="a2"/>
    <w:qFormat/>
    <w:rsid w:val="00CC4AB0"/>
    <w:pPr>
      <w:keepNext/>
      <w:keepLines/>
      <w:spacing w:before="120" w:after="120"/>
    </w:pPr>
    <w:rPr>
      <w:b/>
    </w:rPr>
  </w:style>
  <w:style w:type="paragraph" w:styleId="13">
    <w:name w:val="toc 1"/>
    <w:basedOn w:val="a2"/>
    <w:next w:val="a2"/>
    <w:autoRedefine/>
    <w:uiPriority w:val="39"/>
    <w:rsid w:val="00F965C3"/>
    <w:pPr>
      <w:tabs>
        <w:tab w:val="left" w:pos="360"/>
        <w:tab w:val="right" w:leader="dot" w:pos="9628"/>
      </w:tabs>
      <w:spacing w:before="120" w:after="120"/>
      <w:ind w:firstLine="0"/>
      <w:jc w:val="left"/>
    </w:pPr>
    <w:rPr>
      <w:b/>
      <w:caps/>
      <w:sz w:val="20"/>
    </w:rPr>
  </w:style>
  <w:style w:type="paragraph" w:customStyle="1" w:styleId="ad">
    <w:name w:val="Описание раздела"/>
    <w:basedOn w:val="a2"/>
    <w:rsid w:val="00CC4AB0"/>
    <w:pPr>
      <w:shd w:val="solid" w:color="00FF00" w:fill="FFFFFF"/>
    </w:pPr>
    <w:rPr>
      <w:rFonts w:ascii="Arial" w:hAnsi="Arial"/>
      <w:i/>
      <w:sz w:val="18"/>
      <w:lang w:val="ru-RU"/>
    </w:rPr>
  </w:style>
  <w:style w:type="paragraph" w:styleId="25">
    <w:name w:val="toc 2"/>
    <w:basedOn w:val="a2"/>
    <w:next w:val="a2"/>
    <w:autoRedefine/>
    <w:uiPriority w:val="39"/>
    <w:rsid w:val="00F965C3"/>
    <w:pPr>
      <w:tabs>
        <w:tab w:val="left" w:pos="900"/>
        <w:tab w:val="left" w:pos="1540"/>
        <w:tab w:val="right" w:leader="dot" w:pos="9639"/>
      </w:tabs>
      <w:ind w:left="221" w:firstLine="139"/>
      <w:jc w:val="left"/>
    </w:pPr>
    <w:rPr>
      <w:smallCaps/>
      <w:noProof/>
      <w:sz w:val="20"/>
      <w:lang w:val="ru-RU"/>
    </w:rPr>
  </w:style>
  <w:style w:type="paragraph" w:styleId="33">
    <w:name w:val="toc 3"/>
    <w:basedOn w:val="a2"/>
    <w:next w:val="a2"/>
    <w:autoRedefine/>
    <w:uiPriority w:val="39"/>
    <w:rsid w:val="00983B6A"/>
    <w:pPr>
      <w:tabs>
        <w:tab w:val="left" w:pos="1769"/>
        <w:tab w:val="right" w:leader="dot" w:pos="9628"/>
      </w:tabs>
      <w:ind w:left="440"/>
      <w:jc w:val="left"/>
    </w:pPr>
    <w:rPr>
      <w:i/>
      <w:noProof/>
      <w:sz w:val="20"/>
      <w:lang w:val="ru-RU"/>
    </w:rPr>
  </w:style>
  <w:style w:type="paragraph" w:styleId="40">
    <w:name w:val="toc 4"/>
    <w:basedOn w:val="a2"/>
    <w:next w:val="a2"/>
    <w:autoRedefine/>
    <w:uiPriority w:val="39"/>
    <w:rsid w:val="00CC4AB0"/>
    <w:pPr>
      <w:ind w:left="660"/>
      <w:jc w:val="left"/>
    </w:pPr>
    <w:rPr>
      <w:sz w:val="18"/>
    </w:rPr>
  </w:style>
  <w:style w:type="paragraph" w:styleId="50">
    <w:name w:val="toc 5"/>
    <w:basedOn w:val="a2"/>
    <w:next w:val="a2"/>
    <w:autoRedefine/>
    <w:uiPriority w:val="39"/>
    <w:rsid w:val="00CC4AB0"/>
    <w:pPr>
      <w:ind w:left="880"/>
      <w:jc w:val="left"/>
    </w:pPr>
    <w:rPr>
      <w:sz w:val="18"/>
    </w:rPr>
  </w:style>
  <w:style w:type="paragraph" w:styleId="60">
    <w:name w:val="toc 6"/>
    <w:basedOn w:val="a2"/>
    <w:next w:val="a2"/>
    <w:autoRedefine/>
    <w:uiPriority w:val="39"/>
    <w:rsid w:val="00CC4AB0"/>
    <w:pPr>
      <w:ind w:left="1100"/>
      <w:jc w:val="left"/>
    </w:pPr>
    <w:rPr>
      <w:sz w:val="18"/>
    </w:rPr>
  </w:style>
  <w:style w:type="paragraph" w:styleId="70">
    <w:name w:val="toc 7"/>
    <w:basedOn w:val="a2"/>
    <w:next w:val="a2"/>
    <w:autoRedefine/>
    <w:uiPriority w:val="39"/>
    <w:rsid w:val="00CC4AB0"/>
    <w:pPr>
      <w:ind w:left="1320"/>
      <w:jc w:val="left"/>
    </w:pPr>
    <w:rPr>
      <w:sz w:val="18"/>
    </w:rPr>
  </w:style>
  <w:style w:type="paragraph" w:styleId="80">
    <w:name w:val="toc 8"/>
    <w:basedOn w:val="a2"/>
    <w:next w:val="a2"/>
    <w:autoRedefine/>
    <w:uiPriority w:val="39"/>
    <w:rsid w:val="00CC4AB0"/>
    <w:pPr>
      <w:ind w:left="1540"/>
      <w:jc w:val="left"/>
    </w:pPr>
    <w:rPr>
      <w:sz w:val="18"/>
    </w:rPr>
  </w:style>
  <w:style w:type="paragraph" w:styleId="90">
    <w:name w:val="toc 9"/>
    <w:basedOn w:val="a2"/>
    <w:next w:val="a2"/>
    <w:autoRedefine/>
    <w:uiPriority w:val="39"/>
    <w:rsid w:val="00CC4AB0"/>
    <w:pPr>
      <w:ind w:left="1760"/>
      <w:jc w:val="left"/>
    </w:pPr>
    <w:rPr>
      <w:sz w:val="18"/>
    </w:rPr>
  </w:style>
  <w:style w:type="paragraph" w:styleId="26">
    <w:name w:val="Body Text 2"/>
    <w:basedOn w:val="a2"/>
    <w:rsid w:val="00CC4AB0"/>
    <w:rPr>
      <w:i/>
      <w:lang w:val="ru-RU"/>
    </w:rPr>
  </w:style>
  <w:style w:type="paragraph" w:styleId="ae">
    <w:name w:val="header"/>
    <w:basedOn w:val="a2"/>
    <w:rsid w:val="00CC4AB0"/>
    <w:pPr>
      <w:tabs>
        <w:tab w:val="center" w:pos="4677"/>
        <w:tab w:val="right" w:pos="9355"/>
      </w:tabs>
    </w:pPr>
  </w:style>
  <w:style w:type="paragraph" w:styleId="af">
    <w:name w:val="footer"/>
    <w:basedOn w:val="a2"/>
    <w:rsid w:val="00CC4AB0"/>
    <w:pPr>
      <w:tabs>
        <w:tab w:val="center" w:pos="4677"/>
        <w:tab w:val="right" w:pos="9355"/>
      </w:tabs>
    </w:pPr>
  </w:style>
  <w:style w:type="character" w:styleId="af0">
    <w:name w:val="Hyperlink"/>
    <w:basedOn w:val="a3"/>
    <w:uiPriority w:val="99"/>
    <w:rsid w:val="00C14CE7"/>
    <w:rPr>
      <w:rFonts w:ascii="Times New Roman" w:hAnsi="Times New Roman" w:cs="Arial" w:hint="default"/>
      <w:b w:val="0"/>
      <w:bCs w:val="0"/>
      <w:color w:val="000066"/>
      <w:sz w:val="18"/>
      <w:szCs w:val="18"/>
      <w:u w:val="single"/>
    </w:rPr>
  </w:style>
  <w:style w:type="paragraph" w:customStyle="1" w:styleId="af1">
    <w:name w:val="Табличный"/>
    <w:rsid w:val="000577B3"/>
    <w:pPr>
      <w:keepLines/>
    </w:pPr>
    <w:rPr>
      <w:color w:val="000000"/>
    </w:rPr>
  </w:style>
  <w:style w:type="paragraph" w:customStyle="1" w:styleId="af2">
    <w:name w:val="Заголовок таблицы"/>
    <w:basedOn w:val="af1"/>
    <w:rsid w:val="00223596"/>
    <w:pPr>
      <w:keepNext/>
      <w:spacing w:before="60" w:after="60"/>
      <w:jc w:val="center"/>
    </w:pPr>
    <w:rPr>
      <w:b/>
    </w:rPr>
  </w:style>
  <w:style w:type="paragraph" w:styleId="af3">
    <w:name w:val="footnote text"/>
    <w:basedOn w:val="a2"/>
    <w:semiHidden/>
    <w:rsid w:val="00CC4AB0"/>
    <w:pPr>
      <w:jc w:val="left"/>
    </w:pPr>
    <w:rPr>
      <w:sz w:val="20"/>
      <w:lang w:val="ru-RU" w:eastAsia="en-US"/>
    </w:rPr>
  </w:style>
  <w:style w:type="character" w:styleId="af4">
    <w:name w:val="footnote reference"/>
    <w:basedOn w:val="a3"/>
    <w:semiHidden/>
    <w:rsid w:val="00CC4AB0"/>
    <w:rPr>
      <w:vertAlign w:val="superscript"/>
    </w:rPr>
  </w:style>
  <w:style w:type="paragraph" w:customStyle="1" w:styleId="a">
    <w:name w:val="Списки"/>
    <w:basedOn w:val="a2"/>
    <w:autoRedefine/>
    <w:rsid w:val="005F2762"/>
    <w:pPr>
      <w:numPr>
        <w:numId w:val="8"/>
      </w:numPr>
    </w:pPr>
    <w:rPr>
      <w:color w:val="000000"/>
      <w:lang w:val="ru-RU"/>
    </w:rPr>
  </w:style>
  <w:style w:type="paragraph" w:customStyle="1" w:styleId="af5">
    <w:name w:val="Номер таблицы"/>
    <w:basedOn w:val="a2"/>
    <w:next w:val="a2"/>
    <w:autoRedefine/>
    <w:rsid w:val="00CC4AB0"/>
    <w:pPr>
      <w:keepNext/>
      <w:keepLines/>
      <w:tabs>
        <w:tab w:val="num" w:pos="0"/>
      </w:tabs>
      <w:spacing w:before="120"/>
      <w:jc w:val="right"/>
    </w:pPr>
    <w:rPr>
      <w:b/>
      <w:i/>
      <w:sz w:val="24"/>
      <w:lang w:val="ru-RU"/>
    </w:rPr>
  </w:style>
  <w:style w:type="paragraph" w:styleId="af6">
    <w:name w:val="Body Text Indent"/>
    <w:basedOn w:val="a2"/>
    <w:rsid w:val="00CC4AB0"/>
    <w:pPr>
      <w:spacing w:after="120"/>
      <w:ind w:left="283"/>
    </w:pPr>
  </w:style>
  <w:style w:type="paragraph" w:customStyle="1" w:styleId="af7">
    <w:name w:val="Табличный список"/>
    <w:basedOn w:val="af1"/>
    <w:autoRedefine/>
    <w:rsid w:val="00CC4AB0"/>
    <w:pPr>
      <w:tabs>
        <w:tab w:val="left" w:pos="170"/>
        <w:tab w:val="num" w:pos="360"/>
        <w:tab w:val="left" w:pos="905"/>
        <w:tab w:val="left" w:pos="1188"/>
      </w:tabs>
      <w:jc w:val="both"/>
    </w:pPr>
    <w:rPr>
      <w:color w:val="auto"/>
    </w:rPr>
  </w:style>
  <w:style w:type="table" w:styleId="af8">
    <w:name w:val="Table Grid"/>
    <w:basedOn w:val="a4"/>
    <w:uiPriority w:val="39"/>
    <w:rsid w:val="00CC4A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бычный + Синий"/>
    <w:basedOn w:val="a2"/>
    <w:link w:val="afa"/>
    <w:rsid w:val="00CC4AB0"/>
    <w:rPr>
      <w:color w:val="0000FF"/>
      <w:lang w:val="ru-RU"/>
    </w:rPr>
  </w:style>
  <w:style w:type="character" w:customStyle="1" w:styleId="afa">
    <w:name w:val="Обычный + Синий Знак"/>
    <w:basedOn w:val="a3"/>
    <w:link w:val="af9"/>
    <w:rsid w:val="00CC4AB0"/>
    <w:rPr>
      <w:color w:val="0000FF"/>
      <w:sz w:val="22"/>
      <w:lang w:val="ru-RU" w:eastAsia="ru-RU" w:bidi="ar-SA"/>
    </w:rPr>
  </w:style>
  <w:style w:type="paragraph" w:customStyle="1" w:styleId="Web">
    <w:name w:val="Обычный (Web)"/>
    <w:basedOn w:val="a2"/>
    <w:rsid w:val="00CC4AB0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Style12ptJustified">
    <w:name w:val="Style 12 pt Justified"/>
    <w:basedOn w:val="a2"/>
    <w:rsid w:val="00CC4AB0"/>
    <w:rPr>
      <w:sz w:val="24"/>
      <w:lang w:val="ru-RU" w:eastAsia="en-US"/>
    </w:rPr>
  </w:style>
  <w:style w:type="paragraph" w:customStyle="1" w:styleId="xl35">
    <w:name w:val="xl35"/>
    <w:basedOn w:val="a2"/>
    <w:rsid w:val="00CC4AB0"/>
    <w:pP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24"/>
      <w:szCs w:val="24"/>
      <w:lang w:eastAsia="en-US"/>
    </w:rPr>
  </w:style>
  <w:style w:type="paragraph" w:styleId="afb">
    <w:name w:val="Normal (Web)"/>
    <w:basedOn w:val="a2"/>
    <w:uiPriority w:val="99"/>
    <w:rsid w:val="00CC4AB0"/>
    <w:pPr>
      <w:spacing w:before="100" w:beforeAutospacing="1" w:after="100" w:afterAutospacing="1"/>
      <w:jc w:val="left"/>
    </w:pPr>
    <w:rPr>
      <w:sz w:val="24"/>
      <w:szCs w:val="24"/>
      <w:lang w:eastAsia="en-US"/>
    </w:rPr>
  </w:style>
  <w:style w:type="paragraph" w:styleId="afc">
    <w:name w:val="annotation text"/>
    <w:basedOn w:val="a2"/>
    <w:link w:val="afd"/>
    <w:uiPriority w:val="99"/>
    <w:semiHidden/>
    <w:rsid w:val="00CC4AB0"/>
    <w:rPr>
      <w:sz w:val="20"/>
    </w:rPr>
  </w:style>
  <w:style w:type="paragraph" w:styleId="afe">
    <w:name w:val="annotation subject"/>
    <w:basedOn w:val="afc"/>
    <w:next w:val="afc"/>
    <w:link w:val="aff"/>
    <w:uiPriority w:val="99"/>
    <w:semiHidden/>
    <w:rsid w:val="00CC4AB0"/>
    <w:pPr>
      <w:spacing w:before="60" w:after="60"/>
      <w:jc w:val="left"/>
    </w:pPr>
    <w:rPr>
      <w:b/>
      <w:bCs/>
      <w:lang w:val="ru-RU"/>
    </w:rPr>
  </w:style>
  <w:style w:type="character" w:customStyle="1" w:styleId="aff0">
    <w:name w:val="Основной текст Знак Знак"/>
    <w:basedOn w:val="a3"/>
    <w:rsid w:val="00CC4AB0"/>
    <w:rPr>
      <w:sz w:val="22"/>
      <w:szCs w:val="22"/>
      <w:lang w:val="ru-RU" w:eastAsia="ru-RU" w:bidi="ar-SA"/>
    </w:rPr>
  </w:style>
  <w:style w:type="paragraph" w:customStyle="1" w:styleId="BodyText21">
    <w:name w:val="Body Text 21"/>
    <w:basedOn w:val="a2"/>
    <w:rsid w:val="00CC4AB0"/>
    <w:pPr>
      <w:ind w:firstLine="567"/>
    </w:pPr>
    <w:rPr>
      <w:sz w:val="24"/>
      <w:lang w:val="ru-RU"/>
    </w:rPr>
  </w:style>
  <w:style w:type="paragraph" w:customStyle="1" w:styleId="Normal1">
    <w:name w:val="Normal1"/>
    <w:rsid w:val="00CC4AB0"/>
    <w:pPr>
      <w:jc w:val="both"/>
    </w:pPr>
    <w:rPr>
      <w:noProof/>
      <w:sz w:val="24"/>
    </w:rPr>
  </w:style>
  <w:style w:type="table" w:customStyle="1" w:styleId="14">
    <w:name w:val="Сетка таблицы1"/>
    <w:basedOn w:val="a4"/>
    <w:next w:val="af8"/>
    <w:rsid w:val="00CC4AB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"/>
    <w:basedOn w:val="a4"/>
    <w:next w:val="af8"/>
    <w:rsid w:val="00CC4AB0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-Text">
    <w:name w:val="Tab-Text"/>
    <w:basedOn w:val="a2"/>
    <w:rsid w:val="00CC4AB0"/>
    <w:pPr>
      <w:spacing w:before="20" w:after="20"/>
      <w:ind w:left="28" w:right="28"/>
      <w:jc w:val="left"/>
    </w:pPr>
    <w:rPr>
      <w:rFonts w:ascii="Arial Narrow" w:hAnsi="Arial Narrow"/>
      <w:snapToGrid w:val="0"/>
      <w:sz w:val="20"/>
      <w:lang w:val="ru-RU" w:eastAsia="de-DE"/>
    </w:rPr>
  </w:style>
  <w:style w:type="paragraph" w:customStyle="1" w:styleId="Tab-berschrift">
    <w:name w:val="Tab-Überschrift"/>
    <w:basedOn w:val="Tab-Text"/>
    <w:rsid w:val="00CC4AB0"/>
    <w:pPr>
      <w:keepNext/>
      <w:jc w:val="center"/>
    </w:pPr>
    <w:rPr>
      <w:b/>
      <w:sz w:val="22"/>
    </w:rPr>
  </w:style>
  <w:style w:type="paragraph" w:customStyle="1" w:styleId="11">
    <w:name w:val="Стиль1"/>
    <w:basedOn w:val="a2"/>
    <w:next w:val="4"/>
    <w:rsid w:val="00CC4AB0"/>
    <w:pPr>
      <w:numPr>
        <w:ilvl w:val="1"/>
        <w:numId w:val="2"/>
      </w:numPr>
      <w:jc w:val="left"/>
    </w:pPr>
    <w:rPr>
      <w:b/>
      <w:sz w:val="20"/>
      <w:u w:val="single"/>
      <w:lang w:val="ru-RU"/>
    </w:rPr>
  </w:style>
  <w:style w:type="paragraph" w:customStyle="1" w:styleId="15">
    <w:name w:val="Пункт инструкции 1"/>
    <w:basedOn w:val="a2"/>
    <w:rsid w:val="00CC4AB0"/>
    <w:pPr>
      <w:ind w:firstLine="0"/>
      <w:jc w:val="left"/>
    </w:pPr>
    <w:rPr>
      <w:sz w:val="20"/>
      <w:lang w:val="ru-RU"/>
    </w:rPr>
  </w:style>
  <w:style w:type="paragraph" w:customStyle="1" w:styleId="51">
    <w:name w:val="Стиль Заголовок 5 + подчеркивание"/>
    <w:basedOn w:val="5"/>
    <w:rsid w:val="00CC4AB0"/>
    <w:rPr>
      <w:bCs/>
      <w:u w:val="single"/>
    </w:rPr>
  </w:style>
  <w:style w:type="paragraph" w:customStyle="1" w:styleId="aff1">
    <w:name w:val="Пункт инструкции й"/>
    <w:basedOn w:val="a2"/>
    <w:rsid w:val="00CC4AB0"/>
    <w:pPr>
      <w:tabs>
        <w:tab w:val="num" w:pos="284"/>
      </w:tabs>
      <w:ind w:left="284" w:hanging="284"/>
    </w:pPr>
    <w:rPr>
      <w:sz w:val="20"/>
      <w:lang w:val="ru-RU"/>
    </w:rPr>
  </w:style>
  <w:style w:type="paragraph" w:customStyle="1" w:styleId="28">
    <w:name w:val="Стиль2"/>
    <w:basedOn w:val="a2"/>
    <w:next w:val="aff1"/>
    <w:rsid w:val="00CC4AB0"/>
    <w:pPr>
      <w:tabs>
        <w:tab w:val="num" w:pos="284"/>
      </w:tabs>
      <w:ind w:left="284" w:hanging="284"/>
    </w:pPr>
    <w:rPr>
      <w:sz w:val="20"/>
      <w:lang w:val="ru-RU"/>
    </w:rPr>
  </w:style>
  <w:style w:type="paragraph" w:customStyle="1" w:styleId="22">
    <w:name w:val="П2"/>
    <w:basedOn w:val="a2"/>
    <w:link w:val="29"/>
    <w:rsid w:val="00CC4AB0"/>
    <w:pPr>
      <w:numPr>
        <w:numId w:val="3"/>
      </w:numPr>
    </w:pPr>
    <w:rPr>
      <w:sz w:val="20"/>
      <w:lang w:val="ru-RU"/>
    </w:rPr>
  </w:style>
  <w:style w:type="character" w:customStyle="1" w:styleId="29">
    <w:name w:val="П2 Знак"/>
    <w:basedOn w:val="a3"/>
    <w:link w:val="22"/>
    <w:rsid w:val="00CC4AB0"/>
  </w:style>
  <w:style w:type="paragraph" w:customStyle="1" w:styleId="3">
    <w:name w:val="П3"/>
    <w:basedOn w:val="a2"/>
    <w:rsid w:val="00CC4AB0"/>
    <w:pPr>
      <w:numPr>
        <w:numId w:val="4"/>
      </w:numPr>
    </w:pPr>
    <w:rPr>
      <w:sz w:val="20"/>
      <w:lang w:val="ru-RU"/>
    </w:rPr>
  </w:style>
  <w:style w:type="paragraph" w:customStyle="1" w:styleId="16">
    <w:name w:val="_Подпункт 1"/>
    <w:basedOn w:val="a2"/>
    <w:rsid w:val="00CC4AB0"/>
    <w:pPr>
      <w:spacing w:before="60"/>
    </w:pPr>
    <w:rPr>
      <w:rFonts w:ascii="Verdana" w:hAnsi="Verdana"/>
      <w:sz w:val="16"/>
      <w:szCs w:val="16"/>
      <w:lang w:val="ru-RU"/>
    </w:rPr>
  </w:style>
  <w:style w:type="paragraph" w:customStyle="1" w:styleId="20">
    <w:name w:val="_Подпункт 2"/>
    <w:basedOn w:val="16"/>
    <w:rsid w:val="00CC4AB0"/>
    <w:pPr>
      <w:numPr>
        <w:ilvl w:val="2"/>
        <w:numId w:val="7"/>
      </w:numPr>
    </w:pPr>
  </w:style>
  <w:style w:type="paragraph" w:customStyle="1" w:styleId="a0">
    <w:name w:val="_Пункт"/>
    <w:basedOn w:val="a2"/>
    <w:rsid w:val="00CC4AB0"/>
    <w:pPr>
      <w:numPr>
        <w:numId w:val="7"/>
      </w:numPr>
      <w:tabs>
        <w:tab w:val="left" w:pos="426"/>
      </w:tabs>
      <w:spacing w:before="60"/>
    </w:pPr>
    <w:rPr>
      <w:rFonts w:ascii="Verdana" w:hAnsi="Verdana"/>
      <w:b/>
      <w:sz w:val="16"/>
      <w:szCs w:val="16"/>
      <w:lang w:val="ru-RU"/>
    </w:rPr>
  </w:style>
  <w:style w:type="paragraph" w:customStyle="1" w:styleId="FAQtextarial">
    <w:name w:val="FAQtext_arial"/>
    <w:basedOn w:val="a2"/>
    <w:rsid w:val="00CC4AB0"/>
    <w:pPr>
      <w:ind w:firstLine="284"/>
    </w:pPr>
    <w:rPr>
      <w:rFonts w:ascii="Arial" w:hAnsi="Arial"/>
      <w:sz w:val="24"/>
      <w:lang w:val="ru-RU"/>
    </w:rPr>
  </w:style>
  <w:style w:type="paragraph" w:customStyle="1" w:styleId="FAQMenuPath1">
    <w:name w:val="FAQMenuPath1"/>
    <w:basedOn w:val="a2"/>
    <w:next w:val="a2"/>
    <w:rsid w:val="00CC4AB0"/>
    <w:pPr>
      <w:keepNext/>
      <w:jc w:val="left"/>
    </w:pPr>
    <w:rPr>
      <w:rFonts w:ascii="Arial" w:hAnsi="Arial"/>
      <w:b/>
      <w:noProof/>
      <w:sz w:val="20"/>
      <w:lang w:val="ru-RU"/>
    </w:rPr>
  </w:style>
  <w:style w:type="paragraph" w:customStyle="1" w:styleId="FAQMenuPath2">
    <w:name w:val="FAQMenuPath2"/>
    <w:basedOn w:val="a2"/>
    <w:next w:val="a2"/>
    <w:rsid w:val="00CC4AB0"/>
    <w:pPr>
      <w:keepLines/>
      <w:jc w:val="left"/>
    </w:pPr>
    <w:rPr>
      <w:rFonts w:ascii="Arial" w:hAnsi="Arial"/>
      <w:i/>
      <w:noProof/>
      <w:sz w:val="20"/>
      <w:lang w:val="ru-RU"/>
    </w:rPr>
  </w:style>
  <w:style w:type="paragraph" w:customStyle="1" w:styleId="FAQnumtextarial">
    <w:name w:val="FAQnum_text_arial"/>
    <w:basedOn w:val="FAQtextarial"/>
    <w:next w:val="FAQtextarial"/>
    <w:rsid w:val="00CC4AB0"/>
    <w:pPr>
      <w:numPr>
        <w:numId w:val="5"/>
      </w:numPr>
    </w:pPr>
  </w:style>
  <w:style w:type="character" w:customStyle="1" w:styleId="axapta">
    <w:name w:val="axapta"/>
    <w:basedOn w:val="a3"/>
    <w:rsid w:val="00CC4AB0"/>
  </w:style>
  <w:style w:type="character" w:styleId="aff2">
    <w:name w:val="Emphasis"/>
    <w:basedOn w:val="a3"/>
    <w:qFormat/>
    <w:rsid w:val="00CC4AB0"/>
    <w:rPr>
      <w:i/>
      <w:iCs/>
    </w:rPr>
  </w:style>
  <w:style w:type="character" w:styleId="aff3">
    <w:name w:val="Strong"/>
    <w:basedOn w:val="a3"/>
    <w:uiPriority w:val="22"/>
    <w:qFormat/>
    <w:rsid w:val="00CC4AB0"/>
    <w:rPr>
      <w:b/>
      <w:bCs/>
    </w:rPr>
  </w:style>
  <w:style w:type="paragraph" w:customStyle="1" w:styleId="a1">
    <w:name w:val="Пункт инструкции"/>
    <w:basedOn w:val="af6"/>
    <w:rsid w:val="00CC4AB0"/>
    <w:pPr>
      <w:numPr>
        <w:numId w:val="6"/>
      </w:numPr>
      <w:tabs>
        <w:tab w:val="left" w:pos="426"/>
      </w:tabs>
      <w:spacing w:before="60" w:after="0"/>
    </w:pPr>
    <w:rPr>
      <w:rFonts w:ascii="Verdana" w:hAnsi="Verdana"/>
      <w:b/>
      <w:sz w:val="16"/>
      <w:szCs w:val="16"/>
      <w:lang w:val="ru-RU"/>
    </w:rPr>
  </w:style>
  <w:style w:type="character" w:styleId="aff4">
    <w:name w:val="page number"/>
    <w:basedOn w:val="a3"/>
    <w:rsid w:val="00CC4AB0"/>
  </w:style>
  <w:style w:type="paragraph" w:customStyle="1" w:styleId="FAQscreen">
    <w:name w:val="FAQscreen"/>
    <w:basedOn w:val="FAQtextarial"/>
    <w:next w:val="FAQtextarial"/>
    <w:rsid w:val="00CC4AB0"/>
    <w:pPr>
      <w:spacing w:before="120" w:after="120"/>
      <w:ind w:firstLine="0"/>
      <w:jc w:val="center"/>
    </w:pPr>
  </w:style>
  <w:style w:type="paragraph" w:customStyle="1" w:styleId="FAQtextcour">
    <w:name w:val="FAQtext_cour"/>
    <w:basedOn w:val="a2"/>
    <w:rsid w:val="00CC4AB0"/>
    <w:rPr>
      <w:rFonts w:ascii="Courier New" w:hAnsi="Courier New"/>
      <w:sz w:val="20"/>
    </w:rPr>
  </w:style>
  <w:style w:type="paragraph" w:customStyle="1" w:styleId="FAQtexttable">
    <w:name w:val="FAQtext_table"/>
    <w:basedOn w:val="a2"/>
    <w:rsid w:val="00CC4AB0"/>
    <w:pPr>
      <w:jc w:val="left"/>
    </w:pPr>
    <w:rPr>
      <w:rFonts w:ascii="Arial" w:hAnsi="Arial"/>
      <w:lang w:val="ru-RU"/>
    </w:rPr>
  </w:style>
  <w:style w:type="character" w:styleId="aff5">
    <w:name w:val="FollowedHyperlink"/>
    <w:basedOn w:val="a3"/>
    <w:rsid w:val="00CC4AB0"/>
    <w:rPr>
      <w:strike w:val="0"/>
      <w:dstrike w:val="0"/>
      <w:color w:val="0000FF"/>
      <w:u w:val="none"/>
      <w:effect w:val="none"/>
    </w:rPr>
  </w:style>
  <w:style w:type="paragraph" w:customStyle="1" w:styleId="tips">
    <w:name w:val="tips"/>
    <w:basedOn w:val="a2"/>
    <w:rsid w:val="00CC4AB0"/>
    <w:pPr>
      <w:spacing w:before="144" w:after="144"/>
      <w:jc w:val="left"/>
    </w:pPr>
    <w:rPr>
      <w:sz w:val="24"/>
      <w:szCs w:val="24"/>
      <w:lang w:val="ru-RU"/>
    </w:rPr>
  </w:style>
  <w:style w:type="paragraph" w:customStyle="1" w:styleId="notes">
    <w:name w:val="notes"/>
    <w:basedOn w:val="a2"/>
    <w:rsid w:val="00CC4AB0"/>
    <w:pPr>
      <w:spacing w:before="144" w:after="144"/>
      <w:jc w:val="left"/>
    </w:pPr>
    <w:rPr>
      <w:sz w:val="24"/>
      <w:szCs w:val="24"/>
      <w:lang w:val="ru-RU"/>
    </w:rPr>
  </w:style>
  <w:style w:type="paragraph" w:customStyle="1" w:styleId="code">
    <w:name w:val="code"/>
    <w:basedOn w:val="a2"/>
    <w:rsid w:val="00CC4AB0"/>
    <w:pPr>
      <w:spacing w:before="144" w:after="144"/>
      <w:jc w:val="left"/>
    </w:pPr>
    <w:rPr>
      <w:rFonts w:ascii="Courier New" w:hAnsi="Courier New" w:cs="Courier New"/>
      <w:sz w:val="30"/>
      <w:szCs w:val="30"/>
      <w:lang w:val="ru-RU"/>
    </w:rPr>
  </w:style>
  <w:style w:type="paragraph" w:customStyle="1" w:styleId="indent">
    <w:name w:val="indent"/>
    <w:basedOn w:val="a2"/>
    <w:rsid w:val="00CC4AB0"/>
    <w:pPr>
      <w:spacing w:before="144" w:after="144"/>
      <w:ind w:left="480"/>
      <w:jc w:val="left"/>
    </w:pPr>
    <w:rPr>
      <w:sz w:val="24"/>
      <w:szCs w:val="24"/>
      <w:lang w:val="ru-RU"/>
    </w:rPr>
  </w:style>
  <w:style w:type="paragraph" w:customStyle="1" w:styleId="highlight">
    <w:name w:val="highlight"/>
    <w:basedOn w:val="a2"/>
    <w:rsid w:val="00CC4AB0"/>
    <w:pPr>
      <w:shd w:val="clear" w:color="auto" w:fill="ADD8E6"/>
      <w:spacing w:before="144" w:after="144"/>
      <w:jc w:val="left"/>
    </w:pPr>
    <w:rPr>
      <w:sz w:val="24"/>
      <w:szCs w:val="24"/>
      <w:lang w:val="ru-RU"/>
    </w:rPr>
  </w:style>
  <w:style w:type="paragraph" w:customStyle="1" w:styleId="label">
    <w:name w:val="label"/>
    <w:basedOn w:val="a2"/>
    <w:rsid w:val="00CC4AB0"/>
    <w:pPr>
      <w:spacing w:before="144" w:after="144"/>
      <w:jc w:val="left"/>
    </w:pPr>
    <w:rPr>
      <w:b/>
      <w:bCs/>
      <w:sz w:val="24"/>
      <w:szCs w:val="24"/>
      <w:lang w:val="ru-RU"/>
    </w:rPr>
  </w:style>
  <w:style w:type="character" w:customStyle="1" w:styleId="label1">
    <w:name w:val="label1"/>
    <w:basedOn w:val="a3"/>
    <w:rsid w:val="00CC4AB0"/>
    <w:rPr>
      <w:b/>
      <w:bCs/>
    </w:rPr>
  </w:style>
  <w:style w:type="character" w:customStyle="1" w:styleId="label2">
    <w:name w:val="label2"/>
    <w:basedOn w:val="a3"/>
    <w:rsid w:val="00CC4AB0"/>
    <w:rPr>
      <w:b/>
      <w:bCs/>
    </w:rPr>
  </w:style>
  <w:style w:type="paragraph" w:customStyle="1" w:styleId="17">
    <w:name w:val="Подпункт 1"/>
    <w:basedOn w:val="a1"/>
    <w:autoRedefine/>
    <w:rsid w:val="00CC4AB0"/>
    <w:pPr>
      <w:numPr>
        <w:ilvl w:val="1"/>
        <w:numId w:val="0"/>
      </w:numPr>
      <w:tabs>
        <w:tab w:val="clear" w:pos="426"/>
      </w:tabs>
    </w:pPr>
    <w:rPr>
      <w:rFonts w:ascii="Times New Roman" w:hAnsi="Times New Roman"/>
      <w:b w:val="0"/>
    </w:rPr>
  </w:style>
  <w:style w:type="paragraph" w:customStyle="1" w:styleId="2a">
    <w:name w:val="Подпункт 2"/>
    <w:basedOn w:val="a1"/>
    <w:autoRedefine/>
    <w:rsid w:val="00CC4AB0"/>
    <w:pPr>
      <w:numPr>
        <w:numId w:val="0"/>
      </w:numPr>
      <w:tabs>
        <w:tab w:val="clear" w:pos="426"/>
        <w:tab w:val="num" w:pos="1440"/>
      </w:tabs>
      <w:ind w:left="1224" w:hanging="504"/>
    </w:pPr>
  </w:style>
  <w:style w:type="paragraph" w:styleId="aff6">
    <w:name w:val="Document Map"/>
    <w:basedOn w:val="a2"/>
    <w:semiHidden/>
    <w:rsid w:val="00CC4AB0"/>
    <w:pPr>
      <w:shd w:val="clear" w:color="auto" w:fill="000080"/>
    </w:pPr>
    <w:rPr>
      <w:rFonts w:ascii="Tahoma" w:hAnsi="Tahoma" w:cs="Tahoma"/>
      <w:sz w:val="20"/>
    </w:rPr>
  </w:style>
  <w:style w:type="character" w:customStyle="1" w:styleId="32">
    <w:name w:val="Заголовок 3 Знак"/>
    <w:aliases w:val="Заголовок 3 Знак Знак Знак,Заголовок 3 Знак1 Знак,H3 Знак"/>
    <w:basedOn w:val="a3"/>
    <w:link w:val="31"/>
    <w:uiPriority w:val="9"/>
    <w:rsid w:val="00CC4AB0"/>
    <w:rPr>
      <w:b/>
      <w:sz w:val="24"/>
      <w:lang w:val="en-US"/>
    </w:rPr>
  </w:style>
  <w:style w:type="paragraph" w:customStyle="1" w:styleId="aff7">
    <w:name w:val="_Подпункт"/>
    <w:basedOn w:val="a1"/>
    <w:rsid w:val="00CC4AB0"/>
    <w:pPr>
      <w:numPr>
        <w:numId w:val="0"/>
      </w:numPr>
      <w:tabs>
        <w:tab w:val="clear" w:pos="426"/>
      </w:tabs>
    </w:pPr>
    <w:rPr>
      <w:b w:val="0"/>
      <w:noProof/>
    </w:rPr>
  </w:style>
  <w:style w:type="paragraph" w:customStyle="1" w:styleId="aff8">
    <w:name w:val="_Пункт инструкции"/>
    <w:basedOn w:val="af6"/>
    <w:rsid w:val="00CC4AB0"/>
    <w:pPr>
      <w:tabs>
        <w:tab w:val="left" w:pos="426"/>
      </w:tabs>
      <w:spacing w:before="60" w:after="0"/>
      <w:ind w:left="0"/>
    </w:pPr>
    <w:rPr>
      <w:rFonts w:ascii="Verdana" w:hAnsi="Verdana"/>
      <w:b/>
      <w:sz w:val="16"/>
      <w:szCs w:val="16"/>
      <w:lang w:val="ru-RU"/>
    </w:rPr>
  </w:style>
  <w:style w:type="character" w:customStyle="1" w:styleId="43">
    <w:name w:val="Заголовок 4 Знак3"/>
    <w:aliases w:val="Заголовок 4 Знак2 Знак,Заголовок 4 Знак1 Знак Знак,Заголовок 4 Знак Знак Знак Знак,Заголовок 4 Знак Знак1 Знак,Заголовок 4 Знак1 Знак1,Заголовок 4 Знак Знак Знак1,Заголовок 4 Знак Знак2"/>
    <w:basedOn w:val="a3"/>
    <w:link w:val="4"/>
    <w:uiPriority w:val="9"/>
    <w:rsid w:val="000406DF"/>
    <w:rPr>
      <w:b/>
      <w:sz w:val="22"/>
      <w:szCs w:val="22"/>
      <w:lang w:val="en-US"/>
    </w:rPr>
  </w:style>
  <w:style w:type="paragraph" w:styleId="2b">
    <w:name w:val="Body Text Indent 2"/>
    <w:basedOn w:val="a2"/>
    <w:rsid w:val="00CC4AB0"/>
    <w:pPr>
      <w:spacing w:after="120" w:line="480" w:lineRule="auto"/>
      <w:ind w:left="283"/>
    </w:pPr>
  </w:style>
  <w:style w:type="paragraph" w:customStyle="1" w:styleId="aff9">
    <w:name w:val="Таблицы (моноширинный)"/>
    <w:basedOn w:val="a2"/>
    <w:next w:val="a2"/>
    <w:rsid w:val="00CC4AB0"/>
    <w:pPr>
      <w:autoSpaceDE w:val="0"/>
      <w:autoSpaceDN w:val="0"/>
      <w:adjustRightInd w:val="0"/>
    </w:pPr>
    <w:rPr>
      <w:rFonts w:ascii="Courier New" w:hAnsi="Courier New" w:cs="Courier New"/>
      <w:sz w:val="20"/>
      <w:lang w:val="ru-RU"/>
    </w:rPr>
  </w:style>
  <w:style w:type="paragraph" w:customStyle="1" w:styleId="affa">
    <w:name w:val="Таблица"/>
    <w:basedOn w:val="a2"/>
    <w:rsid w:val="00CC4AB0"/>
    <w:rPr>
      <w:rFonts w:ascii="Verdana" w:hAnsi="Verdana"/>
      <w:sz w:val="16"/>
      <w:lang w:val="ru-RU"/>
    </w:rPr>
  </w:style>
  <w:style w:type="paragraph" w:customStyle="1" w:styleId="1">
    <w:name w:val="Матвеев Заголовок 1"/>
    <w:basedOn w:val="10"/>
    <w:rsid w:val="00CC4AB0"/>
    <w:pPr>
      <w:numPr>
        <w:numId w:val="9"/>
      </w:numPr>
      <w:tabs>
        <w:tab w:val="num" w:pos="1134"/>
      </w:tabs>
      <w:ind w:left="0" w:firstLine="709"/>
      <w:jc w:val="left"/>
    </w:pPr>
    <w:rPr>
      <w:rFonts w:ascii="Verdana" w:hAnsi="Verdana" w:cs="Arial"/>
      <w:bCs/>
      <w:kern w:val="32"/>
      <w:sz w:val="20"/>
      <w:szCs w:val="32"/>
      <w:lang w:val="ru-RU"/>
    </w:rPr>
  </w:style>
  <w:style w:type="paragraph" w:customStyle="1" w:styleId="-2">
    <w:name w:val="Матвеев - Заголовок 2"/>
    <w:basedOn w:val="21"/>
    <w:rsid w:val="00CC4AB0"/>
    <w:pPr>
      <w:numPr>
        <w:ilvl w:val="0"/>
        <w:numId w:val="12"/>
      </w:numPr>
      <w:tabs>
        <w:tab w:val="clear" w:pos="2004"/>
      </w:tabs>
      <w:spacing w:before="120"/>
      <w:ind w:left="113" w:firstLine="709"/>
    </w:pPr>
    <w:rPr>
      <w:rFonts w:ascii="Verdana" w:hAnsi="Verdana" w:cs="Arial"/>
      <w:bCs/>
      <w:i/>
      <w:iCs/>
      <w:sz w:val="20"/>
      <w:szCs w:val="28"/>
    </w:rPr>
  </w:style>
  <w:style w:type="paragraph" w:customStyle="1" w:styleId="-">
    <w:name w:val="Матвеев - Обычный"/>
    <w:basedOn w:val="a2"/>
    <w:link w:val="-0"/>
    <w:rsid w:val="00CC4AB0"/>
    <w:pPr>
      <w:jc w:val="left"/>
    </w:pPr>
    <w:rPr>
      <w:rFonts w:ascii="Verdana" w:hAnsi="Verdana"/>
      <w:sz w:val="16"/>
      <w:szCs w:val="24"/>
      <w:lang w:val="ru-RU"/>
    </w:rPr>
  </w:style>
  <w:style w:type="paragraph" w:customStyle="1" w:styleId="30">
    <w:name w:val="Матвеев Заголовок 3"/>
    <w:basedOn w:val="31"/>
    <w:link w:val="34"/>
    <w:rsid w:val="00CC4AB0"/>
    <w:pPr>
      <w:keepLines w:val="0"/>
      <w:numPr>
        <w:ilvl w:val="0"/>
        <w:numId w:val="13"/>
      </w:numPr>
      <w:spacing w:before="120"/>
      <w:jc w:val="left"/>
    </w:pPr>
    <w:rPr>
      <w:rFonts w:ascii="Verdana" w:hAnsi="Verdana" w:cs="Arial"/>
      <w:bCs/>
      <w:sz w:val="26"/>
      <w:szCs w:val="26"/>
      <w:lang w:val="ru-RU"/>
    </w:rPr>
  </w:style>
  <w:style w:type="character" w:customStyle="1" w:styleId="34">
    <w:name w:val="Матвеев Заголовок 3 Знак Знак"/>
    <w:basedOn w:val="a7"/>
    <w:link w:val="30"/>
    <w:rsid w:val="00CC4AB0"/>
    <w:rPr>
      <w:rFonts w:ascii="Verdana" w:hAnsi="Verdana" w:cs="Arial"/>
      <w:b/>
      <w:bCs/>
      <w:sz w:val="26"/>
      <w:szCs w:val="26"/>
      <w:lang w:val="ru-RU" w:eastAsia="ru-RU" w:bidi="ar-SA"/>
    </w:rPr>
  </w:style>
  <w:style w:type="character" w:customStyle="1" w:styleId="-0">
    <w:name w:val="Матвеев - Обычный Знак"/>
    <w:basedOn w:val="a3"/>
    <w:link w:val="-"/>
    <w:rsid w:val="00CC4AB0"/>
    <w:rPr>
      <w:rFonts w:ascii="Verdana" w:hAnsi="Verdana"/>
      <w:sz w:val="16"/>
      <w:szCs w:val="24"/>
      <w:lang w:val="ru-RU" w:eastAsia="ru-RU" w:bidi="ar-SA"/>
    </w:rPr>
  </w:style>
  <w:style w:type="paragraph" w:customStyle="1" w:styleId="2">
    <w:name w:val="Матвеев Заголовок 2_"/>
    <w:basedOn w:val="-2"/>
    <w:rsid w:val="00CC4AB0"/>
    <w:pPr>
      <w:numPr>
        <w:numId w:val="10"/>
      </w:numPr>
      <w:tabs>
        <w:tab w:val="clear" w:pos="1182"/>
      </w:tabs>
      <w:ind w:left="113" w:firstLine="709"/>
    </w:pPr>
  </w:style>
  <w:style w:type="paragraph" w:customStyle="1" w:styleId="-3">
    <w:name w:val="Матвеев - Заголовок 3 _"/>
    <w:basedOn w:val="30"/>
    <w:rsid w:val="00CC4AB0"/>
    <w:pPr>
      <w:numPr>
        <w:numId w:val="11"/>
      </w:numPr>
      <w:tabs>
        <w:tab w:val="clear" w:pos="717"/>
        <w:tab w:val="num" w:pos="420"/>
      </w:tabs>
      <w:ind w:left="420" w:hanging="420"/>
    </w:pPr>
  </w:style>
  <w:style w:type="paragraph" w:customStyle="1" w:styleId="130">
    <w:name w:val="Стиль Заголовок 1 + Перед:  3 пт"/>
    <w:basedOn w:val="10"/>
    <w:rsid w:val="00CE5DBC"/>
    <w:rPr>
      <w:bCs/>
    </w:rPr>
  </w:style>
  <w:style w:type="paragraph" w:customStyle="1" w:styleId="260">
    <w:name w:val="Стиль Заголовок 2 + По ширине Перед:  6 пт"/>
    <w:basedOn w:val="21"/>
    <w:rsid w:val="00CE5DBC"/>
    <w:pPr>
      <w:spacing w:before="120"/>
      <w:jc w:val="both"/>
    </w:pPr>
    <w:rPr>
      <w:bCs/>
      <w:i/>
      <w:iCs/>
    </w:rPr>
  </w:style>
  <w:style w:type="paragraph" w:customStyle="1" w:styleId="131">
    <w:name w:val="Стиль Заголовок 1 + По левому краю Перед:  3 пт"/>
    <w:basedOn w:val="10"/>
    <w:rsid w:val="00CE5DBC"/>
    <w:pPr>
      <w:ind w:left="432" w:hanging="432"/>
      <w:jc w:val="left"/>
    </w:pPr>
    <w:rPr>
      <w:bCs/>
    </w:rPr>
  </w:style>
  <w:style w:type="paragraph" w:customStyle="1" w:styleId="user">
    <w:name w:val="user"/>
    <w:basedOn w:val="a2"/>
    <w:rsid w:val="00915BAA"/>
    <w:pPr>
      <w:spacing w:before="100" w:beforeAutospacing="1" w:after="100" w:afterAutospacing="1"/>
      <w:ind w:firstLine="0"/>
      <w:jc w:val="left"/>
    </w:pPr>
    <w:rPr>
      <w:sz w:val="24"/>
      <w:szCs w:val="24"/>
      <w:lang w:val="ru-RU"/>
    </w:rPr>
  </w:style>
  <w:style w:type="paragraph" w:customStyle="1" w:styleId="Body1">
    <w:name w:val="Body1"/>
    <w:basedOn w:val="a2"/>
    <w:rsid w:val="00915BAA"/>
    <w:pPr>
      <w:keepLines/>
      <w:spacing w:before="60" w:after="60"/>
      <w:ind w:left="851" w:firstLine="0"/>
    </w:pPr>
    <w:rPr>
      <w:kern w:val="20"/>
      <w:lang w:val="ru-RU"/>
    </w:rPr>
  </w:style>
  <w:style w:type="paragraph" w:customStyle="1" w:styleId="TableBody1">
    <w:name w:val="TableBody1"/>
    <w:basedOn w:val="Body1"/>
    <w:rsid w:val="00915BAA"/>
    <w:pPr>
      <w:spacing w:before="40" w:after="40"/>
      <w:ind w:left="0"/>
      <w:jc w:val="center"/>
    </w:pPr>
  </w:style>
  <w:style w:type="character" w:customStyle="1" w:styleId="ArialNarrow12">
    <w:name w:val="Стиль Arial Narrow 12 пт полужирный"/>
    <w:basedOn w:val="a3"/>
    <w:rsid w:val="002A2C9E"/>
    <w:rPr>
      <w:rFonts w:ascii="Times New Roman" w:hAnsi="Times New Roman"/>
      <w:b/>
      <w:bCs/>
      <w:sz w:val="24"/>
    </w:rPr>
  </w:style>
  <w:style w:type="character" w:customStyle="1" w:styleId="w">
    <w:name w:val="w"/>
    <w:basedOn w:val="a3"/>
    <w:rsid w:val="00494A1F"/>
  </w:style>
  <w:style w:type="paragraph" w:styleId="affb">
    <w:name w:val="List Paragraph"/>
    <w:basedOn w:val="a2"/>
    <w:link w:val="affc"/>
    <w:uiPriority w:val="34"/>
    <w:qFormat/>
    <w:rsid w:val="00494A1F"/>
    <w:pPr>
      <w:spacing w:line="360" w:lineRule="auto"/>
      <w:ind w:left="720" w:firstLine="708"/>
      <w:contextualSpacing/>
    </w:pPr>
    <w:rPr>
      <w:rFonts w:eastAsiaTheme="minorHAnsi"/>
      <w:sz w:val="24"/>
      <w:szCs w:val="24"/>
      <w:lang w:val="ru-RU" w:eastAsia="en-US"/>
    </w:rPr>
  </w:style>
  <w:style w:type="character" w:customStyle="1" w:styleId="12">
    <w:name w:val="Заголовок 1 Знак"/>
    <w:basedOn w:val="a3"/>
    <w:link w:val="10"/>
    <w:rsid w:val="00FA18FF"/>
    <w:rPr>
      <w:b/>
      <w:kern w:val="28"/>
      <w:sz w:val="32"/>
      <w:lang w:val="en-US"/>
    </w:rPr>
  </w:style>
  <w:style w:type="character" w:customStyle="1" w:styleId="23">
    <w:name w:val="Заголовок 2 Знак"/>
    <w:basedOn w:val="a3"/>
    <w:link w:val="21"/>
    <w:uiPriority w:val="9"/>
    <w:rsid w:val="008E1C42"/>
    <w:rPr>
      <w:b/>
      <w:sz w:val="28"/>
    </w:rPr>
  </w:style>
  <w:style w:type="paragraph" w:customStyle="1" w:styleId="Bullet">
    <w:name w:val="Bullet"/>
    <w:basedOn w:val="Body1"/>
    <w:rsid w:val="000C5EB8"/>
    <w:pPr>
      <w:keepLines w:val="0"/>
      <w:numPr>
        <w:numId w:val="14"/>
      </w:numPr>
      <w:spacing w:before="40" w:after="40"/>
    </w:pPr>
    <w:rPr>
      <w:rFonts w:ascii="Arial Narrow" w:hAnsi="Arial Narrow"/>
      <w:kern w:val="0"/>
      <w:sz w:val="24"/>
      <w:szCs w:val="22"/>
    </w:rPr>
  </w:style>
  <w:style w:type="paragraph" w:styleId="affd">
    <w:name w:val="No Spacing"/>
    <w:uiPriority w:val="1"/>
    <w:qFormat/>
    <w:rsid w:val="005B436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e">
    <w:name w:val="Balloon Text"/>
    <w:basedOn w:val="a2"/>
    <w:link w:val="afff"/>
    <w:uiPriority w:val="99"/>
    <w:semiHidden/>
    <w:unhideWhenUsed/>
    <w:rsid w:val="00E8212B"/>
    <w:pPr>
      <w:ind w:firstLine="0"/>
      <w:jc w:val="left"/>
    </w:pPr>
    <w:rPr>
      <w:rFonts w:ascii="Tahoma" w:eastAsiaTheme="minorHAnsi" w:hAnsi="Tahoma" w:cs="Tahoma"/>
      <w:sz w:val="16"/>
      <w:szCs w:val="16"/>
      <w:lang w:val="ru-RU" w:eastAsia="en-US"/>
    </w:rPr>
  </w:style>
  <w:style w:type="character" w:customStyle="1" w:styleId="afff">
    <w:name w:val="Текст выноски Знак"/>
    <w:basedOn w:val="a3"/>
    <w:link w:val="affe"/>
    <w:uiPriority w:val="99"/>
    <w:semiHidden/>
    <w:rsid w:val="00E8212B"/>
    <w:rPr>
      <w:rFonts w:ascii="Tahoma" w:eastAsiaTheme="minorHAnsi" w:hAnsi="Tahoma" w:cs="Tahoma"/>
      <w:sz w:val="16"/>
      <w:szCs w:val="16"/>
      <w:lang w:eastAsia="en-US"/>
    </w:rPr>
  </w:style>
  <w:style w:type="character" w:styleId="afff0">
    <w:name w:val="annotation reference"/>
    <w:basedOn w:val="a3"/>
    <w:uiPriority w:val="99"/>
    <w:unhideWhenUsed/>
    <w:rsid w:val="00E8212B"/>
    <w:rPr>
      <w:sz w:val="16"/>
      <w:szCs w:val="16"/>
    </w:rPr>
  </w:style>
  <w:style w:type="character" w:customStyle="1" w:styleId="afd">
    <w:name w:val="Текст примечания Знак"/>
    <w:basedOn w:val="a3"/>
    <w:link w:val="afc"/>
    <w:uiPriority w:val="99"/>
    <w:semiHidden/>
    <w:rsid w:val="00E8212B"/>
    <w:rPr>
      <w:lang w:val="en-US"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E8212B"/>
    <w:rPr>
      <w:b/>
      <w:bCs/>
      <w:lang w:val="en-US"/>
    </w:rPr>
  </w:style>
  <w:style w:type="paragraph" w:customStyle="1" w:styleId="Standard">
    <w:name w:val="Standard"/>
    <w:rsid w:val="00E8212B"/>
    <w:pPr>
      <w:suppressAutoHyphens/>
      <w:autoSpaceDN w:val="0"/>
      <w:textAlignment w:val="baseline"/>
    </w:pPr>
    <w:rPr>
      <w:rFonts w:ascii="Liberation Serif" w:eastAsia="Tahoma" w:hAnsi="Liberation Serif" w:cs="Lohit Devanagari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E8212B"/>
    <w:pPr>
      <w:suppressLineNumbers/>
    </w:pPr>
  </w:style>
  <w:style w:type="paragraph" w:customStyle="1" w:styleId="western">
    <w:name w:val="western"/>
    <w:basedOn w:val="a2"/>
    <w:rsid w:val="00274329"/>
    <w:pPr>
      <w:spacing w:before="100" w:beforeAutospacing="1" w:after="119"/>
      <w:ind w:firstLine="0"/>
      <w:jc w:val="left"/>
    </w:pPr>
    <w:rPr>
      <w:color w:val="00000A"/>
      <w:sz w:val="24"/>
      <w:szCs w:val="24"/>
      <w:lang w:val="ru-RU"/>
    </w:rPr>
  </w:style>
  <w:style w:type="character" w:customStyle="1" w:styleId="affc">
    <w:name w:val="Абзац списка Знак"/>
    <w:link w:val="affb"/>
    <w:uiPriority w:val="34"/>
    <w:locked/>
    <w:rsid w:val="00442373"/>
    <w:rPr>
      <w:rFonts w:eastAsiaTheme="minorHAns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oleObject" Target="embeddings/oleObject1.bin"/><Relationship Id="rId30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_Documents\&#1042;&#1085;&#1091;&#1090;&#1088;&#1077;&#1085;&#1085;&#1080;&#1077;%20&#1087;&#1088;&#1086;&#1077;&#1082;&#1090;&#1099;\_&#1053;&#1086;&#1074;&#1072;&#1103;%20&#1074;&#1086;&#1083;&#1085;&#1072;%202020\&#1096;&#1072;&#1073;&#1083;&#1086;&#1085;&#1099;\&#1055;&#1088;&#1086;&#1077;&#1082;&#1090;&#1085;&#1086;&#1077;%20&#1079;&#1072;&#1076;&#1072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46B9B-D62E-4FA1-8C39-E1080DD70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Проектное задание</Template>
  <TotalTime>174</TotalTime>
  <Pages>43</Pages>
  <Words>9845</Words>
  <Characters>56119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Общество с ограниченной ответственностью производственная фирма</vt:lpstr>
    </vt:vector>
  </TitlesOfParts>
  <Company>-</Company>
  <LinksUpToDate>false</LinksUpToDate>
  <CharactersWithSpaces>65833</CharactersWithSpaces>
  <SharedDoc>false</SharedDoc>
  <HLinks>
    <vt:vector size="312" baseType="variant">
      <vt:variant>
        <vt:i4>1900597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_Toc183000725</vt:lpwstr>
      </vt:variant>
      <vt:variant>
        <vt:i4>1900597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_Toc183000724</vt:lpwstr>
      </vt:variant>
      <vt:variant>
        <vt:i4>1900597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_Toc183000723</vt:lpwstr>
      </vt:variant>
      <vt:variant>
        <vt:i4>1900597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_Toc183000722</vt:lpwstr>
      </vt:variant>
      <vt:variant>
        <vt:i4>1900597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_Toc183000721</vt:lpwstr>
      </vt:variant>
      <vt:variant>
        <vt:i4>1900597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_Toc183000720</vt:lpwstr>
      </vt:variant>
      <vt:variant>
        <vt:i4>1966133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_Toc183000719</vt:lpwstr>
      </vt:variant>
      <vt:variant>
        <vt:i4>1966133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_Toc183000718</vt:lpwstr>
      </vt:variant>
      <vt:variant>
        <vt:i4>1966133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_Toc183000717</vt:lpwstr>
      </vt:variant>
      <vt:variant>
        <vt:i4>1966133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_Toc183000716</vt:lpwstr>
      </vt:variant>
      <vt:variant>
        <vt:i4>1966133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_Toc183000715</vt:lpwstr>
      </vt:variant>
      <vt:variant>
        <vt:i4>1966133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_Toc183000714</vt:lpwstr>
      </vt:variant>
      <vt:variant>
        <vt:i4>1966133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_Toc183000713</vt:lpwstr>
      </vt:variant>
      <vt:variant>
        <vt:i4>1966133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_Toc183000712</vt:lpwstr>
      </vt:variant>
      <vt:variant>
        <vt:i4>1966133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_Toc183000711</vt:lpwstr>
      </vt:variant>
      <vt:variant>
        <vt:i4>1966133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_Toc183000710</vt:lpwstr>
      </vt:variant>
      <vt:variant>
        <vt:i4>2031669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_Toc183000709</vt:lpwstr>
      </vt:variant>
      <vt:variant>
        <vt:i4>2031669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_Toc183000708</vt:lpwstr>
      </vt:variant>
      <vt:variant>
        <vt:i4>2031669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_Toc183000707</vt:lpwstr>
      </vt:variant>
      <vt:variant>
        <vt:i4>2031669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_Toc183000706</vt:lpwstr>
      </vt:variant>
      <vt:variant>
        <vt:i4>2031669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_Toc183000705</vt:lpwstr>
      </vt:variant>
      <vt:variant>
        <vt:i4>2031669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_Toc183000704</vt:lpwstr>
      </vt:variant>
      <vt:variant>
        <vt:i4>2031669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_Toc183000703</vt:lpwstr>
      </vt:variant>
      <vt:variant>
        <vt:i4>2031669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_Toc183000702</vt:lpwstr>
      </vt:variant>
      <vt:variant>
        <vt:i4>2031669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_Toc183000701</vt:lpwstr>
      </vt:variant>
      <vt:variant>
        <vt:i4>2031669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_Toc183000700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_Toc183000699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_Toc183000698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_Toc183000697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_Toc183000696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_Toc183000695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_Toc183000694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_Toc183000693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_Toc183000692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_Toc183000691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_Toc183000690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_Toc183000689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_Toc183000688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_Toc183000687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_Toc183000686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_Toc183000685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_Toc183000684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_Toc183000683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_Toc183000682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_Toc183000681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_Toc183000680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_Toc183000679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_Toc183000678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_Toc183000677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_Toc183000676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_Toc183000675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_Toc183000674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Общество с ограниченной ответственностью производственная фирма</dc:title>
  <dc:subject/>
  <dc:creator>Гонтов Михаил Владимирович</dc:creator>
  <cp:keywords/>
  <dc:description/>
  <cp:lastModifiedBy>Гонтов Михаил Владимирович</cp:lastModifiedBy>
  <cp:revision>17</cp:revision>
  <cp:lastPrinted>2020-12-25T03:21:00Z</cp:lastPrinted>
  <dcterms:created xsi:type="dcterms:W3CDTF">2021-08-12T05:40:00Z</dcterms:created>
  <dcterms:modified xsi:type="dcterms:W3CDTF">2021-08-18T02:08:00Z</dcterms:modified>
</cp:coreProperties>
</file>